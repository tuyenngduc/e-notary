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8809"/>
      </w:tblGrid>
      <w:tr w:rsidR="000F0A9A" w14:paraId="499C6F2C" w14:textId="77777777" w:rsidTr="00E8098B">
        <w:trPr>
          <w:trHeight w:val="3761"/>
        </w:trPr>
        <w:tc>
          <w:tcPr>
            <w:tcW w:w="8809" w:type="dxa"/>
          </w:tcPr>
          <w:p w14:paraId="566BC0F7" w14:textId="77777777" w:rsidR="000F0A9A" w:rsidRDefault="000F0A9A" w:rsidP="007019FB">
            <w:pPr>
              <w:pStyle w:val="TrangBa"/>
              <w:spacing w:before="120"/>
            </w:pPr>
            <w:r>
              <w:t>BAN CƠ YẾU CHÍNH PHỦ</w:t>
            </w:r>
          </w:p>
          <w:p w14:paraId="7ED6B731" w14:textId="77777777" w:rsidR="000F0A9A" w:rsidRPr="002071CC" w:rsidRDefault="000F0A9A" w:rsidP="007019FB">
            <w:pPr>
              <w:pStyle w:val="TrangBa"/>
              <w:rPr>
                <w:b/>
              </w:rPr>
            </w:pPr>
            <w:r w:rsidRPr="002071CC">
              <w:rPr>
                <w:b/>
              </w:rPr>
              <w:t>HỌC VIỆN KỸ THUẬT MẬT MÃ</w:t>
            </w:r>
          </w:p>
          <w:p w14:paraId="0E3ECF7C" w14:textId="77777777" w:rsidR="000F0A9A" w:rsidRDefault="000F0A9A" w:rsidP="007019FB">
            <w:pPr>
              <w:pStyle w:val="TrangBa"/>
            </w:pPr>
            <w:r>
              <w:rPr>
                <w:rFonts w:cs="Times New Roman"/>
              </w:rPr>
              <w:t>¯¯¯¯¯¯¯¯¯¯¯¯¯¯¯¯</w:t>
            </w:r>
          </w:p>
          <w:p w14:paraId="1AAA851E" w14:textId="77777777" w:rsidR="000F0A9A" w:rsidRDefault="000F0A9A" w:rsidP="007019FB">
            <w:pPr>
              <w:pStyle w:val="TrangBa"/>
            </w:pPr>
          </w:p>
          <w:p w14:paraId="1AC184CD" w14:textId="77777777" w:rsidR="000F0A9A" w:rsidRDefault="008F6A90" w:rsidP="007019FB">
            <w:pPr>
              <w:pStyle w:val="TrangBa"/>
            </w:pPr>
            <w:r>
              <w:rPr>
                <w:noProof/>
                <w:lang w:val="en-US" w:eastAsia="en-US" w:bidi="ar-SA"/>
              </w:rPr>
              <w:drawing>
                <wp:inline distT="0" distB="0" distL="0" distR="0" wp14:anchorId="480E4ACF" wp14:editId="6758C30F">
                  <wp:extent cx="1422400" cy="1403350"/>
                  <wp:effectExtent l="0" t="0" r="6350" b="6350"/>
                  <wp:docPr id="1" name="Picture 1"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0D106918" w14:textId="77777777" w:rsidR="000F0A9A" w:rsidRDefault="000F0A9A" w:rsidP="007019FB">
            <w:pPr>
              <w:pStyle w:val="TrangBa"/>
            </w:pPr>
          </w:p>
        </w:tc>
      </w:tr>
      <w:tr w:rsidR="000F0A9A" w14:paraId="66E11FA1" w14:textId="77777777" w:rsidTr="00E8098B">
        <w:trPr>
          <w:trHeight w:val="2220"/>
        </w:trPr>
        <w:tc>
          <w:tcPr>
            <w:tcW w:w="8809" w:type="dxa"/>
          </w:tcPr>
          <w:p w14:paraId="1161C055" w14:textId="77777777" w:rsidR="000F0A9A" w:rsidRDefault="000F0A9A" w:rsidP="007019FB">
            <w:pPr>
              <w:pStyle w:val="TrangBa"/>
            </w:pPr>
            <w:r>
              <w:t>ĐỒ ÁN TỐT NGHIỆP</w:t>
            </w:r>
          </w:p>
          <w:p w14:paraId="6E1C2C15" w14:textId="77777777" w:rsidR="000F0A9A" w:rsidRDefault="000F0A9A" w:rsidP="007019FB">
            <w:pPr>
              <w:pStyle w:val="TrangBa"/>
            </w:pPr>
          </w:p>
          <w:p w14:paraId="49D40C1A" w14:textId="381CA90F" w:rsidR="00254CB8" w:rsidRPr="00254CB8" w:rsidRDefault="00254CB8" w:rsidP="00254CB8">
            <w:pPr>
              <w:pStyle w:val="TrangBa"/>
              <w:spacing w:line="276" w:lineRule="auto"/>
              <w:rPr>
                <w:b/>
                <w:sz w:val="32"/>
                <w:szCs w:val="32"/>
              </w:rPr>
            </w:pPr>
            <w:r>
              <w:rPr>
                <w:b/>
                <w:sz w:val="32"/>
                <w:szCs w:val="32"/>
              </w:rPr>
              <w:t xml:space="preserve">XÂY DỰNG </w:t>
            </w:r>
            <w:r w:rsidR="004E318F">
              <w:rPr>
                <w:b/>
                <w:sz w:val="32"/>
                <w:szCs w:val="32"/>
              </w:rPr>
              <w:t>WEBSITE CÔNG CHỨNG ĐIỆN TỬ SỬ DỤNG CHUỖI KHỐI VÀ MẬT MÃ HẬU LƯỢNG TỬ</w:t>
            </w:r>
          </w:p>
        </w:tc>
      </w:tr>
      <w:tr w:rsidR="000F0A9A" w14:paraId="357EB6AF" w14:textId="77777777" w:rsidTr="00E8098B">
        <w:trPr>
          <w:trHeight w:val="5617"/>
        </w:trPr>
        <w:tc>
          <w:tcPr>
            <w:tcW w:w="8809" w:type="dxa"/>
          </w:tcPr>
          <w:p w14:paraId="492F87E8" w14:textId="77777777" w:rsidR="000210C2" w:rsidRDefault="000210C2" w:rsidP="000210C2">
            <w:pPr>
              <w:pStyle w:val="TrangBa"/>
            </w:pPr>
            <w:r>
              <w:t>Ngành: Công nghệ thông tin</w:t>
            </w:r>
          </w:p>
          <w:p w14:paraId="3F7DA8BF" w14:textId="77777777" w:rsidR="000210C2" w:rsidRDefault="000210C2" w:rsidP="000210C2">
            <w:pPr>
              <w:pStyle w:val="TrangBa"/>
            </w:pPr>
            <w:r>
              <w:t xml:space="preserve">Mã số: </w:t>
            </w:r>
            <w:r w:rsidRPr="00937890">
              <w:t>7</w:t>
            </w:r>
            <w:r>
              <w:t>.</w:t>
            </w:r>
            <w:r w:rsidRPr="00937890">
              <w:t>48</w:t>
            </w:r>
            <w:r>
              <w:t>.</w:t>
            </w:r>
            <w:r w:rsidRPr="00937890">
              <w:t>02</w:t>
            </w:r>
            <w:r>
              <w:t>.01</w:t>
            </w:r>
          </w:p>
          <w:p w14:paraId="52BF7C94" w14:textId="77777777" w:rsidR="000210C2" w:rsidRDefault="000210C2" w:rsidP="000210C2">
            <w:pPr>
              <w:pStyle w:val="TrangBa"/>
              <w:tabs>
                <w:tab w:val="left" w:pos="4005"/>
                <w:tab w:val="left" w:pos="4820"/>
              </w:tabs>
              <w:jc w:val="left"/>
            </w:pPr>
          </w:p>
          <w:p w14:paraId="171B27C3" w14:textId="77777777" w:rsidR="000210C2" w:rsidRDefault="000210C2" w:rsidP="000210C2">
            <w:pPr>
              <w:pStyle w:val="TrangBa"/>
              <w:tabs>
                <w:tab w:val="left" w:pos="4005"/>
                <w:tab w:val="left" w:pos="4820"/>
              </w:tabs>
              <w:jc w:val="left"/>
            </w:pPr>
          </w:p>
          <w:p w14:paraId="07D13032" w14:textId="77777777" w:rsidR="000210C2" w:rsidRDefault="000210C2" w:rsidP="000210C2">
            <w:pPr>
              <w:pStyle w:val="TrangBa"/>
              <w:tabs>
                <w:tab w:val="left" w:pos="4005"/>
                <w:tab w:val="left" w:pos="4820"/>
              </w:tabs>
              <w:jc w:val="left"/>
            </w:pPr>
          </w:p>
          <w:p w14:paraId="7F32A528" w14:textId="77777777" w:rsidR="000210C2" w:rsidRDefault="000210C2" w:rsidP="000210C2">
            <w:pPr>
              <w:pStyle w:val="TrangBa"/>
              <w:tabs>
                <w:tab w:val="left" w:pos="1134"/>
                <w:tab w:val="left" w:pos="1701"/>
              </w:tabs>
              <w:jc w:val="left"/>
            </w:pPr>
            <w:r>
              <w:tab/>
            </w:r>
            <w:r>
              <w:rPr>
                <w:i/>
              </w:rPr>
              <w:t>Sinh viên t</w:t>
            </w:r>
            <w:r w:rsidRPr="00340958">
              <w:rPr>
                <w:i/>
              </w:rPr>
              <w:t>hực hiện</w:t>
            </w:r>
            <w:r>
              <w:t>:</w:t>
            </w:r>
          </w:p>
          <w:p w14:paraId="54F6FC2C" w14:textId="4963C36E" w:rsidR="000210C2" w:rsidRPr="00340958" w:rsidRDefault="000210C2" w:rsidP="000210C2">
            <w:pPr>
              <w:pStyle w:val="TrangBa"/>
              <w:tabs>
                <w:tab w:val="left" w:pos="1134"/>
                <w:tab w:val="left" w:pos="1701"/>
              </w:tabs>
              <w:spacing w:before="40"/>
              <w:jc w:val="left"/>
              <w:rPr>
                <w:b/>
              </w:rPr>
            </w:pPr>
            <w:r w:rsidRPr="00340958">
              <w:rPr>
                <w:b/>
              </w:rPr>
              <w:tab/>
            </w:r>
            <w:r w:rsidRPr="00340958">
              <w:rPr>
                <w:b/>
              </w:rPr>
              <w:tab/>
            </w:r>
            <w:r w:rsidRPr="002314D0">
              <w:rPr>
                <w:rFonts w:cs="Times New Roman"/>
                <w:b/>
                <w:lang w:val="vi-VN"/>
              </w:rPr>
              <w:t xml:space="preserve">Họ và tên: </w:t>
            </w:r>
            <w:r w:rsidR="00254CB8">
              <w:rPr>
                <w:rFonts w:cs="Times New Roman"/>
                <w:b/>
              </w:rPr>
              <w:t xml:space="preserve">Nguyễn </w:t>
            </w:r>
            <w:r w:rsidR="004E318F">
              <w:rPr>
                <w:rFonts w:cs="Times New Roman"/>
                <w:b/>
              </w:rPr>
              <w:t>Đức Tuyến</w:t>
            </w:r>
          </w:p>
          <w:p w14:paraId="2234FB94" w14:textId="6A2020D2" w:rsidR="000210C2" w:rsidRDefault="000210C2" w:rsidP="000210C2">
            <w:pPr>
              <w:pStyle w:val="TrangBa"/>
              <w:tabs>
                <w:tab w:val="left" w:pos="1134"/>
                <w:tab w:val="left" w:pos="1701"/>
              </w:tabs>
              <w:spacing w:before="40"/>
              <w:jc w:val="left"/>
            </w:pPr>
            <w:r>
              <w:tab/>
            </w:r>
            <w:r>
              <w:tab/>
            </w:r>
            <w:r w:rsidRPr="00030F9C">
              <w:rPr>
                <w:b/>
                <w:bCs/>
              </w:rPr>
              <w:t>Mã sinh viên:</w:t>
            </w:r>
            <w:r w:rsidRPr="00030F9C">
              <w:t xml:space="preserve"> CT060</w:t>
            </w:r>
            <w:r w:rsidR="00254CB8">
              <w:t>3</w:t>
            </w:r>
            <w:r w:rsidR="004E318F">
              <w:t>44</w:t>
            </w:r>
          </w:p>
          <w:p w14:paraId="65A41D34" w14:textId="77777777" w:rsidR="000210C2" w:rsidRDefault="000210C2" w:rsidP="000210C2">
            <w:pPr>
              <w:pStyle w:val="TrangBa"/>
              <w:tabs>
                <w:tab w:val="left" w:pos="1134"/>
                <w:tab w:val="left" w:pos="1701"/>
              </w:tabs>
              <w:jc w:val="left"/>
            </w:pPr>
          </w:p>
          <w:p w14:paraId="640135D2" w14:textId="77777777" w:rsidR="000210C2" w:rsidRDefault="000210C2" w:rsidP="000210C2">
            <w:pPr>
              <w:pStyle w:val="TrangBa"/>
              <w:tabs>
                <w:tab w:val="left" w:pos="1134"/>
                <w:tab w:val="left" w:pos="1701"/>
              </w:tabs>
              <w:jc w:val="left"/>
            </w:pPr>
            <w:r>
              <w:tab/>
            </w:r>
            <w:r>
              <w:rPr>
                <w:i/>
              </w:rPr>
              <w:t>Người</w:t>
            </w:r>
            <w:r w:rsidRPr="00340958">
              <w:rPr>
                <w:i/>
              </w:rPr>
              <w:t xml:space="preserve"> hướng dẫn</w:t>
            </w:r>
            <w:r>
              <w:rPr>
                <w:i/>
              </w:rPr>
              <w:t>:</w:t>
            </w:r>
          </w:p>
          <w:p w14:paraId="1D7AA2A4" w14:textId="1241D575" w:rsidR="000210C2" w:rsidRDefault="000210C2">
            <w:pPr>
              <w:pStyle w:val="TrangBa"/>
              <w:numPr>
                <w:ilvl w:val="0"/>
                <w:numId w:val="5"/>
              </w:numPr>
              <w:tabs>
                <w:tab w:val="left" w:pos="1134"/>
                <w:tab w:val="left" w:pos="1701"/>
              </w:tabs>
              <w:spacing w:before="40"/>
              <w:jc w:val="left"/>
              <w:rPr>
                <w:b/>
              </w:rPr>
            </w:pPr>
            <w:r w:rsidRPr="00340958">
              <w:rPr>
                <w:b/>
              </w:rPr>
              <w:t xml:space="preserve">TS. </w:t>
            </w:r>
            <w:r w:rsidR="004E318F">
              <w:rPr>
                <w:b/>
              </w:rPr>
              <w:t>Phạm Văn Hưởng</w:t>
            </w:r>
          </w:p>
          <w:p w14:paraId="78DE0F8A" w14:textId="31326108" w:rsidR="001E4014" w:rsidRPr="001E4014" w:rsidRDefault="001E4014" w:rsidP="001E4014">
            <w:pPr>
              <w:pStyle w:val="TrangBa"/>
              <w:tabs>
                <w:tab w:val="left" w:pos="1134"/>
                <w:tab w:val="left" w:pos="1701"/>
              </w:tabs>
              <w:spacing w:before="40"/>
              <w:ind w:left="1704"/>
              <w:jc w:val="left"/>
            </w:pPr>
            <w:r>
              <w:t xml:space="preserve">Khoa Công nghệ thông tin – Học viện Kỹ thuật </w:t>
            </w:r>
            <w:r>
              <w:t>M</w:t>
            </w:r>
            <w:r>
              <w:t>ật mã</w:t>
            </w:r>
          </w:p>
          <w:p w14:paraId="4CE32BE2" w14:textId="619D7A22" w:rsidR="004E318F" w:rsidRPr="00340958" w:rsidRDefault="004E318F">
            <w:pPr>
              <w:pStyle w:val="TrangBa"/>
              <w:numPr>
                <w:ilvl w:val="0"/>
                <w:numId w:val="5"/>
              </w:numPr>
              <w:tabs>
                <w:tab w:val="left" w:pos="1134"/>
                <w:tab w:val="left" w:pos="1701"/>
              </w:tabs>
              <w:spacing w:before="40"/>
              <w:jc w:val="left"/>
              <w:rPr>
                <w:b/>
              </w:rPr>
            </w:pPr>
            <w:r>
              <w:rPr>
                <w:b/>
              </w:rPr>
              <w:t>ThS. Ngô Việt Phương</w:t>
            </w:r>
          </w:p>
          <w:p w14:paraId="4C1AA6D2" w14:textId="1D91F118" w:rsidR="000F0A9A" w:rsidRDefault="000210C2" w:rsidP="00BE4ABA">
            <w:pPr>
              <w:pStyle w:val="TrangBa"/>
              <w:tabs>
                <w:tab w:val="left" w:pos="1134"/>
                <w:tab w:val="left" w:pos="1701"/>
              </w:tabs>
              <w:spacing w:before="40"/>
              <w:jc w:val="left"/>
            </w:pPr>
            <w:r>
              <w:tab/>
            </w:r>
            <w:r>
              <w:tab/>
            </w:r>
            <w:r w:rsidR="001E4014" w:rsidRPr="001E4014">
              <w:t>Trường Đại học Công nghệ Giao thông vận tải</w:t>
            </w:r>
          </w:p>
        </w:tc>
      </w:tr>
      <w:tr w:rsidR="000F0A9A" w14:paraId="18E224E0" w14:textId="77777777" w:rsidTr="00E8098B">
        <w:trPr>
          <w:trHeight w:val="2152"/>
        </w:trPr>
        <w:tc>
          <w:tcPr>
            <w:tcW w:w="8809" w:type="dxa"/>
            <w:vAlign w:val="bottom"/>
          </w:tcPr>
          <w:p w14:paraId="59331CBB" w14:textId="276BBD38" w:rsidR="000F0A9A" w:rsidRPr="004428B1" w:rsidRDefault="000F0A9A" w:rsidP="005B2CD4">
            <w:pPr>
              <w:pStyle w:val="TrangBa"/>
              <w:spacing w:after="120"/>
              <w:rPr>
                <w:b/>
              </w:rPr>
            </w:pPr>
            <w:r w:rsidRPr="004428B1">
              <w:rPr>
                <w:b/>
              </w:rPr>
              <w:t>Hà Nộ</w:t>
            </w:r>
            <w:r w:rsidR="00BC297C">
              <w:rPr>
                <w:b/>
              </w:rPr>
              <w:t>i, 202</w:t>
            </w:r>
            <w:r w:rsidR="000210C2">
              <w:rPr>
                <w:b/>
              </w:rPr>
              <w:t>6</w:t>
            </w:r>
          </w:p>
        </w:tc>
      </w:tr>
    </w:tbl>
    <w:p w14:paraId="4B84DE9E" w14:textId="77777777" w:rsidR="00E8098B" w:rsidRDefault="00E8098B" w:rsidP="005B2CD4">
      <w:pPr>
        <w:ind w:firstLine="0"/>
        <w:jc w:val="center"/>
        <w:rPr>
          <w:rFonts w:cs="Times New Roman"/>
          <w:b/>
          <w:lang w:val="nl-NL"/>
        </w:rPr>
        <w:sectPr w:rsidR="00E8098B" w:rsidSect="00E8098B">
          <w:type w:val="continuous"/>
          <w:pgSz w:w="11906" w:h="16838"/>
          <w:pgMar w:top="1134" w:right="1134" w:bottom="1134" w:left="1701" w:header="709" w:footer="709" w:gutter="0"/>
          <w:pgNumType w:fmt="lowerRoman" w:start="1"/>
          <w:cols w:space="708"/>
          <w:docGrid w:linePitch="381"/>
        </w:sectPr>
      </w:pPr>
    </w:p>
    <w:p w14:paraId="36AD7147" w14:textId="77777777" w:rsidR="005B2CD4" w:rsidRPr="00FE6C32" w:rsidRDefault="005B2CD4" w:rsidP="005B2CD4">
      <w:pPr>
        <w:ind w:firstLine="0"/>
        <w:jc w:val="center"/>
        <w:rPr>
          <w:rFonts w:cs="Times New Roman"/>
          <w:b/>
          <w:lang w:val="nl-NL"/>
        </w:rPr>
      </w:pPr>
      <w:r w:rsidRPr="00FE6C32">
        <w:rPr>
          <w:rFonts w:cs="Times New Roman"/>
          <w:b/>
          <w:lang w:val="nl-NL"/>
        </w:rPr>
        <w:lastRenderedPageBreak/>
        <w:t>MỤC LỤC</w:t>
      </w:r>
    </w:p>
    <w:p w14:paraId="36DF8AB5" w14:textId="77777777" w:rsidR="005B2CD4" w:rsidRPr="00FE6C32" w:rsidRDefault="005B2CD4" w:rsidP="005B2CD4">
      <w:pPr>
        <w:ind w:firstLine="0"/>
        <w:jc w:val="center"/>
        <w:rPr>
          <w:rFonts w:cs="Times New Roman"/>
          <w:b/>
          <w:lang w:val="nl-NL"/>
        </w:rPr>
      </w:pPr>
      <w:r w:rsidRPr="00FE6C32">
        <w:rPr>
          <w:rFonts w:cs="Times New Roman"/>
          <w:b/>
          <w:lang w:val="nl-NL"/>
        </w:rPr>
        <w:t>BẢNG KÝ HIỆU</w:t>
      </w:r>
    </w:p>
    <w:p w14:paraId="38D91A65" w14:textId="77777777" w:rsidR="005B2CD4" w:rsidRPr="00FE6C32" w:rsidRDefault="005B2CD4" w:rsidP="005B2CD4">
      <w:pPr>
        <w:ind w:firstLine="0"/>
        <w:jc w:val="center"/>
        <w:rPr>
          <w:rFonts w:cs="Times New Roman"/>
          <w:b/>
          <w:lang w:val="nl-NL"/>
        </w:rPr>
      </w:pPr>
      <w:r w:rsidRPr="00FE6C32">
        <w:rPr>
          <w:rFonts w:cs="Times New Roman"/>
          <w:b/>
          <w:lang w:val="nl-NL"/>
        </w:rPr>
        <w:t>DANH MỤC BẢNG BIỂU</w:t>
      </w:r>
    </w:p>
    <w:p w14:paraId="7BD669F5" w14:textId="77777777" w:rsidR="005B2CD4" w:rsidRDefault="005B2CD4" w:rsidP="005B2CD4">
      <w:pPr>
        <w:ind w:firstLine="0"/>
        <w:jc w:val="center"/>
        <w:rPr>
          <w:rFonts w:cs="Times New Roman"/>
          <w:b/>
          <w:lang w:val="nl-NL"/>
        </w:rPr>
      </w:pPr>
      <w:r w:rsidRPr="00FE6C32">
        <w:rPr>
          <w:rFonts w:cs="Times New Roman"/>
          <w:b/>
          <w:lang w:val="nl-NL"/>
        </w:rPr>
        <w:t>DANH MỤC HÌNH VẼ</w:t>
      </w:r>
    </w:p>
    <w:p w14:paraId="0D652A56" w14:textId="77777777" w:rsidR="000D5E81" w:rsidRPr="00FE6C32" w:rsidRDefault="000D5E81" w:rsidP="005B2CD4">
      <w:pPr>
        <w:ind w:firstLine="0"/>
        <w:jc w:val="center"/>
        <w:rPr>
          <w:rFonts w:cs="Times New Roman"/>
          <w:b/>
          <w:sz w:val="18"/>
          <w:lang w:val="nl-NL"/>
        </w:rPr>
      </w:pPr>
    </w:p>
    <w:p w14:paraId="218B5A9D" w14:textId="77777777" w:rsidR="00511255" w:rsidRDefault="00511255">
      <w:pPr>
        <w:spacing w:line="240" w:lineRule="auto"/>
        <w:ind w:firstLine="0"/>
        <w:jc w:val="left"/>
        <w:rPr>
          <w:rFonts w:cs="Times New Roman"/>
          <w:b/>
          <w:lang w:val="nl-NL"/>
        </w:rPr>
      </w:pPr>
      <w:bookmarkStart w:id="0" w:name="_Hlk138687859"/>
      <w:r>
        <w:rPr>
          <w:rFonts w:cs="Times New Roman"/>
          <w:b/>
          <w:lang w:val="nl-NL"/>
        </w:rPr>
        <w:br w:type="page"/>
      </w:r>
    </w:p>
    <w:p w14:paraId="7442EE7F" w14:textId="0C3D2A45" w:rsidR="004F77E1" w:rsidRDefault="004F77E1" w:rsidP="005B2CD4">
      <w:pPr>
        <w:ind w:firstLine="0"/>
        <w:jc w:val="center"/>
        <w:rPr>
          <w:rFonts w:cs="Times New Roman"/>
          <w:b/>
          <w:lang w:val="nl-NL"/>
        </w:rPr>
      </w:pPr>
      <w:r w:rsidRPr="004F77E1">
        <w:rPr>
          <w:rFonts w:cs="Times New Roman"/>
          <w:b/>
          <w:lang w:val="nl-NL"/>
        </w:rPr>
        <w:lastRenderedPageBreak/>
        <w:t>LỜI CẢM ƠN</w:t>
      </w:r>
    </w:p>
    <w:p w14:paraId="69FA4780" w14:textId="77777777" w:rsidR="00DD1700" w:rsidRDefault="00DD1700" w:rsidP="005B2CD4">
      <w:pPr>
        <w:ind w:firstLine="0"/>
        <w:jc w:val="center"/>
        <w:rPr>
          <w:rFonts w:cs="Times New Roman"/>
          <w:b/>
          <w:lang w:val="nl-NL"/>
        </w:rPr>
      </w:pPr>
    </w:p>
    <w:p w14:paraId="7C5F6D70" w14:textId="005E3984" w:rsidR="001E4014" w:rsidRDefault="001E4014" w:rsidP="00DD1700">
      <w:pPr>
        <w:spacing w:line="360" w:lineRule="auto"/>
      </w:pPr>
      <w:r w:rsidRPr="001E4014">
        <w:t>Trong suốt quá trình thực hiện đồ án tốt nghiệp với đề tài:</w:t>
      </w:r>
      <w:r w:rsidRPr="001E4014">
        <w:br/>
        <w:t xml:space="preserve">“Xây dựng </w:t>
      </w:r>
      <w:r>
        <w:t>W</w:t>
      </w:r>
      <w:r w:rsidRPr="001E4014">
        <w:t>ebsite công chứng điện tử sử dụng chuỗi khối và mật mã hậu lượng tử”, em đã nhận được rất nhiều sự quan tâm, hướng dẫn và hỗ trợ quý báu từ thầy cô, gia đình và bạn bè.</w:t>
      </w:r>
    </w:p>
    <w:p w14:paraId="4B981649" w14:textId="1A2A16CA" w:rsidR="001E4014" w:rsidRDefault="001E4014" w:rsidP="00DD1700">
      <w:pPr>
        <w:spacing w:line="360" w:lineRule="auto"/>
        <w:rPr>
          <w:lang w:val="en-US"/>
        </w:rPr>
      </w:pPr>
      <w:r w:rsidRPr="001E4014">
        <w:rPr>
          <w:lang w:val="en-US"/>
        </w:rPr>
        <w:t>Trước hết, em xin gửi lời cảm ơn chân thành và sâu sắc tới</w:t>
      </w:r>
      <w:r>
        <w:rPr>
          <w:lang w:val="en-US"/>
        </w:rPr>
        <w:t xml:space="preserve"> TS. Phạm Văn Hưởng, Ths. Ngô Việt Phương </w:t>
      </w:r>
      <w:r w:rsidRPr="001E4014">
        <w:rPr>
          <w:lang w:val="en-US"/>
        </w:rPr>
        <w:t>là những người đã trực tiếp hướng dẫn, tận tình chỉ bảo, định hướng chuyên môn và tạo điều kiện thuận lợi để em có thể hoàn thành đồ án này.</w:t>
      </w:r>
    </w:p>
    <w:p w14:paraId="222645FE" w14:textId="667DB291" w:rsidR="001E4014" w:rsidRPr="001E4014" w:rsidRDefault="001E4014" w:rsidP="00DD1700">
      <w:pPr>
        <w:spacing w:line="360" w:lineRule="auto"/>
        <w:rPr>
          <w:lang w:val="en-US"/>
        </w:rPr>
      </w:pPr>
      <w:r w:rsidRPr="001E4014">
        <w:t xml:space="preserve">Em xin chân thành cảm ơn các thầy cô trong Khoa Công nghệ thông tin – Học viện Kỹ thuật </w:t>
      </w:r>
      <w:r>
        <w:t>M</w:t>
      </w:r>
      <w:r w:rsidRPr="001E4014">
        <w:t xml:space="preserve">ật </w:t>
      </w:r>
      <w:r>
        <w:t>m</w:t>
      </w:r>
      <w:r w:rsidRPr="001E4014">
        <w:t>ã đã truyền đạt cho em những kiến thức quý báu trong suốt quá trình học tập và nghiên cứu tại trường. Những kiến thức đó là nền tảng quan trọng giúp em hoàn thành đề tài tốt nghiệp của mình.</w:t>
      </w:r>
    </w:p>
    <w:p w14:paraId="45A7F182" w14:textId="588CCF5D" w:rsidR="000D5E81" w:rsidRPr="000D5E81" w:rsidRDefault="000903CA" w:rsidP="00DD1700">
      <w:pPr>
        <w:spacing w:line="360" w:lineRule="auto"/>
        <w:rPr>
          <w:lang w:val="vi-VN"/>
        </w:rPr>
      </w:pPr>
      <w:r>
        <w:rPr>
          <w:lang w:val="en-US"/>
        </w:rPr>
        <w:t>Bên cạnh đó, e</w:t>
      </w:r>
      <w:r w:rsidR="000D5E81" w:rsidRPr="000D5E81">
        <w:rPr>
          <w:lang w:val="vi-VN"/>
        </w:rPr>
        <w:t>m cũng xin trân trọng cảm ơn Nhà trường đã tạo môi trường học tập nghiêm túc, chuyên nghiệp và thuận lợi, giúp em có điều kiện nghiên cứu, rèn luyện và phát triển bản thân trong suốt thời gian học tập.</w:t>
      </w:r>
    </w:p>
    <w:p w14:paraId="7F91B151" w14:textId="77777777" w:rsidR="000903CA" w:rsidRDefault="000D5E81" w:rsidP="00DD1700">
      <w:pPr>
        <w:spacing w:line="360" w:lineRule="auto"/>
      </w:pPr>
      <w:r w:rsidRPr="000D5E81">
        <w:rPr>
          <w:lang w:val="vi-VN"/>
        </w:rPr>
        <w:t xml:space="preserve">Trong quá trình thực hiện đồ án, em đã có cơ hội vận dụng những kiến thức đã học vào thực tiễn, đồng thời nâng cao kỹ năng phân tích, thiết kế và phát triển phần mềm. </w:t>
      </w:r>
      <w:r w:rsidR="000903CA" w:rsidRPr="000903CA">
        <w:t>Mặc dù đã cố gắng hoàn thiện đề tài trong phạm vi kiến thức và thời gian cho phép, tuy nhiên đồ án khó tránh khỏi những thiếu sót. Em rất mong nhận được những ý kiến đóng góp quý báu từ các thầy cô và các bạn để đề tài được hoàn thiện hơn.</w:t>
      </w:r>
    </w:p>
    <w:p w14:paraId="145F746D" w14:textId="0CAB1634" w:rsidR="00DD1700" w:rsidRDefault="000D5E81" w:rsidP="00DD1700">
      <w:pPr>
        <w:spacing w:line="360" w:lineRule="auto"/>
        <w:rPr>
          <w:lang w:val="en-US"/>
        </w:rPr>
      </w:pPr>
      <w:r w:rsidRPr="000D5E81">
        <w:rPr>
          <w:lang w:val="vi-VN"/>
        </w:rPr>
        <w:t>Em xin chân thành cảm ơn!</w:t>
      </w:r>
    </w:p>
    <w:p w14:paraId="0802F36A" w14:textId="77777777" w:rsidR="00DD1700" w:rsidRPr="00DD1700" w:rsidRDefault="00DD1700" w:rsidP="00DD1700">
      <w:pPr>
        <w:spacing w:line="360" w:lineRule="auto"/>
        <w:rPr>
          <w:lang w:val="en-US"/>
        </w:rPr>
      </w:pPr>
    </w:p>
    <w:p w14:paraId="33B377CC" w14:textId="77777777" w:rsidR="00DD1700" w:rsidRDefault="00DD1700" w:rsidP="00DD1700">
      <w:pPr>
        <w:spacing w:line="240" w:lineRule="auto"/>
        <w:ind w:left="3545"/>
        <w:jc w:val="center"/>
        <w:rPr>
          <w:rFonts w:eastAsia="Times New Roman" w:cs="Times New Roman"/>
          <w:b/>
          <w:bCs/>
          <w:color w:val="000000"/>
        </w:rPr>
      </w:pPr>
      <w:r w:rsidRPr="00341088">
        <w:rPr>
          <w:rFonts w:eastAsia="Times New Roman" w:cs="Times New Roman"/>
          <w:b/>
          <w:bCs/>
          <w:color w:val="000000"/>
        </w:rPr>
        <w:t>SINH VIÊN THỰC HIỆN ĐỒ ÁN</w:t>
      </w:r>
    </w:p>
    <w:p w14:paraId="086ED9A6" w14:textId="77777777" w:rsidR="00DD1700" w:rsidRDefault="00DD1700" w:rsidP="00DD1700">
      <w:pPr>
        <w:spacing w:line="240" w:lineRule="auto"/>
        <w:ind w:left="3545"/>
        <w:jc w:val="center"/>
        <w:rPr>
          <w:rFonts w:eastAsia="Times New Roman" w:cs="Times New Roman"/>
          <w:b/>
          <w:bCs/>
          <w:color w:val="000000"/>
        </w:rPr>
      </w:pPr>
    </w:p>
    <w:p w14:paraId="6AEB8F47" w14:textId="77777777" w:rsidR="00DD1700" w:rsidRDefault="00DD1700" w:rsidP="00DD1700">
      <w:pPr>
        <w:spacing w:line="240" w:lineRule="auto"/>
        <w:ind w:left="3545"/>
        <w:jc w:val="center"/>
        <w:rPr>
          <w:rFonts w:eastAsia="Times New Roman" w:cs="Times New Roman"/>
          <w:b/>
          <w:bCs/>
          <w:color w:val="000000"/>
        </w:rPr>
      </w:pPr>
    </w:p>
    <w:p w14:paraId="1600A9CF" w14:textId="77777777" w:rsidR="00DD1700" w:rsidRDefault="00DD1700" w:rsidP="00DD1700">
      <w:pPr>
        <w:spacing w:line="240" w:lineRule="auto"/>
        <w:ind w:left="3545"/>
        <w:jc w:val="center"/>
        <w:rPr>
          <w:rFonts w:eastAsia="Times New Roman" w:cs="Times New Roman"/>
          <w:b/>
          <w:bCs/>
          <w:color w:val="000000"/>
        </w:rPr>
      </w:pPr>
    </w:p>
    <w:p w14:paraId="1059122F" w14:textId="33F46099" w:rsidR="00DD1700" w:rsidRDefault="00DD1700" w:rsidP="00DD1700">
      <w:pPr>
        <w:spacing w:line="240" w:lineRule="auto"/>
        <w:ind w:left="3545"/>
        <w:jc w:val="center"/>
        <w:rPr>
          <w:rFonts w:eastAsia="Times New Roman" w:cs="Times New Roman"/>
          <w:b/>
          <w:bCs/>
          <w:color w:val="000000"/>
        </w:rPr>
      </w:pPr>
      <w:r>
        <w:rPr>
          <w:rFonts w:eastAsia="Times New Roman" w:cs="Times New Roman"/>
          <w:b/>
          <w:bCs/>
          <w:color w:val="000000"/>
        </w:rPr>
        <w:t>Nguyễn Đức Tuyến</w:t>
      </w:r>
    </w:p>
    <w:bookmarkEnd w:id="0"/>
    <w:p w14:paraId="368F6E01" w14:textId="2652B90F" w:rsidR="00511255" w:rsidRDefault="00DD1700">
      <w:pPr>
        <w:spacing w:line="240" w:lineRule="auto"/>
        <w:ind w:firstLine="0"/>
        <w:jc w:val="left"/>
        <w:rPr>
          <w:rFonts w:cs="Times New Roman"/>
          <w:b/>
          <w:lang w:val="nl-NL"/>
        </w:rPr>
      </w:pPr>
      <w:r>
        <w:rPr>
          <w:rFonts w:cs="Times New Roman"/>
          <w:b/>
          <w:lang w:val="nl-NL"/>
        </w:rPr>
        <w:tab/>
      </w:r>
      <w:r>
        <w:rPr>
          <w:rFonts w:cs="Times New Roman"/>
          <w:b/>
          <w:lang w:val="nl-NL"/>
        </w:rPr>
        <w:tab/>
      </w:r>
    </w:p>
    <w:p w14:paraId="754B39A9" w14:textId="77777777" w:rsidR="00DD1700" w:rsidRDefault="00DD1700">
      <w:pPr>
        <w:spacing w:line="240" w:lineRule="auto"/>
        <w:ind w:firstLine="0"/>
        <w:jc w:val="left"/>
        <w:rPr>
          <w:rFonts w:cs="Times New Roman"/>
          <w:b/>
          <w:lang w:val="nl-NL"/>
        </w:rPr>
      </w:pPr>
    </w:p>
    <w:p w14:paraId="6BABD0F7" w14:textId="7A1FF1E2" w:rsidR="005B2CD4" w:rsidRDefault="005B2CD4" w:rsidP="005B2CD4">
      <w:pPr>
        <w:ind w:firstLine="0"/>
        <w:jc w:val="center"/>
        <w:rPr>
          <w:rFonts w:cs="Times New Roman"/>
          <w:b/>
          <w:lang w:val="nl-NL"/>
        </w:rPr>
      </w:pPr>
      <w:r w:rsidRPr="00FE6C32">
        <w:rPr>
          <w:rFonts w:cs="Times New Roman"/>
          <w:b/>
          <w:lang w:val="nl-NL"/>
        </w:rPr>
        <w:lastRenderedPageBreak/>
        <w:t>LỜI NÓI ĐẦU</w:t>
      </w:r>
    </w:p>
    <w:p w14:paraId="7B311835" w14:textId="77777777" w:rsidR="00DD1700" w:rsidRDefault="00DD1700" w:rsidP="005B2CD4">
      <w:pPr>
        <w:ind w:firstLine="0"/>
        <w:jc w:val="center"/>
        <w:rPr>
          <w:rFonts w:cs="Times New Roman"/>
          <w:b/>
          <w:lang w:val="nl-NL"/>
        </w:rPr>
      </w:pPr>
    </w:p>
    <w:p w14:paraId="7F0EBAE7" w14:textId="77777777" w:rsidR="000903CA" w:rsidRDefault="000903CA" w:rsidP="00DD1700">
      <w:pPr>
        <w:spacing w:line="360" w:lineRule="auto"/>
      </w:pPr>
      <w:bookmarkStart w:id="1" w:name="_Hlk138687688"/>
      <w:r w:rsidRPr="000903CA">
        <w:t>Trong bối cảnh chuyển đổi số đang diễn ra mạnh mẽ trên nhiều lĩnh vực của đời sống xã hội, việc ứng dụng công nghệ thông tin vào các hoạt động pháp lý và hành chính đang trở thành xu hướng tất yếu. Đặc biệt, cùng với sự phát triển của giao dịch điện tử, chữ ký số và các nền tảng trực tuyến, nhu cầu xây dựng các hệ thống công chứng điện tử ngày càng trở nên cấp thiết nhằm nâng cao hiệu quả xử lý nghiệp vụ, giảm thiểu thời gian thực hiện thủ tục và tăng tính minh bạch trong hoạt động công chứng.</w:t>
      </w:r>
    </w:p>
    <w:p w14:paraId="72698163" w14:textId="257A9035" w:rsidR="000903CA" w:rsidRDefault="000903CA" w:rsidP="00DD1700">
      <w:pPr>
        <w:spacing w:line="360" w:lineRule="auto"/>
      </w:pPr>
      <w:r w:rsidRPr="000903CA">
        <w:t xml:space="preserve">Bên cạnh những lợi ích mà quá trình số hóa mang lại, các hệ thống công chứng điện tử cũng phải đối mặt với nhiều thách thức liên quan đến tính bảo mật, khả năng xác thực dữ liệu, chống giả mạo và bảo đảm tính toàn vẹn của văn bản công chứng điện tử. </w:t>
      </w:r>
    </w:p>
    <w:p w14:paraId="52FD5523" w14:textId="7A539CE8" w:rsidR="000903CA" w:rsidRDefault="000903CA" w:rsidP="00DD1700">
      <w:pPr>
        <w:spacing w:line="360" w:lineRule="auto"/>
      </w:pPr>
      <w:r w:rsidRPr="000903CA">
        <w:t>Xuất phát từ những yêu cầu thực tiễn đó, em lựa chọn thực hiện đề tài:</w:t>
      </w:r>
      <w:r w:rsidRPr="000903CA">
        <w:br/>
      </w:r>
      <w:r w:rsidRPr="000903CA">
        <w:rPr>
          <w:b/>
          <w:bCs/>
        </w:rPr>
        <w:t>“Xây dựng website công chứng điện tử sử dụng chuỗi khối và mật mã hậu lượng tử”</w:t>
      </w:r>
      <w:r w:rsidRPr="000903CA">
        <w:t>.</w:t>
      </w:r>
      <w:r>
        <w:t xml:space="preserve"> </w:t>
      </w:r>
      <w:r w:rsidRPr="000903CA">
        <w:t>Đề tài tập trung nghiên cứu quy trình công chứng điện tử theo Nghị định số 104/2025/NĐ-CP, đồng thời xây dựng hệ thống hỗ trợ quản lý yêu cầu công chứng, xác thực người dùng, ký số điện tử, lưu trữ hồ sơ điện tử và tích hợp công nghệ chuỗi khối nhằm tăng cường tính toàn vẹn của dữ liệu. Ngoài ra, đề tài cũng nghiên cứu khả năng ứng dụng các thuật toán mật mã hậu lượng tử để nâng cao mức độ an toàn cho hệ thống trong bối cảnh các mối đe dọa an ninh mạng ngày càng gia tăng.</w:t>
      </w:r>
    </w:p>
    <w:p w14:paraId="2B83E28C" w14:textId="77777777" w:rsidR="000903CA" w:rsidRDefault="000903CA" w:rsidP="00DD1700">
      <w:pPr>
        <w:spacing w:line="360" w:lineRule="auto"/>
      </w:pPr>
      <w:r w:rsidRPr="000903CA">
        <w:t>Nội dung báo cáo được trình bày gồm các chương như sau:</w:t>
      </w:r>
    </w:p>
    <w:p w14:paraId="451E7ECB" w14:textId="3DF3084B" w:rsidR="00DD1700" w:rsidRPr="00DD1700" w:rsidRDefault="006A3B6A" w:rsidP="00DD1700">
      <w:pPr>
        <w:spacing w:line="360" w:lineRule="auto"/>
        <w:rPr>
          <w:b/>
          <w:bCs/>
        </w:rPr>
      </w:pPr>
      <w:r w:rsidRPr="00F866E0">
        <w:rPr>
          <w:b/>
          <w:bCs/>
        </w:rPr>
        <w:t xml:space="preserve">Chương 1: </w:t>
      </w:r>
      <w:r w:rsidR="000903CA" w:rsidRPr="000903CA">
        <w:rPr>
          <w:b/>
          <w:bCs/>
        </w:rPr>
        <w:t>Tổng quan về đề tài và các công nghệ liên quan.</w:t>
      </w:r>
    </w:p>
    <w:p w14:paraId="4F19BBC2" w14:textId="2944EE20" w:rsidR="000903CA" w:rsidRPr="000903CA" w:rsidRDefault="006A3B6A" w:rsidP="00DD1700">
      <w:pPr>
        <w:spacing w:line="360" w:lineRule="auto"/>
        <w:rPr>
          <w:b/>
          <w:bCs/>
        </w:rPr>
      </w:pPr>
      <w:r w:rsidRPr="00F866E0">
        <w:rPr>
          <w:b/>
          <w:bCs/>
        </w:rPr>
        <w:t xml:space="preserve">Chương 2: </w:t>
      </w:r>
      <w:r w:rsidR="000903CA" w:rsidRPr="000903CA">
        <w:rPr>
          <w:b/>
          <w:bCs/>
        </w:rPr>
        <w:t>Phân tích và thiết kế hệ thống công chứng điện tử.</w:t>
      </w:r>
    </w:p>
    <w:p w14:paraId="10B1FF54" w14:textId="77777777" w:rsidR="000903CA" w:rsidRDefault="000903CA" w:rsidP="00DD1700">
      <w:pPr>
        <w:spacing w:line="360" w:lineRule="auto"/>
        <w:rPr>
          <w:b/>
          <w:bCs/>
        </w:rPr>
      </w:pPr>
      <w:r w:rsidRPr="000903CA">
        <w:rPr>
          <w:b/>
          <w:bCs/>
        </w:rPr>
        <w:t>Chương 3: Xây dựng hệ thống và kết quả thực nghiệm.</w:t>
      </w:r>
    </w:p>
    <w:p w14:paraId="38E44B3D" w14:textId="609008E4" w:rsidR="006A3B6A" w:rsidRDefault="006A3B6A" w:rsidP="00DD1700">
      <w:pPr>
        <w:spacing w:line="360" w:lineRule="auto"/>
        <w:rPr>
          <w:lang w:val="en-US"/>
        </w:rPr>
      </w:pPr>
      <w:r w:rsidRPr="006A3B6A">
        <w:rPr>
          <w:lang w:val="vi-VN"/>
        </w:rPr>
        <w:t>Mặc dù đã nỗ lực hoàn thành đề tài một cách nghiêm túc và khoa học, song do thời gian và kinh nghiệm thực tế còn hạn chế, đồ án không tránh khỏi những thiếu sót. Em rất mong nhận được sự góp ý của Quý Thầy/Cô để có thể tiếp tục hoàn thiện và phát triển đề tài trong thời gian tới.</w:t>
      </w:r>
    </w:p>
    <w:p w14:paraId="1369B5F2" w14:textId="39F3F777" w:rsidR="00BE4ABA" w:rsidRPr="00DD1700" w:rsidRDefault="00BE4ABA" w:rsidP="00DD1700">
      <w:pPr>
        <w:spacing w:line="240" w:lineRule="auto"/>
        <w:ind w:firstLine="0"/>
        <w:jc w:val="left"/>
        <w:rPr>
          <w:b/>
          <w:bCs/>
          <w:lang w:val="en-US"/>
        </w:rPr>
        <w:sectPr w:rsidR="00BE4ABA" w:rsidRPr="00DD1700" w:rsidSect="00E8098B">
          <w:footerReference w:type="default" r:id="rId9"/>
          <w:pgSz w:w="11906" w:h="16838"/>
          <w:pgMar w:top="1134" w:right="1134" w:bottom="1134" w:left="1701" w:header="709" w:footer="709" w:gutter="0"/>
          <w:pgNumType w:fmt="lowerRoman" w:start="1"/>
          <w:cols w:space="708"/>
          <w:docGrid w:linePitch="381"/>
        </w:sectPr>
      </w:pPr>
    </w:p>
    <w:p w14:paraId="7A0B6D6C" w14:textId="29070EEF" w:rsidR="00511255" w:rsidRDefault="00A23009" w:rsidP="00F746FE">
      <w:pPr>
        <w:pStyle w:val="Heading1"/>
      </w:pPr>
      <w:r>
        <w:lastRenderedPageBreak/>
        <w:t>TỔNG QUAN ĐỀ TÀ</w:t>
      </w:r>
      <w:r w:rsidR="00184A02">
        <w:t>i</w:t>
      </w:r>
    </w:p>
    <w:p w14:paraId="50FFCF7F" w14:textId="34FEE011" w:rsidR="00A82F5F" w:rsidRDefault="00184A02" w:rsidP="00A82F5F">
      <w:pPr>
        <w:pStyle w:val="Heading2"/>
      </w:pPr>
      <w:r>
        <w:t>Đặt vấn đề</w:t>
      </w:r>
    </w:p>
    <w:p w14:paraId="1D089E81" w14:textId="4E721562" w:rsidR="00A82F5F" w:rsidRDefault="00A82F5F" w:rsidP="00A82F5F">
      <w:r w:rsidRPr="00A82F5F">
        <w:t>Trong những năm gần đây, quá trình chuyển đổi số đang diễn ra mạnh mẽ trong hầu hết các lĩnh vực của đời sống xã hội, từ giáo dục, y tế, tài chính cho tới các hoạt động hành chính và pháp lý. Việc ứng dụng công nghệ thông tin vào các dịch vụ công không chỉ giúp tối ưu quy trình xử lý nghiệp vụ mà còn góp phần nâng cao hiệu quả quản lý, giảm chi phí vận hành và tạo thuận lợi cho người dân trong quá trình sử dụng dịch vụ.</w:t>
      </w:r>
    </w:p>
    <w:p w14:paraId="58286C08" w14:textId="796FEF11" w:rsidR="00A82F5F" w:rsidRDefault="00A82F5F" w:rsidP="00A82F5F">
      <w:r>
        <w:t>Trong</w:t>
      </w:r>
      <w:r w:rsidRPr="00A82F5F">
        <w:t xml:space="preserve"> lĩnh vực công chứng, các hoạt động nghiệp vụ hiện nay vẫn chủ yếu được thực hiện theo phương thức truyền thống với nhiều thủ tục giấy tờ, yêu cầu người dân phải trực tiếp đến văn phòng công chứng để xác minh danh tính, ký kết văn bản và hoàn tất hồ sơ. Quy trình này tuy bảo đảm được tính pháp lý nhưng vẫn tồn tại nhiều hạn chế như tốn thời gian, khó khăn trong việc lưu trữ hồ sơ, chi phí vận hành cao và chưa đáp ứng tốt nhu cầu thực hiện giao dịch từ xa trong môi trường số.</w:t>
      </w:r>
    </w:p>
    <w:p w14:paraId="085566A7" w14:textId="2F097A8F" w:rsidR="00A82F5F" w:rsidRDefault="00A82F5F" w:rsidP="00A82F5F">
      <w:r w:rsidRPr="00A82F5F">
        <w:t>Bên cạnh đó, sự phát triển mạnh mẽ của các giao dịch điện tử, chữ ký số và các nền tảng trực tuyến đã đặt ra yêu cầu cần xây dựng các hệ thống công chứng điện tử nhằm hỗ trợ xử lý hồ sơ nhanh chóng, nâng cao tính minh bạch và tạo điều kiện thuận lợi cho cả người dân lẫn tổ chức hành nghề công chứng. Đặc biệt, Nghị định số 104/2025/NĐ-CP của Chính phủ đã quy định cụ thể về công chứng điện tử trực tiếp và công chứng điện tử trực tuyến, tạo cơ sở pháp lý quan trọng cho việc triển khai các hệ thống công chứng điện tử tại Việt Nam.</w:t>
      </w:r>
    </w:p>
    <w:p w14:paraId="00F94891" w14:textId="3621CB46" w:rsidR="00A82F5F" w:rsidRDefault="00A82F5F" w:rsidP="00A82F5F">
      <w:r w:rsidRPr="00A82F5F">
        <w:t>Tuy nhiên, việc xây dựng hệ thống công chứng điện tử cũng đặt ra nhiều yêu cầu nghiêm ngặt liên quan đến bảo mật và an toàn dữ liệu. Các văn bản công chứng điện tử cần bảo đảm tính toàn vẹn, tính xác thực, khả năng chống giả mạo và khả năng truy vết trong suốt quá trình lưu trữ và sử dụng. Nếu dữ liệu bị chỉnh sửa hoặc giả mạo, hậu quả có thể ảnh hưởng trực tiếp đến giá trị pháp lý của văn bản công chứng cũng như quyền lợi của các bên tham gia giao dịch.</w:t>
      </w:r>
    </w:p>
    <w:p w14:paraId="62CF3DBB" w14:textId="760200C4" w:rsidR="00A82F5F" w:rsidRDefault="00A82F5F" w:rsidP="00A82F5F">
      <w:r w:rsidRPr="00A82F5F">
        <w:t>Ngoài ra, trước sự phát triển của máy tính lượng tử trong tương lai, nhiều thuật toán mật mã truyền thống hiện đang sử dụng trong các hệ thống bảo mật có nguy cơ bị phá vỡ. Điều này đặt ra nhu cầu nghiên cứu và áp dụng các giải pháp mật mã hậu lượng tử nhằm nâng cao khả năng bảo vệ dữ liệu trước các mối đe dọa an ninh mạng thế hệ mới.</w:t>
      </w:r>
    </w:p>
    <w:p w14:paraId="54046501" w14:textId="307908BC" w:rsidR="00A82F5F" w:rsidRDefault="00A82F5F" w:rsidP="00A82F5F">
      <w:r w:rsidRPr="00A82F5F">
        <w:lastRenderedPageBreak/>
        <w:t>Song song với đó, công nghệ chuỗi khối (Blockchain) đang được đánh giá là một trong những giải pháp tiềm năng giúp nâng cao tính minh bạch và khả năng xác minh dữ liệu trong các hệ thống điện tử. Với đặc tính dữ liệu không thể bị sửa đổi sau khi ghi nhận, Blockchain có thể hỗ trợ lưu trữ hash của văn bản công chứng, giúp tăng cường khả năng kiểm tra tính toàn vẹn và hỗ trợ xác minh tài liệu điện tử một cách hiệu quả.</w:t>
      </w:r>
    </w:p>
    <w:p w14:paraId="728D1DB8" w14:textId="74284602" w:rsidR="00A82F5F" w:rsidRDefault="00A82F5F" w:rsidP="00A82F5F">
      <w:r>
        <w:t xml:space="preserve">Xuất phát từ những yêu cầu thực tiễn trên, đề tài: </w:t>
      </w:r>
      <w:r w:rsidRPr="00A82F5F">
        <w:rPr>
          <w:b/>
          <w:bCs/>
        </w:rPr>
        <w:t>“Xây dựng website công chứng điện tử sử dụng chuỗi khối và mật mã hậu lượng tử”</w:t>
      </w:r>
      <w:r>
        <w:rPr>
          <w:b/>
          <w:bCs/>
        </w:rPr>
        <w:t xml:space="preserve"> </w:t>
      </w:r>
      <w:r w:rsidRPr="00A82F5F">
        <w:t>được lựa chọn nhằm nghiên cứu, thiết kế và xây dựng một hệ thống công chứng điện tử hỗ trợ quản lý yêu cầu công chứng, xác thực người dùng, ký số điện tử, lưu trữ hồ sơ điện tử và ứng dụng công nghệ chuỗi khối kết hợp với các giải pháp mật mã hiện đại để nâng cao tính bảo mật và độ tin cậy của hệ thống.</w:t>
      </w:r>
    </w:p>
    <w:p w14:paraId="7AEC37AD" w14:textId="099654D9" w:rsidR="00402C46" w:rsidRDefault="00402C46" w:rsidP="00402C46">
      <w:pPr>
        <w:pStyle w:val="Heading2"/>
      </w:pPr>
      <w:r>
        <w:t>Tính cấp thiết của đề tà</w:t>
      </w:r>
      <w:r>
        <w:t>i</w:t>
      </w:r>
    </w:p>
    <w:p w14:paraId="5D75104E" w14:textId="10488C01" w:rsidR="00402C46" w:rsidRDefault="00402C46" w:rsidP="00402C46">
      <w:r w:rsidRPr="00402C46">
        <w:t xml:space="preserve">Trong bối cảnh chuyển đổi số quốc gia đang được đẩy mạnh, nhu cầu số hóa các dịch vụ pháp lý và hành chính ngày càng trở nên cần thiết. Lĩnh vực công chứng hiện nay vẫn chủ yếu được thực hiện theo phương thức truyền thống với nhiều thủ tục giấy tờ, gây mất thời gian trong quá trình xử lý và lưu trữ hồ </w:t>
      </w:r>
      <w:r>
        <w:t>sơ.</w:t>
      </w:r>
    </w:p>
    <w:p w14:paraId="26148B9D" w14:textId="7667B407" w:rsidR="00402C46" w:rsidRDefault="00402C46" w:rsidP="00402C46">
      <w:r w:rsidRPr="00402C46">
        <w:t>Bên cạnh đó, sự phát triển của giao dịch điện tử và chữ ký số đã làm gia tăng nhu cầu thực hiện công chứng trên môi trường trực tuyến. Đặc biệt, Nghị định số 104/2025/NĐ-CP đã tạo hành lang pháp lý cho việc triển khai công chứng điện tử tại Việt Nam, mở ra yêu cầu xây dựng các hệ thống công chứng điện tử bảo đảm tính pháp lý, tính bảo mật và khả năng xác thực dữ liệu.</w:t>
      </w:r>
    </w:p>
    <w:p w14:paraId="1EA1F5AD" w14:textId="088E189A" w:rsidR="00402C46" w:rsidRDefault="00402C46" w:rsidP="00402C46">
      <w:r w:rsidRPr="00402C46">
        <w:t>Ngoài ra, các nguy cơ về mất an toàn thông tin và giả mạo dữ liệu điện tử đang ngày càng gia tăng. Việc ứng dụng công nghệ chuỗi khối giúp nâng cao tính minh bạch và khả năng xác minh dữ liệu, trong khi mật mã hậu lượng tử được xem là giải pháp tiềm năng nhằm tăng cường khả năng bảo vệ hệ thống trước các nguy cơ an ninh mạng trong tương lai.</w:t>
      </w:r>
    </w:p>
    <w:p w14:paraId="0A4C611F" w14:textId="2699AF7E" w:rsidR="00402C46" w:rsidRPr="00402C46" w:rsidRDefault="00402C46" w:rsidP="00402C46">
      <w:r w:rsidRPr="00402C46">
        <w:t>Vì vậy, việc nghiên cứu và xây dựng website công chứng điện tử sử dụng chuỗi khối và mật mã hậu lượng tử là cần thiết, có ý nghĩa thực tiễn cao và phù hợp với xu hướng phát triển công nghệ hiện nay.</w:t>
      </w:r>
    </w:p>
    <w:p w14:paraId="508698D9" w14:textId="77777777" w:rsidR="00402C46" w:rsidRDefault="00402C46" w:rsidP="00A82F5F"/>
    <w:p w14:paraId="1BC1C291" w14:textId="71383CA8" w:rsidR="00184A02" w:rsidRDefault="00184A02" w:rsidP="00184A02">
      <w:pPr>
        <w:pStyle w:val="Heading2"/>
      </w:pPr>
      <w:r>
        <w:lastRenderedPageBreak/>
        <w:t>Mục tiêu của đề tài</w:t>
      </w:r>
    </w:p>
    <w:p w14:paraId="5BA7365B" w14:textId="77777777" w:rsidR="00402C46" w:rsidRPr="00402C46" w:rsidRDefault="00402C46" w:rsidP="00402C46">
      <w:pPr>
        <w:rPr>
          <w:lang w:val="en-US"/>
        </w:rPr>
      </w:pPr>
      <w:r w:rsidRPr="00402C46">
        <w:rPr>
          <w:lang w:val="en-US"/>
        </w:rPr>
        <w:t>Mục tiêu của đề tài là nghiên cứu và xây dựng một website công chứng điện tử hỗ trợ thực hiện các quy trình công chứng trên môi trường số theo định hướng của Nghị định số 104/2025/NĐ-CP. Hệ thống hướng tới việc nâng cao hiệu quả xử lý hồ sơ, hỗ trợ xác thực người dùng, ký số điện tử và lưu trữ hồ sơ công chứng một cách an toàn, thuận tiện.</w:t>
      </w:r>
    </w:p>
    <w:p w14:paraId="38DD2F21" w14:textId="77777777" w:rsidR="00402C46" w:rsidRPr="00402C46" w:rsidRDefault="00402C46" w:rsidP="00402C46">
      <w:pPr>
        <w:rPr>
          <w:lang w:val="en-US"/>
        </w:rPr>
      </w:pPr>
      <w:proofErr w:type="gramStart"/>
      <w:r w:rsidRPr="00402C46">
        <w:rPr>
          <w:lang w:val="en-US"/>
        </w:rPr>
        <w:t>Cụ thể, đề tài tập trung vào các mục tiêu</w:t>
      </w:r>
      <w:proofErr w:type="gramEnd"/>
      <w:r w:rsidRPr="00402C46">
        <w:rPr>
          <w:lang w:val="en-US"/>
        </w:rPr>
        <w:t xml:space="preserve"> sau:</w:t>
      </w:r>
    </w:p>
    <w:p w14:paraId="1865D850" w14:textId="7994F20D" w:rsidR="00402C46" w:rsidRPr="00402C46" w:rsidRDefault="00402C46">
      <w:pPr>
        <w:numPr>
          <w:ilvl w:val="0"/>
          <w:numId w:val="6"/>
        </w:numPr>
        <w:tabs>
          <w:tab w:val="num" w:pos="720"/>
        </w:tabs>
        <w:rPr>
          <w:lang w:val="en-US"/>
        </w:rPr>
      </w:pPr>
      <w:r w:rsidRPr="00402C46">
        <w:rPr>
          <w:lang w:val="en-US"/>
        </w:rPr>
        <w:t>Xây dựng hệ thống quản lý yêu cầu công chứng điện tử trên nền tảng web</w:t>
      </w:r>
      <w:r w:rsidR="007239FE">
        <w:rPr>
          <w:lang w:val="en-US"/>
        </w:rPr>
        <w:t>.</w:t>
      </w:r>
    </w:p>
    <w:p w14:paraId="162827F1" w14:textId="319699BF" w:rsidR="00402C46" w:rsidRPr="00402C46" w:rsidRDefault="00402C46">
      <w:pPr>
        <w:numPr>
          <w:ilvl w:val="0"/>
          <w:numId w:val="6"/>
        </w:numPr>
        <w:tabs>
          <w:tab w:val="num" w:pos="720"/>
        </w:tabs>
        <w:rPr>
          <w:lang w:val="en-US"/>
        </w:rPr>
      </w:pPr>
      <w:r w:rsidRPr="00402C46">
        <w:rPr>
          <w:lang w:val="en-US"/>
        </w:rPr>
        <w:t>Hỗ trợ quy trình công chứng trực tiếp và công chứng trực tuyến.</w:t>
      </w:r>
    </w:p>
    <w:p w14:paraId="1D9108D7" w14:textId="77777777" w:rsidR="00402C46" w:rsidRPr="00402C46" w:rsidRDefault="00402C46">
      <w:pPr>
        <w:numPr>
          <w:ilvl w:val="0"/>
          <w:numId w:val="6"/>
        </w:numPr>
        <w:tabs>
          <w:tab w:val="num" w:pos="720"/>
        </w:tabs>
        <w:rPr>
          <w:lang w:val="en-US"/>
        </w:rPr>
      </w:pPr>
      <w:r w:rsidRPr="00402C46">
        <w:rPr>
          <w:lang w:val="en-US"/>
        </w:rPr>
        <w:t xml:space="preserve">Tích hợp chức năng xác thực người dùng và ký số điện tử trong quá trình công chứng. </w:t>
      </w:r>
    </w:p>
    <w:p w14:paraId="600CF419" w14:textId="77777777" w:rsidR="00402C46" w:rsidRPr="00402C46" w:rsidRDefault="00402C46">
      <w:pPr>
        <w:numPr>
          <w:ilvl w:val="0"/>
          <w:numId w:val="6"/>
        </w:numPr>
        <w:tabs>
          <w:tab w:val="num" w:pos="720"/>
        </w:tabs>
        <w:rPr>
          <w:lang w:val="en-US"/>
        </w:rPr>
      </w:pPr>
      <w:r w:rsidRPr="00402C46">
        <w:rPr>
          <w:lang w:val="en-US"/>
        </w:rPr>
        <w:t xml:space="preserve">Ứng dụng công nghệ chuỗi khối nhằm hỗ trợ xác minh và bảo đảm tính toàn vẹn của dữ liệu. </w:t>
      </w:r>
    </w:p>
    <w:p w14:paraId="6BFD54AC" w14:textId="77777777" w:rsidR="00402C46" w:rsidRPr="00402C46" w:rsidRDefault="00402C46">
      <w:pPr>
        <w:numPr>
          <w:ilvl w:val="0"/>
          <w:numId w:val="6"/>
        </w:numPr>
        <w:tabs>
          <w:tab w:val="num" w:pos="720"/>
        </w:tabs>
        <w:rPr>
          <w:lang w:val="en-US"/>
        </w:rPr>
      </w:pPr>
      <w:r w:rsidRPr="00402C46">
        <w:rPr>
          <w:lang w:val="en-US"/>
        </w:rPr>
        <w:t xml:space="preserve">Nghiên cứu khả năng áp dụng mật mã hậu lượng tử nhằm nâng cao mức độ an toàn cho hệ thống. </w:t>
      </w:r>
    </w:p>
    <w:p w14:paraId="70A63268" w14:textId="77777777" w:rsidR="00402C46" w:rsidRPr="00402C46" w:rsidRDefault="00402C46">
      <w:pPr>
        <w:numPr>
          <w:ilvl w:val="0"/>
          <w:numId w:val="6"/>
        </w:numPr>
        <w:tabs>
          <w:tab w:val="num" w:pos="720"/>
        </w:tabs>
        <w:rPr>
          <w:lang w:val="en-US"/>
        </w:rPr>
      </w:pPr>
      <w:r w:rsidRPr="00402C46">
        <w:rPr>
          <w:lang w:val="en-US"/>
        </w:rPr>
        <w:t xml:space="preserve">Xây dựng giao diện trực quan, dễ sử dụng và phù hợp với các đối tượng sử dụng trong hệ thống. </w:t>
      </w:r>
    </w:p>
    <w:p w14:paraId="36DEF824" w14:textId="1B444FDE" w:rsidR="00402C46" w:rsidRDefault="00402C46">
      <w:pPr>
        <w:numPr>
          <w:ilvl w:val="0"/>
          <w:numId w:val="6"/>
        </w:numPr>
        <w:rPr>
          <w:lang w:val="en-US"/>
        </w:rPr>
      </w:pPr>
      <w:r w:rsidRPr="00402C46">
        <w:rPr>
          <w:lang w:val="en-US"/>
        </w:rPr>
        <w:t>Đánh giá kết quả thực nghiệm và khả năng ứng dụng thực tế của hệ thống công chứng điện tử.</w:t>
      </w:r>
    </w:p>
    <w:p w14:paraId="59021F19" w14:textId="77777777" w:rsidR="00402C46" w:rsidRDefault="00402C46" w:rsidP="00402C46">
      <w:pPr>
        <w:pStyle w:val="Heading2"/>
      </w:pPr>
      <w:r>
        <w:t>Phạm vi nghiên cứu</w:t>
      </w:r>
    </w:p>
    <w:p w14:paraId="234472F7" w14:textId="676CB000" w:rsidR="00402C46" w:rsidRPr="00402C46" w:rsidRDefault="00402C46" w:rsidP="00402C46">
      <w:pPr>
        <w:rPr>
          <w:lang w:val="en-US"/>
        </w:rPr>
      </w:pPr>
      <w:r w:rsidRPr="00402C46">
        <w:rPr>
          <w:lang w:val="en-US"/>
        </w:rPr>
        <w:t>Đề tài tập trung nghiên cứu và xây dựng website công chứng điện tử trên nền tảng web nhằm hỗ trợ thực hiện một số quy trình công chứng cơ bản theo định hướng của Nghị định số 104/2025/NĐ-CP. Hệ thống được xây dựng phục vụ cho ba đối tượng chính gồm người yêu cầu công chứng, công chứng viên và quản trị viên.</w:t>
      </w:r>
    </w:p>
    <w:p w14:paraId="13FB2D0C" w14:textId="77777777" w:rsidR="00402C46" w:rsidRPr="00402C46" w:rsidRDefault="00402C46" w:rsidP="00402C46">
      <w:pPr>
        <w:rPr>
          <w:lang w:val="en-US"/>
        </w:rPr>
      </w:pPr>
      <w:r w:rsidRPr="00402C46">
        <w:rPr>
          <w:lang w:val="en-US"/>
        </w:rPr>
        <w:t>Trong phạm vi của đề tài, hệ thống tập trung vào các chức năng chính như:</w:t>
      </w:r>
    </w:p>
    <w:p w14:paraId="25FBEB7F" w14:textId="65123541" w:rsidR="00402C46" w:rsidRPr="00402C46" w:rsidRDefault="00402C46">
      <w:pPr>
        <w:numPr>
          <w:ilvl w:val="0"/>
          <w:numId w:val="7"/>
        </w:numPr>
        <w:tabs>
          <w:tab w:val="num" w:pos="720"/>
        </w:tabs>
        <w:rPr>
          <w:lang w:val="en-US"/>
        </w:rPr>
      </w:pPr>
      <w:r w:rsidRPr="00402C46">
        <w:rPr>
          <w:lang w:val="en-US"/>
        </w:rPr>
        <w:t>Quản lý tài khoản và xác thực người dùng</w:t>
      </w:r>
      <w:r w:rsidR="007239FE">
        <w:rPr>
          <w:lang w:val="en-US"/>
        </w:rPr>
        <w:t>.</w:t>
      </w:r>
    </w:p>
    <w:p w14:paraId="4C861B36" w14:textId="0691EE69" w:rsidR="00402C46" w:rsidRPr="00402C46" w:rsidRDefault="00402C46">
      <w:pPr>
        <w:numPr>
          <w:ilvl w:val="0"/>
          <w:numId w:val="7"/>
        </w:numPr>
        <w:tabs>
          <w:tab w:val="num" w:pos="720"/>
        </w:tabs>
        <w:rPr>
          <w:lang w:val="en-US"/>
        </w:rPr>
      </w:pPr>
      <w:r w:rsidRPr="00402C46">
        <w:rPr>
          <w:lang w:val="en-US"/>
        </w:rPr>
        <w:t>Tạo và quản lý yêu cầu công chứng</w:t>
      </w:r>
      <w:r w:rsidR="007239FE">
        <w:rPr>
          <w:lang w:val="en-US"/>
        </w:rPr>
        <w:t>.</w:t>
      </w:r>
    </w:p>
    <w:p w14:paraId="4FCEC9AC" w14:textId="2773E5EC" w:rsidR="00402C46" w:rsidRPr="00402C46" w:rsidRDefault="00402C46">
      <w:pPr>
        <w:numPr>
          <w:ilvl w:val="0"/>
          <w:numId w:val="7"/>
        </w:numPr>
        <w:tabs>
          <w:tab w:val="num" w:pos="720"/>
        </w:tabs>
        <w:rPr>
          <w:lang w:val="en-US"/>
        </w:rPr>
      </w:pPr>
      <w:r>
        <w:rPr>
          <w:lang w:val="en-US"/>
        </w:rPr>
        <w:t>Lên</w:t>
      </w:r>
      <w:r w:rsidRPr="00402C46">
        <w:rPr>
          <w:lang w:val="en-US"/>
        </w:rPr>
        <w:t xml:space="preserve"> lịch công chứng trực tuyến</w:t>
      </w:r>
      <w:r w:rsidR="007239FE">
        <w:rPr>
          <w:lang w:val="en-US"/>
        </w:rPr>
        <w:t>.</w:t>
      </w:r>
    </w:p>
    <w:p w14:paraId="4B1BAA45" w14:textId="244855EB" w:rsidR="00402C46" w:rsidRPr="00402C46" w:rsidRDefault="00402C46">
      <w:pPr>
        <w:numPr>
          <w:ilvl w:val="0"/>
          <w:numId w:val="7"/>
        </w:numPr>
        <w:tabs>
          <w:tab w:val="num" w:pos="720"/>
        </w:tabs>
        <w:rPr>
          <w:lang w:val="en-US"/>
        </w:rPr>
      </w:pPr>
      <w:r>
        <w:rPr>
          <w:lang w:val="en-US"/>
        </w:rPr>
        <w:t>T</w:t>
      </w:r>
      <w:r w:rsidR="00225635">
        <w:rPr>
          <w:lang w:val="en-US"/>
        </w:rPr>
        <w:t xml:space="preserve">hiết lập cầu truyền hình </w:t>
      </w:r>
      <w:r w:rsidR="00E70D90">
        <w:rPr>
          <w:lang w:val="en-US"/>
        </w:rPr>
        <w:t>để thực hiện phiên đối soát</w:t>
      </w:r>
      <w:r w:rsidRPr="00402C46">
        <w:rPr>
          <w:lang w:val="en-US"/>
        </w:rPr>
        <w:t xml:space="preserve"> giữa công chứng viên và </w:t>
      </w:r>
      <w:r w:rsidR="00225635">
        <w:rPr>
          <w:lang w:val="en-US"/>
        </w:rPr>
        <w:t>người dân</w:t>
      </w:r>
      <w:r w:rsidR="007239FE">
        <w:rPr>
          <w:lang w:val="en-US"/>
        </w:rPr>
        <w:t>.</w:t>
      </w:r>
    </w:p>
    <w:p w14:paraId="7F5FEA49" w14:textId="6A133084" w:rsidR="00402C46" w:rsidRPr="00402C46" w:rsidRDefault="00402C46">
      <w:pPr>
        <w:numPr>
          <w:ilvl w:val="0"/>
          <w:numId w:val="7"/>
        </w:numPr>
        <w:tabs>
          <w:tab w:val="num" w:pos="720"/>
        </w:tabs>
        <w:rPr>
          <w:lang w:val="en-US"/>
        </w:rPr>
      </w:pPr>
      <w:r w:rsidRPr="00402C46">
        <w:rPr>
          <w:lang w:val="en-US"/>
        </w:rPr>
        <w:t>Ký số văn bản điện tử</w:t>
      </w:r>
      <w:r w:rsidR="007239FE">
        <w:rPr>
          <w:lang w:val="en-US"/>
        </w:rPr>
        <w:t>.</w:t>
      </w:r>
    </w:p>
    <w:p w14:paraId="1DABEED4" w14:textId="0614E148" w:rsidR="00402C46" w:rsidRPr="00402C46" w:rsidRDefault="00402C46">
      <w:pPr>
        <w:numPr>
          <w:ilvl w:val="0"/>
          <w:numId w:val="7"/>
        </w:numPr>
        <w:tabs>
          <w:tab w:val="num" w:pos="720"/>
        </w:tabs>
        <w:rPr>
          <w:lang w:val="en-US"/>
        </w:rPr>
      </w:pPr>
      <w:r w:rsidRPr="00402C46">
        <w:rPr>
          <w:lang w:val="en-US"/>
        </w:rPr>
        <w:t>Lưu trữ hồ sơ công chứng điện tử</w:t>
      </w:r>
      <w:r w:rsidR="007239FE">
        <w:rPr>
          <w:lang w:val="en-US"/>
        </w:rPr>
        <w:t>.</w:t>
      </w:r>
    </w:p>
    <w:p w14:paraId="67F5FBAD" w14:textId="1CA3A58B" w:rsidR="00402C46" w:rsidRPr="00402C46" w:rsidRDefault="00402C46">
      <w:pPr>
        <w:numPr>
          <w:ilvl w:val="0"/>
          <w:numId w:val="7"/>
        </w:numPr>
        <w:tabs>
          <w:tab w:val="num" w:pos="720"/>
        </w:tabs>
        <w:rPr>
          <w:lang w:val="en-US"/>
        </w:rPr>
      </w:pPr>
      <w:r w:rsidRPr="00402C46">
        <w:rPr>
          <w:lang w:val="en-US"/>
        </w:rPr>
        <w:lastRenderedPageBreak/>
        <w:t>Ứng dụng công nghệ chuỗi khối để lưu trữ và xác minh hash của văn bản công chứng</w:t>
      </w:r>
      <w:r w:rsidR="007239FE">
        <w:rPr>
          <w:lang w:val="en-US"/>
        </w:rPr>
        <w:t>.</w:t>
      </w:r>
    </w:p>
    <w:p w14:paraId="62C512AF" w14:textId="77777777" w:rsidR="00402C46" w:rsidRPr="00402C46" w:rsidRDefault="00402C46">
      <w:pPr>
        <w:numPr>
          <w:ilvl w:val="0"/>
          <w:numId w:val="7"/>
        </w:numPr>
        <w:tabs>
          <w:tab w:val="num" w:pos="720"/>
        </w:tabs>
        <w:rPr>
          <w:lang w:val="en-US"/>
        </w:rPr>
      </w:pPr>
      <w:r w:rsidRPr="00402C46">
        <w:rPr>
          <w:lang w:val="en-US"/>
        </w:rPr>
        <w:t xml:space="preserve">Nghiên cứu tích hợp các giải pháp mật mã hậu lượng tử nhằm tăng cường bảo mật cho hệ thống. </w:t>
      </w:r>
    </w:p>
    <w:p w14:paraId="1DC0C945" w14:textId="06CD017E" w:rsidR="00402C46" w:rsidRDefault="00402C46" w:rsidP="00E70D90">
      <w:pPr>
        <w:rPr>
          <w:lang w:val="en-US"/>
        </w:rPr>
      </w:pPr>
      <w:r w:rsidRPr="00402C46">
        <w:rPr>
          <w:lang w:val="en-US"/>
        </w:rPr>
        <w:t>Đề tài chủ yếu tập trung vào việc nghiên cứu, thiết kế và xây dựng mô hình hệ thống ở mức thử nghiệm và chưa triển khai trong môi trường thực tế. Các nội dung liên quan đến hạ tầng chuyên dụng, hệ thống chứng thực chữ ký số quốc gia hoặc triển khai ở quy mô lớn chưa nằm trong phạm vi của đề tài</w:t>
      </w:r>
      <w:r w:rsidR="00E70D90">
        <w:rPr>
          <w:lang w:val="en-US"/>
        </w:rPr>
        <w:t>.</w:t>
      </w:r>
    </w:p>
    <w:p w14:paraId="3720B0D5" w14:textId="77777777" w:rsidR="00E70D90" w:rsidRDefault="00E70D90" w:rsidP="00E70D90">
      <w:pPr>
        <w:pStyle w:val="Heading2"/>
      </w:pPr>
      <w:r>
        <w:t>Tổng quan về công chứng điện tử</w:t>
      </w:r>
    </w:p>
    <w:p w14:paraId="72DA5760" w14:textId="43C2340D" w:rsidR="00E70D90" w:rsidRPr="00E70D90" w:rsidRDefault="00E70D90" w:rsidP="00E70D90">
      <w:pPr>
        <w:rPr>
          <w:lang w:val="en-US"/>
        </w:rPr>
      </w:pPr>
      <w:r w:rsidRPr="00E70D90">
        <w:rPr>
          <w:lang w:val="en-US"/>
        </w:rPr>
        <w:t>Cùng với sự phát triển của công nghệ thông tin và xu hướng chuyển đổi số trong các dịch vụ hành chính – pháp lý, công chứng điện tử đang trở thành một giải pháp quan trọng nhằm hiện đại hóa hoạt động công chứng truyền thống. Việc ứng dụng công nghệ vào quy trình công chứng giúp nâng cao hiệu quả xử lý hồ sơ, hỗ trợ lưu trữ dữ liệu điện tử và tạo điều kiện thuận lợi cho người dân trong quá trình thực hiện các giao dịch pháp lý.</w:t>
      </w:r>
    </w:p>
    <w:p w14:paraId="3D56F756" w14:textId="77777777" w:rsidR="00E70D90" w:rsidRPr="00E70D90" w:rsidRDefault="00E70D90" w:rsidP="00E70D90">
      <w:pPr>
        <w:rPr>
          <w:lang w:val="en-US"/>
        </w:rPr>
      </w:pPr>
      <w:r w:rsidRPr="00E70D90">
        <w:rPr>
          <w:lang w:val="en-US"/>
        </w:rPr>
        <w:t xml:space="preserve">Theo Nghị định số 104/2025/NĐ-CP, công chứng điện tử được thực hiện trên môi trường điện tử thông qua việc sử dụng chữ ký số, dữ liệu điện tử và các nền tảng công nghệ hỗ trợ xác thực, lưu trữ và trao đổi thông tin. </w:t>
      </w:r>
    </w:p>
    <w:p w14:paraId="25D1ECAD" w14:textId="46D9220A" w:rsidR="00E70D90" w:rsidRPr="00E70D90" w:rsidRDefault="00E70D90" w:rsidP="00E70D90">
      <w:pPr>
        <w:rPr>
          <w:lang w:val="en-US"/>
        </w:rPr>
      </w:pPr>
      <w:r w:rsidRPr="00E70D90">
        <w:rPr>
          <w:lang w:val="en-US"/>
        </w:rPr>
        <w:t>Hiện nay, công chứng điện tử tại Việt Nam được chia thành hai hình thức gồm công chứng điện tử trực tiếp và công chứng điện tử trực tuyến. Mỗi hình thức có đặc điểm và quy trình thực hiện khác nhau nhưng đều hướng tới mục tiêu bảo đảm giá trị pháp lý, tính xác thực</w:t>
      </w:r>
      <w:r>
        <w:rPr>
          <w:lang w:val="en-US"/>
        </w:rPr>
        <w:t>,</w:t>
      </w:r>
      <w:r w:rsidRPr="00E70D90">
        <w:rPr>
          <w:lang w:val="en-US"/>
        </w:rPr>
        <w:t xml:space="preserve"> tính toàn vẹn của văn bản công chứng điện tử.</w:t>
      </w:r>
    </w:p>
    <w:p w14:paraId="55DEB242" w14:textId="77777777" w:rsidR="00E70D90" w:rsidRDefault="00E70D90" w:rsidP="00E70D90">
      <w:pPr>
        <w:pStyle w:val="Heading3"/>
      </w:pPr>
      <w:r>
        <w:t>Khái niệm công chứng điện tử</w:t>
      </w:r>
    </w:p>
    <w:p w14:paraId="3FEDE3C1" w14:textId="77777777" w:rsidR="00E70D90" w:rsidRPr="00E70D90" w:rsidRDefault="00E70D90" w:rsidP="00E70D90">
      <w:pPr>
        <w:rPr>
          <w:lang w:val="en-US"/>
        </w:rPr>
      </w:pPr>
      <w:r w:rsidRPr="00E70D90">
        <w:rPr>
          <w:lang w:val="en-US"/>
        </w:rPr>
        <w:t>Công chứng điện tử là hình thức thực hiện hoạt động công chứng trên môi trường điện tử thông qua việc sử dụng các công nghệ như chữ ký số, xác thực điện tử, lưu trữ dữ liệu điện tử và nền tảng giao tiếp trực tuyến.</w:t>
      </w:r>
    </w:p>
    <w:p w14:paraId="24474113" w14:textId="77777777" w:rsidR="00E70D90" w:rsidRPr="00E70D90" w:rsidRDefault="00E70D90" w:rsidP="00E70D90">
      <w:pPr>
        <w:rPr>
          <w:lang w:val="en-US"/>
        </w:rPr>
      </w:pPr>
      <w:r w:rsidRPr="00E70D90">
        <w:rPr>
          <w:lang w:val="en-US"/>
        </w:rPr>
        <w:t>Khác với phương thức công chứng truyền thống sử dụng giấy tờ và chữ ký tay, công chứng điện tử cho phép văn bản công chứng được tạo lập, ký số, lưu trữ và trao đổi dưới dạng dữ liệu điện tử nhưng vẫn bảo đảm giá trị pháp lý theo quy định của pháp luật.</w:t>
      </w:r>
    </w:p>
    <w:p w14:paraId="5C984733" w14:textId="1FB7A820" w:rsidR="00E70D90" w:rsidRPr="00E70D90" w:rsidRDefault="00E70D90" w:rsidP="00E70D90">
      <w:pPr>
        <w:rPr>
          <w:lang w:val="en-US"/>
        </w:rPr>
      </w:pPr>
      <w:r w:rsidRPr="00E70D90">
        <w:rPr>
          <w:lang w:val="en-US"/>
        </w:rPr>
        <w:t>Theo Nghị định số 104/2025/NĐ-CP, văn bản công chứng điện tử có thể</w:t>
      </w:r>
      <w:r>
        <w:rPr>
          <w:lang w:val="en-US"/>
        </w:rPr>
        <w:t>:</w:t>
      </w:r>
    </w:p>
    <w:p w14:paraId="58F04C70" w14:textId="2A98F83B" w:rsidR="00E70D90" w:rsidRPr="00E70D90" w:rsidRDefault="00E70D90">
      <w:pPr>
        <w:numPr>
          <w:ilvl w:val="0"/>
          <w:numId w:val="8"/>
        </w:numPr>
        <w:tabs>
          <w:tab w:val="num" w:pos="720"/>
        </w:tabs>
        <w:rPr>
          <w:lang w:val="en-US"/>
        </w:rPr>
      </w:pPr>
      <w:r w:rsidRPr="00E70D90">
        <w:rPr>
          <w:lang w:val="en-US"/>
        </w:rPr>
        <w:t xml:space="preserve">Tạo lập trực tiếp trên môi trường điện tử; </w:t>
      </w:r>
    </w:p>
    <w:p w14:paraId="15B14785" w14:textId="77777777" w:rsidR="00E70D90" w:rsidRPr="00E70D90" w:rsidRDefault="00E70D90">
      <w:pPr>
        <w:numPr>
          <w:ilvl w:val="0"/>
          <w:numId w:val="8"/>
        </w:numPr>
        <w:tabs>
          <w:tab w:val="num" w:pos="720"/>
        </w:tabs>
        <w:rPr>
          <w:lang w:val="en-US"/>
        </w:rPr>
      </w:pPr>
      <w:r w:rsidRPr="00E70D90">
        <w:rPr>
          <w:lang w:val="en-US"/>
        </w:rPr>
        <w:lastRenderedPageBreak/>
        <w:t xml:space="preserve">Hoặc chuyển đổi từ văn bản giấy sang dữ liệu điện tử có gắn chữ ký số của công chứng viên và tổ chức hành nghề công chứng. </w:t>
      </w:r>
    </w:p>
    <w:p w14:paraId="4D118332" w14:textId="77777777" w:rsidR="00E70D90" w:rsidRPr="00E70D90" w:rsidRDefault="00E70D90" w:rsidP="00E70D90">
      <w:pPr>
        <w:rPr>
          <w:lang w:val="en-US"/>
        </w:rPr>
      </w:pPr>
      <w:r w:rsidRPr="00E70D90">
        <w:rPr>
          <w:lang w:val="en-US"/>
        </w:rPr>
        <w:t>Việc triển khai công chứng điện tử góp phần hỗ trợ quá trình chuyển đổi số trong lĩnh vực pháp lý, giảm phụ thuộc vào hồ sơ giấy và nâng cao khả năng lưu trữ, tra cứu và xác minh dữ liệu điện tử.</w:t>
      </w:r>
    </w:p>
    <w:p w14:paraId="1E245699" w14:textId="77777777" w:rsidR="00E70D90" w:rsidRDefault="00E70D90" w:rsidP="00E70D90">
      <w:pPr>
        <w:pStyle w:val="Heading3"/>
      </w:pPr>
      <w:r>
        <w:t>Công chứng điện tử trực tiếp</w:t>
      </w:r>
    </w:p>
    <w:p w14:paraId="68D78412" w14:textId="77777777" w:rsidR="00E70D90" w:rsidRPr="00E70D90" w:rsidRDefault="00E70D90" w:rsidP="00E70D90">
      <w:pPr>
        <w:rPr>
          <w:lang w:val="en-US"/>
        </w:rPr>
      </w:pPr>
      <w:r w:rsidRPr="00E70D90">
        <w:rPr>
          <w:lang w:val="en-US"/>
        </w:rPr>
        <w:t>Công chứng điện tử trực tiếp là hình thức công chứng mà người yêu cầu công chứng vẫn trực tiếp có mặt tại tổ chức hành nghề công chứng để thực hiện giao dịch, tuy nhiên toàn bộ văn bản và dữ liệu công chứng được xử lý trên môi trường điện tử.</w:t>
      </w:r>
    </w:p>
    <w:p w14:paraId="2EF2A28C" w14:textId="77777777" w:rsidR="00E70D90" w:rsidRPr="00E70D90" w:rsidRDefault="00E70D90" w:rsidP="00E70D90">
      <w:pPr>
        <w:rPr>
          <w:lang w:val="en-US"/>
        </w:rPr>
      </w:pPr>
      <w:r w:rsidRPr="00E70D90">
        <w:rPr>
          <w:lang w:val="en-US"/>
        </w:rPr>
        <w:t>Trong hình thức này, công chứng viên sẽ:</w:t>
      </w:r>
    </w:p>
    <w:p w14:paraId="2D529FF0" w14:textId="77777777" w:rsidR="00E70D90" w:rsidRPr="00E70D90" w:rsidRDefault="00E70D90">
      <w:pPr>
        <w:numPr>
          <w:ilvl w:val="0"/>
          <w:numId w:val="9"/>
        </w:numPr>
        <w:tabs>
          <w:tab w:val="num" w:pos="720"/>
        </w:tabs>
        <w:rPr>
          <w:lang w:val="en-US"/>
        </w:rPr>
      </w:pPr>
      <w:r w:rsidRPr="00E70D90">
        <w:rPr>
          <w:lang w:val="en-US"/>
        </w:rPr>
        <w:t xml:space="preserve">Khởi tạo giao dịch công chứng điện tử; </w:t>
      </w:r>
    </w:p>
    <w:p w14:paraId="55CE942D" w14:textId="77777777" w:rsidR="00E70D90" w:rsidRPr="00E70D90" w:rsidRDefault="00E70D90">
      <w:pPr>
        <w:numPr>
          <w:ilvl w:val="0"/>
          <w:numId w:val="9"/>
        </w:numPr>
        <w:tabs>
          <w:tab w:val="num" w:pos="720"/>
        </w:tabs>
        <w:rPr>
          <w:lang w:val="en-US"/>
        </w:rPr>
      </w:pPr>
      <w:r w:rsidRPr="00E70D90">
        <w:rPr>
          <w:lang w:val="en-US"/>
        </w:rPr>
        <w:t xml:space="preserve">Tải văn bản giao dịch lên nền tảng công chứng điện tử; </w:t>
      </w:r>
    </w:p>
    <w:p w14:paraId="711761F4" w14:textId="77777777" w:rsidR="00E70D90" w:rsidRPr="00E70D90" w:rsidRDefault="00E70D90">
      <w:pPr>
        <w:numPr>
          <w:ilvl w:val="0"/>
          <w:numId w:val="9"/>
        </w:numPr>
        <w:tabs>
          <w:tab w:val="num" w:pos="720"/>
        </w:tabs>
        <w:rPr>
          <w:lang w:val="en-US"/>
        </w:rPr>
      </w:pPr>
      <w:r w:rsidRPr="00E70D90">
        <w:rPr>
          <w:lang w:val="en-US"/>
        </w:rPr>
        <w:t xml:space="preserve">Kiểm tra giấy tờ gốc; </w:t>
      </w:r>
    </w:p>
    <w:p w14:paraId="2915C527" w14:textId="77777777" w:rsidR="00E70D90" w:rsidRPr="00E70D90" w:rsidRDefault="00E70D90">
      <w:pPr>
        <w:numPr>
          <w:ilvl w:val="0"/>
          <w:numId w:val="9"/>
        </w:numPr>
        <w:tabs>
          <w:tab w:val="num" w:pos="720"/>
        </w:tabs>
        <w:rPr>
          <w:lang w:val="en-US"/>
        </w:rPr>
      </w:pPr>
      <w:r w:rsidRPr="00E70D90">
        <w:rPr>
          <w:lang w:val="en-US"/>
        </w:rPr>
        <w:t xml:space="preserve">Xác thực người tham gia giao dịch; </w:t>
      </w:r>
    </w:p>
    <w:p w14:paraId="43393838" w14:textId="77777777" w:rsidR="00E70D90" w:rsidRPr="00E70D90" w:rsidRDefault="00E70D90">
      <w:pPr>
        <w:numPr>
          <w:ilvl w:val="0"/>
          <w:numId w:val="9"/>
        </w:numPr>
        <w:tabs>
          <w:tab w:val="num" w:pos="720"/>
        </w:tabs>
        <w:rPr>
          <w:lang w:val="en-US"/>
        </w:rPr>
      </w:pPr>
      <w:r w:rsidRPr="00E70D90">
        <w:rPr>
          <w:lang w:val="en-US"/>
        </w:rPr>
        <w:t xml:space="preserve">Chứng kiến việc ký số vào văn bản điện tử. </w:t>
      </w:r>
    </w:p>
    <w:p w14:paraId="052E8806" w14:textId="77777777" w:rsidR="00E70D90" w:rsidRDefault="00E70D90" w:rsidP="00E70D90">
      <w:pPr>
        <w:rPr>
          <w:lang w:val="en-US"/>
        </w:rPr>
      </w:pPr>
      <w:r w:rsidRPr="00E70D90">
        <w:rPr>
          <w:lang w:val="en-US"/>
        </w:rPr>
        <w:t>Sau khi kiểm tra tính hợp lệ của chữ ký số, công chứng viên thực hiện ký số và gắn dấu thời gian lên văn bản công chứng điện tử. Hồ sơ sau đó được lưu trữ dưới dạng dữ liệu điện tử theo quy định của pháp luật.</w:t>
      </w:r>
    </w:p>
    <w:p w14:paraId="159CB035" w14:textId="4D407240" w:rsidR="00E70D90" w:rsidRDefault="00E70D90" w:rsidP="00E70D90">
      <w:r w:rsidRPr="00E70D90">
        <w:t>Hình thức công chứng điện tử trực tiếp giúp giảm khối lượng hồ sơ giấy, hỗ trợ lưu trữ điện tử và tăng hiệu quả quản lý dữ liệu trong hoạt động công chứng.</w:t>
      </w:r>
    </w:p>
    <w:p w14:paraId="33C70B2F" w14:textId="77777777" w:rsidR="00E70D90" w:rsidRDefault="00E70D90" w:rsidP="00E70D90">
      <w:pPr>
        <w:pStyle w:val="Heading3"/>
      </w:pPr>
      <w:r>
        <w:t>Công chứng điện tử trực tuyến</w:t>
      </w:r>
    </w:p>
    <w:p w14:paraId="761E7C16" w14:textId="77777777" w:rsidR="00E70D90" w:rsidRPr="00E70D90" w:rsidRDefault="00E70D90" w:rsidP="00E70D90">
      <w:pPr>
        <w:rPr>
          <w:lang w:val="en-US"/>
        </w:rPr>
      </w:pPr>
      <w:r w:rsidRPr="00E70D90">
        <w:rPr>
          <w:lang w:val="en-US"/>
        </w:rPr>
        <w:t>Công chứng điện tử trực tuyến là hình thức công chứng được thực hiện từ xa thông qua môi trường mạng và cầu truyền hình trực tuyến giữa công chứng viên với người tham gia giao dịch.</w:t>
      </w:r>
    </w:p>
    <w:p w14:paraId="0A8B476A" w14:textId="3FD35FCF" w:rsidR="00E70D90" w:rsidRPr="00E70D90" w:rsidRDefault="00E70D90" w:rsidP="00E70D90">
      <w:pPr>
        <w:rPr>
          <w:lang w:val="en-US"/>
        </w:rPr>
      </w:pPr>
      <w:r w:rsidRPr="00E70D90">
        <w:rPr>
          <w:lang w:val="en-US"/>
        </w:rPr>
        <w:t xml:space="preserve">Trong quá trình thực hiện, các bên tham gia sẽ kết nối thông qua hệ thống </w:t>
      </w:r>
      <w:r w:rsidR="000F3246">
        <w:rPr>
          <w:lang w:val="en-US"/>
        </w:rPr>
        <w:t xml:space="preserve">cầu truyền hình </w:t>
      </w:r>
      <w:r w:rsidRPr="00E70D90">
        <w:rPr>
          <w:lang w:val="en-US"/>
        </w:rPr>
        <w:t>để:</w:t>
      </w:r>
    </w:p>
    <w:p w14:paraId="1C3F64E2" w14:textId="77777777" w:rsidR="00E70D90" w:rsidRPr="00E70D90" w:rsidRDefault="00E70D90">
      <w:pPr>
        <w:numPr>
          <w:ilvl w:val="0"/>
          <w:numId w:val="10"/>
        </w:numPr>
        <w:tabs>
          <w:tab w:val="num" w:pos="720"/>
        </w:tabs>
        <w:rPr>
          <w:lang w:val="en-US"/>
        </w:rPr>
      </w:pPr>
      <w:r w:rsidRPr="00E70D90">
        <w:rPr>
          <w:lang w:val="en-US"/>
        </w:rPr>
        <w:t xml:space="preserve">Xác thực danh tính; </w:t>
      </w:r>
    </w:p>
    <w:p w14:paraId="470DEE7E" w14:textId="77777777" w:rsidR="00E70D90" w:rsidRPr="00E70D90" w:rsidRDefault="00E70D90">
      <w:pPr>
        <w:numPr>
          <w:ilvl w:val="0"/>
          <w:numId w:val="10"/>
        </w:numPr>
        <w:tabs>
          <w:tab w:val="num" w:pos="720"/>
        </w:tabs>
        <w:rPr>
          <w:lang w:val="en-US"/>
        </w:rPr>
      </w:pPr>
      <w:r w:rsidRPr="00E70D90">
        <w:rPr>
          <w:lang w:val="en-US"/>
        </w:rPr>
        <w:t xml:space="preserve">Đối chiếu giấy tờ; </w:t>
      </w:r>
    </w:p>
    <w:p w14:paraId="7C83410B" w14:textId="77777777" w:rsidR="00E70D90" w:rsidRPr="00E70D90" w:rsidRDefault="00E70D90">
      <w:pPr>
        <w:numPr>
          <w:ilvl w:val="0"/>
          <w:numId w:val="10"/>
        </w:numPr>
        <w:tabs>
          <w:tab w:val="num" w:pos="720"/>
        </w:tabs>
        <w:rPr>
          <w:lang w:val="en-US"/>
        </w:rPr>
      </w:pPr>
      <w:r w:rsidRPr="00E70D90">
        <w:rPr>
          <w:lang w:val="en-US"/>
        </w:rPr>
        <w:t xml:space="preserve">Trao đổi nội dung giao dịch; </w:t>
      </w:r>
    </w:p>
    <w:p w14:paraId="52634B11" w14:textId="77777777" w:rsidR="00E70D90" w:rsidRPr="00E70D90" w:rsidRDefault="00E70D90">
      <w:pPr>
        <w:numPr>
          <w:ilvl w:val="0"/>
          <w:numId w:val="10"/>
        </w:numPr>
        <w:tabs>
          <w:tab w:val="num" w:pos="720"/>
        </w:tabs>
        <w:rPr>
          <w:lang w:val="en-US"/>
        </w:rPr>
      </w:pPr>
      <w:r w:rsidRPr="00E70D90">
        <w:rPr>
          <w:lang w:val="en-US"/>
        </w:rPr>
        <w:t xml:space="preserve">Thực hiện ký số điện tử. </w:t>
      </w:r>
    </w:p>
    <w:p w14:paraId="46439F9F" w14:textId="77777777" w:rsidR="00E70D90" w:rsidRPr="00E70D90" w:rsidRDefault="00E70D90" w:rsidP="00E70D90">
      <w:pPr>
        <w:rPr>
          <w:lang w:val="en-US"/>
        </w:rPr>
      </w:pPr>
      <w:r w:rsidRPr="00E70D90">
        <w:rPr>
          <w:lang w:val="en-US"/>
        </w:rPr>
        <w:lastRenderedPageBreak/>
        <w:t>Thông qua cầu truyền hình trực tuyến, công chứng viên có thể trực tiếp quan sát, xác minh và chứng kiến quá trình ký số của các bên tham gia giao dịch mà không cần gặp mặt trực tiếp.</w:t>
      </w:r>
    </w:p>
    <w:p w14:paraId="2B4F6570" w14:textId="77777777" w:rsidR="00E70D90" w:rsidRPr="00E70D90" w:rsidRDefault="00E70D90" w:rsidP="00E70D90">
      <w:pPr>
        <w:rPr>
          <w:lang w:val="en-US"/>
        </w:rPr>
      </w:pPr>
      <w:r w:rsidRPr="00E70D90">
        <w:rPr>
          <w:lang w:val="en-US"/>
        </w:rPr>
        <w:t xml:space="preserve">Theo Nghị định số 104/2025/NĐ-CP, công chứng điện tử trực tuyến được áp dụng đối với các giao dịch dân sự, trừ di chúc và các hành vi pháp lý đơn phương khác. </w:t>
      </w:r>
    </w:p>
    <w:p w14:paraId="1FF348E4" w14:textId="77777777" w:rsidR="00E70D90" w:rsidRPr="00E70D90" w:rsidRDefault="00E70D90" w:rsidP="00E70D90">
      <w:pPr>
        <w:rPr>
          <w:lang w:val="en-US"/>
        </w:rPr>
      </w:pPr>
      <w:r w:rsidRPr="00E70D90">
        <w:rPr>
          <w:lang w:val="en-US"/>
        </w:rPr>
        <w:t>Hình thức này góp phần hỗ trợ thực hiện các giao dịch từ xa, đặc biệt trong các trường hợp người tham gia ở nhiều địa điểm khác nhau hoặc khó khăn trong việc di chuyển trực tiếp đến văn phòng công chứng.</w:t>
      </w:r>
    </w:p>
    <w:p w14:paraId="32A6603E" w14:textId="77777777" w:rsidR="00E70D90" w:rsidRPr="00E70D90" w:rsidRDefault="00E70D90" w:rsidP="00E70D90">
      <w:pPr>
        <w:rPr>
          <w:lang w:val="en-US"/>
        </w:rPr>
      </w:pPr>
    </w:p>
    <w:p w14:paraId="11424EFC" w14:textId="79273F0D" w:rsidR="00184A02" w:rsidRDefault="00184A02" w:rsidP="00184A02">
      <w:pPr>
        <w:pStyle w:val="Heading3"/>
      </w:pPr>
      <w:r>
        <w:t>Quy trình công chứng điện tử theo Nghị định 104/2025/NĐ-CP</w:t>
      </w:r>
    </w:p>
    <w:p w14:paraId="476E33D6" w14:textId="77777777" w:rsidR="000F3246" w:rsidRPr="000F3246" w:rsidRDefault="000F3246" w:rsidP="000F3246">
      <w:pPr>
        <w:rPr>
          <w:lang w:val="en-US"/>
        </w:rPr>
      </w:pPr>
      <w:r w:rsidRPr="000F3246">
        <w:rPr>
          <w:lang w:val="en-US"/>
        </w:rPr>
        <w:t xml:space="preserve">Theo Nghị định số 104/2025/NĐ-CP, quy trình công chứng điện tử bao gồm nhiều bước nhằm bảo đảm tính pháp lý, tính xác thực và tính toàn vẹn của dữ liệu điện tử trong quá trình công chứng. </w:t>
      </w:r>
    </w:p>
    <w:p w14:paraId="69C760BF" w14:textId="77777777" w:rsidR="000F3246" w:rsidRPr="000F3246" w:rsidRDefault="000F3246" w:rsidP="000F3246">
      <w:pPr>
        <w:rPr>
          <w:lang w:val="en-US"/>
        </w:rPr>
      </w:pPr>
      <w:r w:rsidRPr="000F3246">
        <w:rPr>
          <w:lang w:val="en-US"/>
        </w:rPr>
        <w:t>Đối với công chứng điện tử trực tiếp, quy trình cơ bản gồm:</w:t>
      </w:r>
    </w:p>
    <w:p w14:paraId="20D76E95" w14:textId="77777777" w:rsidR="000F3246" w:rsidRPr="000F3246" w:rsidRDefault="000F3246">
      <w:pPr>
        <w:numPr>
          <w:ilvl w:val="0"/>
          <w:numId w:val="11"/>
        </w:numPr>
        <w:tabs>
          <w:tab w:val="num" w:pos="720"/>
        </w:tabs>
        <w:rPr>
          <w:lang w:val="en-US"/>
        </w:rPr>
      </w:pPr>
      <w:r w:rsidRPr="000F3246">
        <w:rPr>
          <w:lang w:val="en-US"/>
        </w:rPr>
        <w:t xml:space="preserve">Tiếp nhận yêu cầu công chứng; </w:t>
      </w:r>
    </w:p>
    <w:p w14:paraId="03BA12E3" w14:textId="77777777" w:rsidR="000F3246" w:rsidRPr="000F3246" w:rsidRDefault="000F3246">
      <w:pPr>
        <w:numPr>
          <w:ilvl w:val="0"/>
          <w:numId w:val="11"/>
        </w:numPr>
        <w:tabs>
          <w:tab w:val="num" w:pos="720"/>
        </w:tabs>
        <w:rPr>
          <w:lang w:val="en-US"/>
        </w:rPr>
      </w:pPr>
      <w:r w:rsidRPr="000F3246">
        <w:rPr>
          <w:lang w:val="en-US"/>
        </w:rPr>
        <w:t xml:space="preserve">Khởi tạo giao dịch trên nền tảng công chứng điện tử; </w:t>
      </w:r>
    </w:p>
    <w:p w14:paraId="14735041" w14:textId="77777777" w:rsidR="000F3246" w:rsidRPr="000F3246" w:rsidRDefault="000F3246">
      <w:pPr>
        <w:numPr>
          <w:ilvl w:val="0"/>
          <w:numId w:val="11"/>
        </w:numPr>
        <w:tabs>
          <w:tab w:val="num" w:pos="720"/>
        </w:tabs>
        <w:rPr>
          <w:lang w:val="en-US"/>
        </w:rPr>
      </w:pPr>
      <w:r w:rsidRPr="000F3246">
        <w:rPr>
          <w:lang w:val="en-US"/>
        </w:rPr>
        <w:t xml:space="preserve">Tải văn bản giao dịch lên hệ thống; </w:t>
      </w:r>
    </w:p>
    <w:p w14:paraId="26DA9386" w14:textId="77777777" w:rsidR="000F3246" w:rsidRPr="000F3246" w:rsidRDefault="000F3246">
      <w:pPr>
        <w:numPr>
          <w:ilvl w:val="0"/>
          <w:numId w:val="11"/>
        </w:numPr>
        <w:tabs>
          <w:tab w:val="num" w:pos="720"/>
        </w:tabs>
        <w:rPr>
          <w:lang w:val="en-US"/>
        </w:rPr>
      </w:pPr>
      <w:r w:rsidRPr="000F3246">
        <w:rPr>
          <w:lang w:val="en-US"/>
        </w:rPr>
        <w:t xml:space="preserve">Kiểm tra và đối chiếu giấy tờ; </w:t>
      </w:r>
    </w:p>
    <w:p w14:paraId="2A5A4137" w14:textId="77777777" w:rsidR="000F3246" w:rsidRPr="000F3246" w:rsidRDefault="000F3246">
      <w:pPr>
        <w:numPr>
          <w:ilvl w:val="0"/>
          <w:numId w:val="11"/>
        </w:numPr>
        <w:tabs>
          <w:tab w:val="num" w:pos="720"/>
        </w:tabs>
        <w:rPr>
          <w:lang w:val="en-US"/>
        </w:rPr>
      </w:pPr>
      <w:r w:rsidRPr="000F3246">
        <w:rPr>
          <w:lang w:val="en-US"/>
        </w:rPr>
        <w:t xml:space="preserve">Xác thực người tham gia giao dịch; </w:t>
      </w:r>
    </w:p>
    <w:p w14:paraId="6384A409" w14:textId="77777777" w:rsidR="000F3246" w:rsidRPr="000F3246" w:rsidRDefault="000F3246">
      <w:pPr>
        <w:numPr>
          <w:ilvl w:val="0"/>
          <w:numId w:val="11"/>
        </w:numPr>
        <w:tabs>
          <w:tab w:val="num" w:pos="720"/>
        </w:tabs>
        <w:rPr>
          <w:lang w:val="en-US"/>
        </w:rPr>
      </w:pPr>
      <w:r w:rsidRPr="000F3246">
        <w:rPr>
          <w:lang w:val="en-US"/>
        </w:rPr>
        <w:t xml:space="preserve">Thực hiện ký số điện tử; </w:t>
      </w:r>
    </w:p>
    <w:p w14:paraId="7295CAED" w14:textId="77777777" w:rsidR="000F3246" w:rsidRPr="000F3246" w:rsidRDefault="000F3246">
      <w:pPr>
        <w:numPr>
          <w:ilvl w:val="0"/>
          <w:numId w:val="11"/>
        </w:numPr>
        <w:tabs>
          <w:tab w:val="num" w:pos="720"/>
        </w:tabs>
        <w:rPr>
          <w:lang w:val="en-US"/>
        </w:rPr>
      </w:pPr>
      <w:r w:rsidRPr="000F3246">
        <w:rPr>
          <w:lang w:val="en-US"/>
        </w:rPr>
        <w:t xml:space="preserve">Ký số của công chứng viên; </w:t>
      </w:r>
    </w:p>
    <w:p w14:paraId="7796E83F" w14:textId="77777777" w:rsidR="000F3246" w:rsidRPr="000F3246" w:rsidRDefault="000F3246">
      <w:pPr>
        <w:numPr>
          <w:ilvl w:val="0"/>
          <w:numId w:val="11"/>
        </w:numPr>
        <w:tabs>
          <w:tab w:val="num" w:pos="720"/>
        </w:tabs>
        <w:rPr>
          <w:lang w:val="en-US"/>
        </w:rPr>
      </w:pPr>
      <w:r w:rsidRPr="000F3246">
        <w:rPr>
          <w:lang w:val="en-US"/>
        </w:rPr>
        <w:t xml:space="preserve">Gửi văn bản công chứng điện tử và lưu trữ hồ sơ. </w:t>
      </w:r>
    </w:p>
    <w:p w14:paraId="7358A65B" w14:textId="77777777" w:rsidR="000F3246" w:rsidRPr="000F3246" w:rsidRDefault="000F3246" w:rsidP="000F3246">
      <w:pPr>
        <w:rPr>
          <w:lang w:val="en-US"/>
        </w:rPr>
      </w:pPr>
      <w:r w:rsidRPr="000F3246">
        <w:rPr>
          <w:lang w:val="en-US"/>
        </w:rPr>
        <w:t>Đối với công chứng điện tử trực tuyến, ngoài các bước tương tự như công chứng điện tử trực tiếp, hệ thống cần bổ sung chức năng thiết lập cầu truyền hình trực tuyến để công chứng viên và các bên tham gia giao dịch có thể tương tác, xác thực và chứng kiến quá trình ký số từ xa.</w:t>
      </w:r>
    </w:p>
    <w:p w14:paraId="2AF2D96F" w14:textId="3A48619E" w:rsidR="000F3246" w:rsidRPr="000F3246" w:rsidRDefault="000F3246" w:rsidP="000F3246">
      <w:pPr>
        <w:rPr>
          <w:lang w:val="en-US"/>
        </w:rPr>
      </w:pPr>
      <w:r w:rsidRPr="000F3246">
        <w:rPr>
          <w:lang w:val="en-US"/>
        </w:rPr>
        <w:t>Việc quy định cụ thể quy trình công chứng điện tử giúp tạo cơ sở pháp lý cho triển khai các hệ thống công chứng điện tử tại Việt Nam, đồng thời góp phần thúc đẩy quá trình chuyển đổi số trong lĩnh vực công chứng và dịch vụ pháp lý.</w:t>
      </w:r>
    </w:p>
    <w:p w14:paraId="7D19F901" w14:textId="77777777" w:rsidR="000F3246" w:rsidRPr="000F3246" w:rsidRDefault="000F3246" w:rsidP="000F3246"/>
    <w:p w14:paraId="415F3C89" w14:textId="066B59BF" w:rsidR="00184A02" w:rsidRDefault="00184A02" w:rsidP="00184A02">
      <w:pPr>
        <w:pStyle w:val="Heading2"/>
      </w:pPr>
      <w:r>
        <w:lastRenderedPageBreak/>
        <w:t>Tổng quan về chữ ký số và chứng thư số</w:t>
      </w:r>
    </w:p>
    <w:p w14:paraId="5F4D31DD" w14:textId="0D3678F1" w:rsidR="000F3246" w:rsidRPr="000F3246" w:rsidRDefault="000F3246" w:rsidP="000F3246">
      <w:pPr>
        <w:rPr>
          <w:lang w:val="en-US"/>
        </w:rPr>
      </w:pPr>
      <w:r w:rsidRPr="000F3246">
        <w:rPr>
          <w:lang w:val="en-US"/>
        </w:rPr>
        <w:t>Trong các hệ thống giao dịch điện tử, chữ ký số đóng vai trò quan trọng trong việc xác thực danh tính người ký, bảo đảm tính toàn vẹn của dữ liệu và chống chối bỏ trách nhiệm trong quá trình thực hiện giao dịch. Đối với hệ thống công chứng điện tử, chữ ký số là thành phần không thể thiếu nhằm bảo đảm giá trị pháp lý của văn bản công chứng điện tử trên môi trường số.</w:t>
      </w:r>
    </w:p>
    <w:p w14:paraId="74D629D4" w14:textId="7DCA631B" w:rsidR="000F3246" w:rsidRDefault="000F3246" w:rsidP="000F3246">
      <w:pPr>
        <w:rPr>
          <w:lang w:val="en-US"/>
        </w:rPr>
      </w:pPr>
      <w:r w:rsidRPr="000F3246">
        <w:rPr>
          <w:lang w:val="en-US"/>
        </w:rPr>
        <w:t>Bên cạnh đó, chứng thư số được sử dụng để xác minh danh tính của cá nhân hoặc tổ chức tham gia ký số, giúp tăng độ tin cậy và tính bảo mật cho hệ thống. Hiện nay, chữ ký số đang được ứng dụng rộng rãi trong nhiều lĩnh vực như giao dịch điện tử, ngân hàng số, hóa đơn điện tử, dịch vụ công trực tuyến và các hệ thống hành chính điện tử.</w:t>
      </w:r>
    </w:p>
    <w:p w14:paraId="14A02653" w14:textId="77777777" w:rsidR="000F3246" w:rsidRDefault="000F3246" w:rsidP="000F3246">
      <w:pPr>
        <w:pStyle w:val="Heading3"/>
      </w:pPr>
      <w:r>
        <w:t>Khái niệm chữ ký số</w:t>
      </w:r>
    </w:p>
    <w:p w14:paraId="091B440A" w14:textId="7B0F413E" w:rsidR="000F3246" w:rsidRPr="000F3246" w:rsidRDefault="000F3246" w:rsidP="000F3246">
      <w:pPr>
        <w:rPr>
          <w:lang w:val="en-US"/>
        </w:rPr>
      </w:pPr>
      <w:r w:rsidRPr="000F3246">
        <w:rPr>
          <w:lang w:val="en-US"/>
        </w:rPr>
        <w:t>Chữ ký số là một dạng chữ ký điện tử được tạo ra bằng công nghệ mã hóa nhằm xác thực danh tính người ký và bảo đảm tính toàn vẹn của dữ liệu điện tử.</w:t>
      </w:r>
    </w:p>
    <w:p w14:paraId="760DF830" w14:textId="77777777" w:rsidR="000F3246" w:rsidRPr="000F3246" w:rsidRDefault="000F3246" w:rsidP="000F3246">
      <w:pPr>
        <w:rPr>
          <w:lang w:val="en-US"/>
        </w:rPr>
      </w:pPr>
      <w:r w:rsidRPr="000F3246">
        <w:rPr>
          <w:lang w:val="en-US"/>
        </w:rPr>
        <w:t>Trong quá trình ký số, hệ thống sử dụng khóa bí mật của người ký để tạo ra chữ ký số trên dữ liệu cần ký. Khi xác minh, hệ thống sẽ sử dụng khóa công khai tương ứng để kiểm tra tính hợp lệ của chữ ký.</w:t>
      </w:r>
    </w:p>
    <w:p w14:paraId="10F7515C" w14:textId="77777777" w:rsidR="000F3246" w:rsidRPr="000F3246" w:rsidRDefault="000F3246" w:rsidP="000F3246">
      <w:pPr>
        <w:rPr>
          <w:lang w:val="en-US"/>
        </w:rPr>
      </w:pPr>
      <w:r w:rsidRPr="000F3246">
        <w:rPr>
          <w:lang w:val="en-US"/>
        </w:rPr>
        <w:t>Chữ ký số có các đặc điểm quan trọng như:</w:t>
      </w:r>
    </w:p>
    <w:p w14:paraId="7AF8FD13" w14:textId="77777777" w:rsidR="000F3246" w:rsidRPr="000F3246" w:rsidRDefault="000F3246">
      <w:pPr>
        <w:numPr>
          <w:ilvl w:val="0"/>
          <w:numId w:val="12"/>
        </w:numPr>
        <w:tabs>
          <w:tab w:val="clear" w:pos="720"/>
          <w:tab w:val="num" w:pos="1429"/>
        </w:tabs>
        <w:ind w:left="1429"/>
        <w:rPr>
          <w:lang w:val="en-US"/>
        </w:rPr>
      </w:pPr>
      <w:r w:rsidRPr="000F3246">
        <w:rPr>
          <w:lang w:val="en-US"/>
        </w:rPr>
        <w:t xml:space="preserve">Xác thực được danh tính người ký; </w:t>
      </w:r>
    </w:p>
    <w:p w14:paraId="3D11CD1F" w14:textId="77777777" w:rsidR="000F3246" w:rsidRPr="000F3246" w:rsidRDefault="000F3246">
      <w:pPr>
        <w:numPr>
          <w:ilvl w:val="0"/>
          <w:numId w:val="12"/>
        </w:numPr>
        <w:tabs>
          <w:tab w:val="clear" w:pos="720"/>
          <w:tab w:val="num" w:pos="1429"/>
        </w:tabs>
        <w:ind w:left="1429"/>
        <w:rPr>
          <w:lang w:val="en-US"/>
        </w:rPr>
      </w:pPr>
      <w:r w:rsidRPr="000F3246">
        <w:rPr>
          <w:lang w:val="en-US"/>
        </w:rPr>
        <w:t xml:space="preserve">Bảo đảm dữ liệu không bị thay đổi sau khi ký; </w:t>
      </w:r>
    </w:p>
    <w:p w14:paraId="6EF6E49E" w14:textId="77777777" w:rsidR="000F3246" w:rsidRPr="000F3246" w:rsidRDefault="000F3246">
      <w:pPr>
        <w:numPr>
          <w:ilvl w:val="0"/>
          <w:numId w:val="12"/>
        </w:numPr>
        <w:tabs>
          <w:tab w:val="clear" w:pos="720"/>
          <w:tab w:val="num" w:pos="1429"/>
        </w:tabs>
        <w:ind w:left="1429"/>
        <w:rPr>
          <w:lang w:val="en-US"/>
        </w:rPr>
      </w:pPr>
      <w:r w:rsidRPr="000F3246">
        <w:rPr>
          <w:lang w:val="en-US"/>
        </w:rPr>
        <w:t xml:space="preserve">Chống chối bỏ trách nhiệm của người ký; </w:t>
      </w:r>
    </w:p>
    <w:p w14:paraId="10AD70BF" w14:textId="77777777" w:rsidR="000F3246" w:rsidRPr="000F3246" w:rsidRDefault="000F3246">
      <w:pPr>
        <w:numPr>
          <w:ilvl w:val="0"/>
          <w:numId w:val="12"/>
        </w:numPr>
        <w:tabs>
          <w:tab w:val="clear" w:pos="720"/>
          <w:tab w:val="num" w:pos="1429"/>
        </w:tabs>
        <w:ind w:left="1429"/>
        <w:rPr>
          <w:lang w:val="en-US"/>
        </w:rPr>
      </w:pPr>
      <w:r w:rsidRPr="000F3246">
        <w:rPr>
          <w:lang w:val="en-US"/>
        </w:rPr>
        <w:t xml:space="preserve">Có giá trị pháp lý theo quy định của pháp luật. </w:t>
      </w:r>
    </w:p>
    <w:p w14:paraId="68CAFFDD" w14:textId="77777777" w:rsidR="000F3246" w:rsidRPr="000F3246" w:rsidRDefault="000F3246" w:rsidP="007239FE">
      <w:pPr>
        <w:ind w:left="709"/>
        <w:rPr>
          <w:lang w:val="en-US"/>
        </w:rPr>
      </w:pPr>
      <w:r w:rsidRPr="000F3246">
        <w:rPr>
          <w:lang w:val="en-US"/>
        </w:rPr>
        <w:t>Trong hệ thống công chứng điện tử, chữ ký số được sử dụng cho:</w:t>
      </w:r>
    </w:p>
    <w:p w14:paraId="4EC6AF21" w14:textId="77777777" w:rsidR="000F3246" w:rsidRPr="000F3246" w:rsidRDefault="000F3246">
      <w:pPr>
        <w:numPr>
          <w:ilvl w:val="0"/>
          <w:numId w:val="13"/>
        </w:numPr>
        <w:tabs>
          <w:tab w:val="clear" w:pos="720"/>
          <w:tab w:val="num" w:pos="1429"/>
        </w:tabs>
        <w:ind w:left="1429"/>
        <w:rPr>
          <w:lang w:val="en-US"/>
        </w:rPr>
      </w:pPr>
      <w:r w:rsidRPr="000F3246">
        <w:rPr>
          <w:lang w:val="en-US"/>
        </w:rPr>
        <w:t xml:space="preserve">Người yêu cầu công chứng; </w:t>
      </w:r>
    </w:p>
    <w:p w14:paraId="373969C5" w14:textId="77777777" w:rsidR="000F3246" w:rsidRPr="000F3246" w:rsidRDefault="000F3246">
      <w:pPr>
        <w:numPr>
          <w:ilvl w:val="0"/>
          <w:numId w:val="13"/>
        </w:numPr>
        <w:tabs>
          <w:tab w:val="clear" w:pos="720"/>
          <w:tab w:val="num" w:pos="1429"/>
        </w:tabs>
        <w:ind w:left="1429"/>
        <w:rPr>
          <w:lang w:val="en-US"/>
        </w:rPr>
      </w:pPr>
      <w:r w:rsidRPr="000F3246">
        <w:rPr>
          <w:lang w:val="en-US"/>
        </w:rPr>
        <w:t xml:space="preserve">Công chứng viên; </w:t>
      </w:r>
    </w:p>
    <w:p w14:paraId="309B69CF" w14:textId="77777777" w:rsidR="000F3246" w:rsidRPr="000F3246" w:rsidRDefault="000F3246">
      <w:pPr>
        <w:numPr>
          <w:ilvl w:val="0"/>
          <w:numId w:val="13"/>
        </w:numPr>
        <w:tabs>
          <w:tab w:val="clear" w:pos="720"/>
          <w:tab w:val="num" w:pos="1429"/>
        </w:tabs>
        <w:ind w:left="1429"/>
        <w:rPr>
          <w:lang w:val="en-US"/>
        </w:rPr>
      </w:pPr>
      <w:r w:rsidRPr="000F3246">
        <w:rPr>
          <w:lang w:val="en-US"/>
        </w:rPr>
        <w:t xml:space="preserve">Tổ chức hành nghề công chứng. </w:t>
      </w:r>
    </w:p>
    <w:p w14:paraId="5536E95D" w14:textId="77777777" w:rsidR="000F3246" w:rsidRPr="000F3246" w:rsidRDefault="000F3246" w:rsidP="000F3246">
      <w:pPr>
        <w:rPr>
          <w:lang w:val="en-US"/>
        </w:rPr>
      </w:pPr>
      <w:r w:rsidRPr="000F3246">
        <w:rPr>
          <w:lang w:val="en-US"/>
        </w:rPr>
        <w:t>Việc sử dụng chữ ký số giúp văn bản công chứng điện tử có thể được xác minh và lưu trữ an toàn trên môi trường điện tử.</w:t>
      </w:r>
    </w:p>
    <w:p w14:paraId="394781C0" w14:textId="074970AE" w:rsidR="000F3246" w:rsidRPr="000F3246" w:rsidRDefault="000F3246" w:rsidP="000F3246">
      <w:pPr>
        <w:spacing w:line="240" w:lineRule="auto"/>
        <w:ind w:firstLine="0"/>
        <w:jc w:val="left"/>
      </w:pPr>
      <w:r>
        <w:br w:type="page"/>
      </w:r>
    </w:p>
    <w:p w14:paraId="72114C71" w14:textId="3926C84D" w:rsidR="000F3246" w:rsidRDefault="000F3246" w:rsidP="000F3246">
      <w:pPr>
        <w:pStyle w:val="Heading3"/>
      </w:pPr>
      <w:r>
        <w:lastRenderedPageBreak/>
        <w:t>Quy trình ký số điện tử</w:t>
      </w:r>
    </w:p>
    <w:p w14:paraId="4BA3F2EC" w14:textId="7C5F60B8" w:rsidR="000F3246" w:rsidRDefault="000F3246" w:rsidP="000F3246">
      <w:r>
        <w:t>Quy trình ký số điện tử thường bao gồm các bước cơ bản như sau:</w:t>
      </w:r>
    </w:p>
    <w:p w14:paraId="40ACD79C" w14:textId="5546143F" w:rsidR="000F3246" w:rsidRPr="00DD232C" w:rsidRDefault="000F3246" w:rsidP="00DD232C">
      <w:pPr>
        <w:rPr>
          <w:b/>
          <w:bCs/>
        </w:rPr>
      </w:pPr>
      <w:r w:rsidRPr="000F3246">
        <w:rPr>
          <w:b/>
          <w:bCs/>
        </w:rPr>
        <w:t>Bước 1: Tạo giá trị băm của dữ liệu</w:t>
      </w:r>
      <w:r w:rsidR="00DD232C">
        <w:rPr>
          <w:b/>
          <w:bCs/>
        </w:rPr>
        <w:t xml:space="preserve">: </w:t>
      </w:r>
      <w:r w:rsidR="00DD232C">
        <w:t>d</w:t>
      </w:r>
      <w:r>
        <w:t>ữ liệu cần ký sẽ được đưa qua hàm băm để tạo ra một giá trị băm đại dện cho toàn bộ nội dung dữ liệu.</w:t>
      </w:r>
    </w:p>
    <w:p w14:paraId="09019855" w14:textId="3C88A924" w:rsidR="00DD232C" w:rsidRPr="00DD232C" w:rsidRDefault="00DD232C" w:rsidP="00DD232C">
      <w:pPr>
        <w:rPr>
          <w:b/>
          <w:bCs/>
          <w:sz w:val="27"/>
          <w:szCs w:val="27"/>
          <w:lang w:val="en-US" w:bidi="ar-SA"/>
        </w:rPr>
      </w:pPr>
      <w:r w:rsidRPr="00DD232C">
        <w:rPr>
          <w:b/>
          <w:bCs/>
        </w:rPr>
        <w:t>Bước 2: Tạo chữ ký số</w:t>
      </w:r>
      <w:r>
        <w:rPr>
          <w:b/>
          <w:bCs/>
          <w:sz w:val="27"/>
          <w:szCs w:val="27"/>
          <w:lang w:val="en-US" w:bidi="ar-SA"/>
        </w:rPr>
        <w:t xml:space="preserve">: </w:t>
      </w:r>
      <w:r>
        <w:t>G</w:t>
      </w:r>
      <w:r>
        <w:t>iá trị băm được mã hóa bằng khóa bí mật của người ký để tạo thành chữ ký số.</w:t>
      </w:r>
    </w:p>
    <w:p w14:paraId="607947DA" w14:textId="5CC098FC" w:rsidR="00DD232C" w:rsidRPr="00DD232C" w:rsidRDefault="00DD232C" w:rsidP="00DD232C">
      <w:pPr>
        <w:rPr>
          <w:b/>
          <w:bCs/>
        </w:rPr>
      </w:pPr>
      <w:r w:rsidRPr="00DD232C">
        <w:rPr>
          <w:b/>
          <w:bCs/>
        </w:rPr>
        <w:t>Bước 3: Gắn chữ ký vào dữ liệu</w:t>
      </w:r>
      <w:r>
        <w:rPr>
          <w:b/>
          <w:bCs/>
        </w:rPr>
        <w:t xml:space="preserve">: </w:t>
      </w:r>
      <w:r>
        <w:t>c</w:t>
      </w:r>
      <w:r>
        <w:t>hữ ký số được đính kèm với văn bản điện tử hoặc thông điệp dữ liệu.</w:t>
      </w:r>
    </w:p>
    <w:p w14:paraId="1EED4215" w14:textId="0CCD60DD" w:rsidR="000F3246" w:rsidRPr="00DD232C" w:rsidRDefault="00DD232C" w:rsidP="00DD232C">
      <w:pPr>
        <w:rPr>
          <w:b/>
          <w:bCs/>
        </w:rPr>
      </w:pPr>
      <w:r w:rsidRPr="00DD232C">
        <w:rPr>
          <w:b/>
          <w:bCs/>
        </w:rPr>
        <w:t>Bước 4: Xác minh chữ ký số</w:t>
      </w:r>
      <w:r>
        <w:rPr>
          <w:b/>
          <w:bCs/>
        </w:rPr>
        <w:t>: n</w:t>
      </w:r>
      <w:r>
        <w:t>gười nhận sử dụng khóa công khai của người ký để giải mã chữ ký số và kiểm tra tính toàn vẹn của dữ liệu. Nếu dữ liệu không bị thay đổi và khóa công khai phù hợp, chữ ký được xem là hợp lệ.</w:t>
      </w:r>
    </w:p>
    <w:p w14:paraId="539D7EEF" w14:textId="77777777" w:rsidR="000F3246" w:rsidRDefault="000F3246" w:rsidP="000F3246">
      <w:pPr>
        <w:pStyle w:val="Heading3"/>
      </w:pPr>
      <w:r>
        <w:t>Remote Signing</w:t>
      </w:r>
    </w:p>
    <w:p w14:paraId="0DFC5A70" w14:textId="77777777" w:rsidR="00DD232C" w:rsidRPr="00DD232C" w:rsidRDefault="00DD232C" w:rsidP="00DD232C">
      <w:pPr>
        <w:rPr>
          <w:lang w:val="en-US"/>
        </w:rPr>
      </w:pPr>
      <w:r w:rsidRPr="00DD232C">
        <w:rPr>
          <w:lang w:val="en-US"/>
        </w:rPr>
        <w:t>Remote Signing là hình thức ký số từ xa, trong đó khóa bí mật của người dùng không được lưu trực tiếp trên thiết bị cá nhân mà được quản lý tập trung trên hệ thống bảo mật chuyên dụng.</w:t>
      </w:r>
    </w:p>
    <w:p w14:paraId="25263EF3" w14:textId="3B949B17" w:rsidR="00DD232C" w:rsidRPr="00DD232C" w:rsidRDefault="00DD232C" w:rsidP="00DD232C">
      <w:pPr>
        <w:rPr>
          <w:lang w:val="en-US"/>
        </w:rPr>
      </w:pPr>
      <w:r w:rsidRPr="00DD232C">
        <w:rPr>
          <w:lang w:val="en-US"/>
        </w:rPr>
        <w:t>Khi thực hiện ký số, người dùng xác thực danh tính thông qua cơ chế như:</w:t>
      </w:r>
    </w:p>
    <w:p w14:paraId="4749B5F6" w14:textId="77777777" w:rsidR="00DD232C" w:rsidRPr="00DD232C" w:rsidRDefault="00DD232C">
      <w:pPr>
        <w:numPr>
          <w:ilvl w:val="0"/>
          <w:numId w:val="14"/>
        </w:numPr>
        <w:tabs>
          <w:tab w:val="num" w:pos="720"/>
        </w:tabs>
        <w:rPr>
          <w:lang w:val="en-US"/>
        </w:rPr>
      </w:pPr>
      <w:r w:rsidRPr="00DD232C">
        <w:rPr>
          <w:lang w:val="en-US"/>
        </w:rPr>
        <w:t xml:space="preserve">OTP; </w:t>
      </w:r>
    </w:p>
    <w:p w14:paraId="71D6755B" w14:textId="77777777" w:rsidR="00DD232C" w:rsidRPr="00DD232C" w:rsidRDefault="00DD232C">
      <w:pPr>
        <w:numPr>
          <w:ilvl w:val="0"/>
          <w:numId w:val="14"/>
        </w:numPr>
        <w:tabs>
          <w:tab w:val="num" w:pos="720"/>
        </w:tabs>
        <w:rPr>
          <w:lang w:val="en-US"/>
        </w:rPr>
      </w:pPr>
      <w:r w:rsidRPr="00DD232C">
        <w:rPr>
          <w:lang w:val="en-US"/>
        </w:rPr>
        <w:t xml:space="preserve">Sinh trắc học; </w:t>
      </w:r>
    </w:p>
    <w:p w14:paraId="4B611FD7" w14:textId="77777777" w:rsidR="00DD232C" w:rsidRPr="00DD232C" w:rsidRDefault="00DD232C">
      <w:pPr>
        <w:numPr>
          <w:ilvl w:val="0"/>
          <w:numId w:val="14"/>
        </w:numPr>
        <w:tabs>
          <w:tab w:val="num" w:pos="720"/>
        </w:tabs>
        <w:rPr>
          <w:lang w:val="en-US"/>
        </w:rPr>
      </w:pPr>
      <w:r w:rsidRPr="00DD232C">
        <w:rPr>
          <w:lang w:val="en-US"/>
        </w:rPr>
        <w:t xml:space="preserve">Mật khẩu xác thực; </w:t>
      </w:r>
    </w:p>
    <w:p w14:paraId="680F57A4" w14:textId="77777777" w:rsidR="00DD232C" w:rsidRPr="00DD232C" w:rsidRDefault="00DD232C">
      <w:pPr>
        <w:numPr>
          <w:ilvl w:val="0"/>
          <w:numId w:val="14"/>
        </w:numPr>
        <w:tabs>
          <w:tab w:val="num" w:pos="720"/>
        </w:tabs>
        <w:rPr>
          <w:lang w:val="en-US"/>
        </w:rPr>
      </w:pPr>
      <w:r w:rsidRPr="00DD232C">
        <w:rPr>
          <w:lang w:val="en-US"/>
        </w:rPr>
        <w:t xml:space="preserve">Ứng dụng xác thực điện tử. </w:t>
      </w:r>
    </w:p>
    <w:p w14:paraId="2FA214EE" w14:textId="77777777" w:rsidR="00DD232C" w:rsidRPr="00DD232C" w:rsidRDefault="00DD232C" w:rsidP="00DD232C">
      <w:pPr>
        <w:rPr>
          <w:lang w:val="en-US"/>
        </w:rPr>
      </w:pPr>
      <w:r w:rsidRPr="00DD232C">
        <w:rPr>
          <w:lang w:val="en-US"/>
        </w:rPr>
        <w:t>Sau khi xác thực thành công, hệ thống sẽ sử dụng khóa bí mật được lưu trữ từ xa để thực hiện ký số thay cho người dùng.</w:t>
      </w:r>
    </w:p>
    <w:p w14:paraId="7809CCF1" w14:textId="77777777" w:rsidR="00DD232C" w:rsidRPr="00DD232C" w:rsidRDefault="00DD232C" w:rsidP="00DD232C">
      <w:pPr>
        <w:rPr>
          <w:lang w:val="en-US"/>
        </w:rPr>
      </w:pPr>
      <w:r w:rsidRPr="00DD232C">
        <w:rPr>
          <w:lang w:val="en-US"/>
        </w:rPr>
        <w:t>So với phương thức sử dụng USB Token truyền thống, Remote Signing có một số ưu điểm như:</w:t>
      </w:r>
    </w:p>
    <w:p w14:paraId="2B083BA1" w14:textId="77777777" w:rsidR="00DD232C" w:rsidRPr="00DD232C" w:rsidRDefault="00DD232C">
      <w:pPr>
        <w:numPr>
          <w:ilvl w:val="0"/>
          <w:numId w:val="15"/>
        </w:numPr>
        <w:tabs>
          <w:tab w:val="num" w:pos="720"/>
        </w:tabs>
        <w:rPr>
          <w:lang w:val="en-US"/>
        </w:rPr>
      </w:pPr>
      <w:r w:rsidRPr="00DD232C">
        <w:rPr>
          <w:lang w:val="en-US"/>
        </w:rPr>
        <w:t xml:space="preserve">Không phụ thuộc thiết bị vật lý; </w:t>
      </w:r>
    </w:p>
    <w:p w14:paraId="75E44F8D" w14:textId="77777777" w:rsidR="00DD232C" w:rsidRPr="00DD232C" w:rsidRDefault="00DD232C">
      <w:pPr>
        <w:numPr>
          <w:ilvl w:val="0"/>
          <w:numId w:val="15"/>
        </w:numPr>
        <w:tabs>
          <w:tab w:val="num" w:pos="720"/>
        </w:tabs>
        <w:rPr>
          <w:lang w:val="en-US"/>
        </w:rPr>
      </w:pPr>
      <w:r w:rsidRPr="00DD232C">
        <w:rPr>
          <w:lang w:val="en-US"/>
        </w:rPr>
        <w:t xml:space="preserve">Dễ triển khai trên nền tảng web và thiết bị di động; </w:t>
      </w:r>
    </w:p>
    <w:p w14:paraId="52CCB9AD" w14:textId="77777777" w:rsidR="00DD232C" w:rsidRPr="00DD232C" w:rsidRDefault="00DD232C">
      <w:pPr>
        <w:numPr>
          <w:ilvl w:val="0"/>
          <w:numId w:val="15"/>
        </w:numPr>
        <w:tabs>
          <w:tab w:val="num" w:pos="720"/>
        </w:tabs>
        <w:rPr>
          <w:lang w:val="en-US"/>
        </w:rPr>
      </w:pPr>
      <w:r w:rsidRPr="00DD232C">
        <w:rPr>
          <w:lang w:val="en-US"/>
        </w:rPr>
        <w:t xml:space="preserve">Thuận tiện cho các giao dịch trực tuyến; </w:t>
      </w:r>
    </w:p>
    <w:p w14:paraId="12FBF997" w14:textId="77777777" w:rsidR="00DD232C" w:rsidRPr="00DD232C" w:rsidRDefault="00DD232C">
      <w:pPr>
        <w:numPr>
          <w:ilvl w:val="0"/>
          <w:numId w:val="15"/>
        </w:numPr>
        <w:tabs>
          <w:tab w:val="num" w:pos="720"/>
        </w:tabs>
        <w:rPr>
          <w:lang w:val="en-US"/>
        </w:rPr>
      </w:pPr>
      <w:r w:rsidRPr="00DD232C">
        <w:rPr>
          <w:lang w:val="en-US"/>
        </w:rPr>
        <w:t xml:space="preserve">Hỗ trợ ký số từ xa trong thời gian thực. </w:t>
      </w:r>
    </w:p>
    <w:p w14:paraId="67A2E43A" w14:textId="77777777" w:rsidR="00DD232C" w:rsidRPr="00DD232C" w:rsidRDefault="00DD232C" w:rsidP="00DD232C">
      <w:pPr>
        <w:rPr>
          <w:lang w:val="en-US"/>
        </w:rPr>
      </w:pPr>
      <w:r w:rsidRPr="00DD232C">
        <w:rPr>
          <w:lang w:val="en-US"/>
        </w:rPr>
        <w:t>Trong đề tài này, Remote Signing được nghiên cứu nhằm hỗ trợ người dùng thực hiện ký số điện tử trong quá trình công chứng trực tuyến.</w:t>
      </w:r>
    </w:p>
    <w:p w14:paraId="13268C56" w14:textId="77777777" w:rsidR="00DD232C" w:rsidRPr="00DD232C" w:rsidRDefault="00DD232C" w:rsidP="00DD232C"/>
    <w:p w14:paraId="5C1B66C5" w14:textId="77777777" w:rsidR="000F3246" w:rsidRDefault="000F3246" w:rsidP="000F3246">
      <w:pPr>
        <w:pStyle w:val="Heading3"/>
      </w:pPr>
      <w:r>
        <w:lastRenderedPageBreak/>
        <w:t>USB Token và HSM</w:t>
      </w:r>
    </w:p>
    <w:p w14:paraId="45617A9D" w14:textId="77777777" w:rsidR="00DD232C" w:rsidRPr="00DD232C" w:rsidRDefault="00DD232C" w:rsidP="00DD232C">
      <w:pPr>
        <w:rPr>
          <w:lang w:val="en-US"/>
        </w:rPr>
      </w:pPr>
      <w:r w:rsidRPr="00DD232C">
        <w:rPr>
          <w:lang w:val="en-US"/>
        </w:rPr>
        <w:t>USB Token là thiết bị phần cứng dùng để lưu trữ khóa bí mật và chứng thư số của người dùng. Khi thực hiện ký số, người dùng cần kết nối USB Token với máy tính để hệ thống sử dụng khóa bí mật bên trong thiết bị nhằm tạo chữ ký số.</w:t>
      </w:r>
    </w:p>
    <w:p w14:paraId="47A9B14D" w14:textId="77777777" w:rsidR="00DD232C" w:rsidRPr="00DD232C" w:rsidRDefault="00DD232C" w:rsidP="00DD232C">
      <w:pPr>
        <w:rPr>
          <w:lang w:val="en-US"/>
        </w:rPr>
      </w:pPr>
      <w:r w:rsidRPr="00DD232C">
        <w:rPr>
          <w:lang w:val="en-US"/>
        </w:rPr>
        <w:t>USB Token có ưu điểm:</w:t>
      </w:r>
    </w:p>
    <w:p w14:paraId="5403AFC3" w14:textId="77777777" w:rsidR="00DD232C" w:rsidRPr="00DD232C" w:rsidRDefault="00DD232C">
      <w:pPr>
        <w:numPr>
          <w:ilvl w:val="0"/>
          <w:numId w:val="16"/>
        </w:numPr>
        <w:tabs>
          <w:tab w:val="num" w:pos="720"/>
        </w:tabs>
        <w:rPr>
          <w:lang w:val="en-US"/>
        </w:rPr>
      </w:pPr>
      <w:r w:rsidRPr="00DD232C">
        <w:rPr>
          <w:lang w:val="en-US"/>
        </w:rPr>
        <w:t xml:space="preserve">Dễ triển khai; </w:t>
      </w:r>
    </w:p>
    <w:p w14:paraId="2C7AAF0C" w14:textId="77777777" w:rsidR="00DD232C" w:rsidRPr="00DD232C" w:rsidRDefault="00DD232C">
      <w:pPr>
        <w:numPr>
          <w:ilvl w:val="0"/>
          <w:numId w:val="16"/>
        </w:numPr>
        <w:tabs>
          <w:tab w:val="num" w:pos="720"/>
        </w:tabs>
        <w:rPr>
          <w:lang w:val="en-US"/>
        </w:rPr>
      </w:pPr>
      <w:r w:rsidRPr="00DD232C">
        <w:rPr>
          <w:lang w:val="en-US"/>
        </w:rPr>
        <w:t xml:space="preserve">Chi phí thấp; </w:t>
      </w:r>
    </w:p>
    <w:p w14:paraId="799A25B7" w14:textId="77777777" w:rsidR="00DD232C" w:rsidRPr="00DD232C" w:rsidRDefault="00DD232C">
      <w:pPr>
        <w:numPr>
          <w:ilvl w:val="0"/>
          <w:numId w:val="16"/>
        </w:numPr>
        <w:tabs>
          <w:tab w:val="num" w:pos="720"/>
        </w:tabs>
        <w:rPr>
          <w:lang w:val="en-US"/>
        </w:rPr>
      </w:pPr>
      <w:r w:rsidRPr="00DD232C">
        <w:rPr>
          <w:lang w:val="en-US"/>
        </w:rPr>
        <w:t xml:space="preserve">Mức độ bảo mật tương đối cao. </w:t>
      </w:r>
    </w:p>
    <w:p w14:paraId="29A5CCD3" w14:textId="77777777" w:rsidR="00DD232C" w:rsidRPr="00DD232C" w:rsidRDefault="00DD232C" w:rsidP="00DD232C">
      <w:pPr>
        <w:rPr>
          <w:lang w:val="en-US"/>
        </w:rPr>
      </w:pPr>
      <w:r w:rsidRPr="00DD232C">
        <w:rPr>
          <w:lang w:val="en-US"/>
        </w:rPr>
        <w:t>Tuy nhiên, phương thức này phụ thuộc vào thiết bị vật lý và gây bất tiện trong các hệ thống giao dịch trực tuyến hoặc ký số từ xa.</w:t>
      </w:r>
    </w:p>
    <w:p w14:paraId="58AF917E" w14:textId="77777777" w:rsidR="00DD232C" w:rsidRPr="00DD232C" w:rsidRDefault="00DD232C" w:rsidP="00DD232C">
      <w:pPr>
        <w:rPr>
          <w:lang w:val="en-US"/>
        </w:rPr>
      </w:pPr>
      <w:r w:rsidRPr="00DD232C">
        <w:rPr>
          <w:lang w:val="en-US"/>
        </w:rPr>
        <w:t>HSM (Hardware Security Module) là thiết bị phần cứng chuyên dụng được sử dụng để lưu trữ và quản lý khóa mật mã trong môi trường bảo mật cao. HSM thường được triển khai tại các trung tâm dữ liệu hoặc hệ thống ký số tập trung nhằm hỗ trợ Remote Signing.</w:t>
      </w:r>
    </w:p>
    <w:p w14:paraId="626D7C9E" w14:textId="77777777" w:rsidR="00DD232C" w:rsidRPr="00DD232C" w:rsidRDefault="00DD232C" w:rsidP="00DD232C">
      <w:pPr>
        <w:rPr>
          <w:lang w:val="en-US"/>
        </w:rPr>
      </w:pPr>
      <w:r w:rsidRPr="00DD232C">
        <w:rPr>
          <w:lang w:val="en-US"/>
        </w:rPr>
        <w:t>So với USB Token, HSM có các ưu điểm:</w:t>
      </w:r>
    </w:p>
    <w:p w14:paraId="1D529E2E" w14:textId="77777777" w:rsidR="00DD232C" w:rsidRPr="00DD232C" w:rsidRDefault="00DD232C">
      <w:pPr>
        <w:numPr>
          <w:ilvl w:val="0"/>
          <w:numId w:val="17"/>
        </w:numPr>
        <w:tabs>
          <w:tab w:val="num" w:pos="720"/>
        </w:tabs>
        <w:rPr>
          <w:lang w:val="en-US"/>
        </w:rPr>
      </w:pPr>
      <w:r w:rsidRPr="00DD232C">
        <w:rPr>
          <w:lang w:val="en-US"/>
        </w:rPr>
        <w:t xml:space="preserve">Mức độ bảo mật cao hơn; </w:t>
      </w:r>
    </w:p>
    <w:p w14:paraId="058B09F4" w14:textId="77777777" w:rsidR="00DD232C" w:rsidRPr="00DD232C" w:rsidRDefault="00DD232C">
      <w:pPr>
        <w:numPr>
          <w:ilvl w:val="0"/>
          <w:numId w:val="17"/>
        </w:numPr>
        <w:tabs>
          <w:tab w:val="num" w:pos="720"/>
        </w:tabs>
        <w:rPr>
          <w:lang w:val="en-US"/>
        </w:rPr>
      </w:pPr>
      <w:r w:rsidRPr="00DD232C">
        <w:rPr>
          <w:lang w:val="en-US"/>
        </w:rPr>
        <w:t xml:space="preserve">Hỗ trợ quản lý khóa tập trung; </w:t>
      </w:r>
    </w:p>
    <w:p w14:paraId="420994CE" w14:textId="77777777" w:rsidR="00DD232C" w:rsidRPr="00DD232C" w:rsidRDefault="00DD232C">
      <w:pPr>
        <w:numPr>
          <w:ilvl w:val="0"/>
          <w:numId w:val="17"/>
        </w:numPr>
        <w:tabs>
          <w:tab w:val="num" w:pos="720"/>
        </w:tabs>
        <w:rPr>
          <w:lang w:val="en-US"/>
        </w:rPr>
      </w:pPr>
      <w:r w:rsidRPr="00DD232C">
        <w:rPr>
          <w:lang w:val="en-US"/>
        </w:rPr>
        <w:t xml:space="preserve">Khả năng xử lý số lượng lớn giao dịch ký số; </w:t>
      </w:r>
    </w:p>
    <w:p w14:paraId="049E8166" w14:textId="77777777" w:rsidR="00DD232C" w:rsidRPr="00DD232C" w:rsidRDefault="00DD232C">
      <w:pPr>
        <w:numPr>
          <w:ilvl w:val="0"/>
          <w:numId w:val="17"/>
        </w:numPr>
        <w:tabs>
          <w:tab w:val="num" w:pos="720"/>
        </w:tabs>
        <w:rPr>
          <w:lang w:val="en-US"/>
        </w:rPr>
      </w:pPr>
      <w:r w:rsidRPr="00DD232C">
        <w:rPr>
          <w:lang w:val="en-US"/>
        </w:rPr>
        <w:t xml:space="preserve">Phù hợp với các hệ thống doanh nghiệp và dịch vụ trực tuyến quy mô lớn. </w:t>
      </w:r>
    </w:p>
    <w:p w14:paraId="3DA240E3" w14:textId="22AE9A41" w:rsidR="000F3246" w:rsidRPr="000F3246" w:rsidRDefault="00DD232C" w:rsidP="00DD232C">
      <w:pPr>
        <w:rPr>
          <w:lang w:val="en-US"/>
        </w:rPr>
      </w:pPr>
      <w:r w:rsidRPr="00DD232C">
        <w:rPr>
          <w:lang w:val="en-US"/>
        </w:rPr>
        <w:t>Trong hệ thống công chứng điện tử, công chứng viên có thể sử dụng USB Token để ký số văn bản công chứng, trong khi người dùng có thể sử dụng giải pháp Remote Signing nhằm hỗ trợ ký số từ xa trên nền tảng trực tuyến.</w:t>
      </w:r>
    </w:p>
    <w:p w14:paraId="4626BDDD" w14:textId="3DE13470" w:rsidR="00184A02" w:rsidRDefault="00184A02" w:rsidP="00184A02">
      <w:pPr>
        <w:pStyle w:val="Heading2"/>
      </w:pPr>
      <w:r>
        <w:t>Tổng quan về công nghệ chuỗi khối</w:t>
      </w:r>
    </w:p>
    <w:p w14:paraId="08C3C2F5" w14:textId="4B7F4A1F" w:rsidR="00DD232C" w:rsidRPr="00DD232C" w:rsidRDefault="00DD232C" w:rsidP="00DD232C">
      <w:pPr>
        <w:rPr>
          <w:lang w:val="en-US"/>
        </w:rPr>
      </w:pPr>
      <w:r>
        <w:t xml:space="preserve">Trong </w:t>
      </w:r>
      <w:r w:rsidRPr="00DD232C">
        <w:rPr>
          <w:lang w:val="en-US"/>
        </w:rPr>
        <w:t>những năm gần đây, công nghệ chuỗi khối (Blockchain) đã trở thành một trong những công nghệ nổi bật trong lĩnh vực lưu trữ và xác thực dữ liệu. Với đặc tính minh bạch, phi tập trung và khó bị thay đổi dữ liệu sau khi ghi nhận, Blockchain đang được ứng dụng trong nhiều lĩnh vực như tài chính, logistics, y tế, giáo dục và quản lý hồ sơ điện tử.</w:t>
      </w:r>
    </w:p>
    <w:p w14:paraId="591AF929" w14:textId="77777777" w:rsidR="00DD232C" w:rsidRPr="00DD232C" w:rsidRDefault="00DD232C" w:rsidP="00DD232C">
      <w:pPr>
        <w:rPr>
          <w:lang w:val="en-US"/>
        </w:rPr>
      </w:pPr>
      <w:r w:rsidRPr="00DD232C">
        <w:rPr>
          <w:lang w:val="en-US"/>
        </w:rPr>
        <w:t>Đối với hệ thống công chứng điện tử, Blockchain có thể hỗ trợ lưu trữ và xác minh dữ liệu nhằm tăng cường tính toàn vẹn và khả năng truy vết của văn bản công chứng điện tử. Việc lưu trữ hash của tài liệu trên Blockchain giúp phát hiện các trường hợp chỉnh sửa dữ liệu trái phép và nâng cao độ tin cậy của hệ thống.</w:t>
      </w:r>
    </w:p>
    <w:p w14:paraId="54274897" w14:textId="7AD570A9" w:rsidR="00DD232C" w:rsidRPr="00DD232C" w:rsidRDefault="00DD232C" w:rsidP="00DD232C"/>
    <w:p w14:paraId="0F9F566B" w14:textId="281716D7" w:rsidR="00A82F5F" w:rsidRDefault="00A82F5F" w:rsidP="00A82F5F">
      <w:pPr>
        <w:pStyle w:val="Heading3"/>
        <w:rPr>
          <w:lang w:val="en-US"/>
        </w:rPr>
      </w:pPr>
      <w:r w:rsidRPr="00A82F5F">
        <w:rPr>
          <w:lang w:val="en-US"/>
        </w:rPr>
        <w:lastRenderedPageBreak/>
        <w:t>Khái niệm Blockchain</w:t>
      </w:r>
    </w:p>
    <w:p w14:paraId="240CD126" w14:textId="58752804" w:rsidR="00DD232C" w:rsidRPr="00DD232C" w:rsidRDefault="00DD232C" w:rsidP="00DD232C">
      <w:pPr>
        <w:rPr>
          <w:lang w:val="en-US"/>
        </w:rPr>
      </w:pPr>
      <w:r>
        <w:rPr>
          <w:lang w:val="en-US"/>
        </w:rPr>
        <w:t>Blockchain</w:t>
      </w:r>
      <w:r w:rsidRPr="00DD232C">
        <w:rPr>
          <w:lang w:val="en-US"/>
        </w:rPr>
        <w:t xml:space="preserve"> là công nghệ lưu trữ dữ liệu dưới dạng các khối (block) được liên kết với nhau bằng kỹ thuật mã hóa. Mỗi khối chứa dữ liệu giao dịch cùng với giá trị băm (hash) của khối trước đó, tạo thành một chuỗi liên kết liên tục.</w:t>
      </w:r>
    </w:p>
    <w:p w14:paraId="1AC05CD9" w14:textId="77777777" w:rsidR="00DD232C" w:rsidRPr="00DD232C" w:rsidRDefault="00DD232C" w:rsidP="00DD232C">
      <w:pPr>
        <w:rPr>
          <w:lang w:val="en-US"/>
        </w:rPr>
      </w:pPr>
      <w:r w:rsidRPr="00DD232C">
        <w:rPr>
          <w:lang w:val="en-US"/>
        </w:rPr>
        <w:t>Khi dữ liệu được ghi vào Blockchain, dữ liệu đó rất khó bị thay đổi do mọi thay đổi đều làm thay đổi giá trị hash của khối và ảnh hưởng đến toàn bộ chuỗi phía sau. Điều này giúp Blockchain có khả năng chống sửa đổi dữ liệu và hỗ trợ xác minh tính toàn vẹn của thông tin.</w:t>
      </w:r>
    </w:p>
    <w:p w14:paraId="06B05222" w14:textId="218D057C" w:rsidR="00DD232C" w:rsidRPr="00DD232C" w:rsidRDefault="00DD232C" w:rsidP="00DD232C">
      <w:pPr>
        <w:rPr>
          <w:lang w:val="en-US"/>
        </w:rPr>
      </w:pPr>
      <w:r w:rsidRPr="00DD232C">
        <w:rPr>
          <w:lang w:val="en-US"/>
        </w:rPr>
        <w:t>Blockchain hoạt động dựa trên mạng lưới các nút (node) cùng tham gia xác thực và lưu trữ dữ liệu, giúp giảm phụ thuộc vào một hệ thống quản lý tập trung.</w:t>
      </w:r>
    </w:p>
    <w:p w14:paraId="6EC31026" w14:textId="6C85A7CF" w:rsidR="00A82F5F" w:rsidRDefault="00A82F5F" w:rsidP="00A82F5F">
      <w:pPr>
        <w:pStyle w:val="Heading3"/>
        <w:rPr>
          <w:lang w:val="en-US"/>
        </w:rPr>
      </w:pPr>
      <w:r w:rsidRPr="00A82F5F">
        <w:rPr>
          <w:lang w:val="en-US"/>
        </w:rPr>
        <w:t>Đặc điểm của Blockchain</w:t>
      </w:r>
    </w:p>
    <w:p w14:paraId="3A44161F" w14:textId="77777777" w:rsidR="00DD232C" w:rsidRDefault="00DD232C" w:rsidP="00DD232C">
      <w:pPr>
        <w:rPr>
          <w:sz w:val="24"/>
          <w:szCs w:val="24"/>
          <w:lang w:val="en-US" w:bidi="ar-SA"/>
        </w:rPr>
      </w:pPr>
      <w:r>
        <w:t>Blockchain có một số đặc điểm nổi bật như sau:</w:t>
      </w:r>
    </w:p>
    <w:p w14:paraId="7469BD9A" w14:textId="76102449" w:rsidR="00DD232C" w:rsidRPr="00DD232C" w:rsidRDefault="00DD232C" w:rsidP="00DD232C">
      <w:pPr>
        <w:rPr>
          <w:b/>
          <w:bCs/>
        </w:rPr>
      </w:pPr>
      <w:r w:rsidRPr="00DD232C">
        <w:rPr>
          <w:b/>
          <w:bCs/>
        </w:rPr>
        <w:t>Tính phi tập trung</w:t>
      </w:r>
      <w:r>
        <w:rPr>
          <w:b/>
          <w:bCs/>
        </w:rPr>
        <w:t xml:space="preserve">: </w:t>
      </w:r>
      <w:r>
        <w:t>d</w:t>
      </w:r>
      <w:r>
        <w:t>ữ liệu không được lưu trữ tại một máy chủ duy nhất mà được phân phối trên nhiều nút trong mạng lưới. Điều này giúp hạn chế rủi ro mất dữ liệu hoặc phụ thuộc vào một hệ thống trung tâm.</w:t>
      </w:r>
    </w:p>
    <w:p w14:paraId="49B78EF4" w14:textId="47F24B84" w:rsidR="00DD232C" w:rsidRPr="00DD232C" w:rsidRDefault="00DD232C" w:rsidP="00DD232C">
      <w:pPr>
        <w:rPr>
          <w:b/>
          <w:bCs/>
        </w:rPr>
      </w:pPr>
      <w:r w:rsidRPr="00DD232C">
        <w:rPr>
          <w:b/>
          <w:bCs/>
        </w:rPr>
        <w:t>Tính minh bạch</w:t>
      </w:r>
      <w:r>
        <w:rPr>
          <w:b/>
          <w:bCs/>
        </w:rPr>
        <w:t xml:space="preserve">: </w:t>
      </w:r>
      <w:r>
        <w:t>c</w:t>
      </w:r>
      <w:r>
        <w:t>ác giao dịch đã được ghi nhận trên Blockchain có thể được kiểm tra và xác minh bởi các bên tham gia trong mạng lưới.</w:t>
      </w:r>
    </w:p>
    <w:p w14:paraId="274AB14D" w14:textId="360F8393" w:rsidR="00DD232C" w:rsidRDefault="00DD232C" w:rsidP="00DD232C">
      <w:r w:rsidRPr="00DD232C">
        <w:rPr>
          <w:b/>
          <w:bCs/>
        </w:rPr>
        <w:t>Tính toàn vẹn dữ liệu</w:t>
      </w:r>
      <w:r>
        <w:t>: mỗi</w:t>
      </w:r>
      <w:r>
        <w:t xml:space="preserve"> khối đều chứa giá trị hash của khối trước đó, do đó nếu dữ liệu bị thay đổi thì chuỗi hash sẽ không còn hợp lệ. Điều này giúp phát hiện các hành vi chỉnh sửa dữ liệu trái phép.</w:t>
      </w:r>
    </w:p>
    <w:p w14:paraId="19A54B71" w14:textId="3073FB0E" w:rsidR="00DD232C" w:rsidRPr="00DD232C" w:rsidRDefault="00DD232C" w:rsidP="00DD232C">
      <w:pPr>
        <w:rPr>
          <w:b/>
          <w:bCs/>
        </w:rPr>
      </w:pPr>
      <w:r w:rsidRPr="00DD232C">
        <w:rPr>
          <w:b/>
          <w:bCs/>
        </w:rPr>
        <w:t>Khả năng truy vết</w:t>
      </w:r>
      <w:r>
        <w:rPr>
          <w:b/>
          <w:bCs/>
        </w:rPr>
        <w:t xml:space="preserve">: </w:t>
      </w:r>
      <w:r>
        <w:t>b</w:t>
      </w:r>
      <w:r>
        <w:t>lockchain cho phép theo dõi lịch sử giao dịch và kiểm tra nguồn gốc của dữ liệu đã được lưu trữ trên hệ thống.</w:t>
      </w:r>
    </w:p>
    <w:p w14:paraId="2EC899CE" w14:textId="7237E148" w:rsidR="00DD232C" w:rsidRPr="00DD232C" w:rsidRDefault="00DD232C" w:rsidP="00DD232C">
      <w:pPr>
        <w:rPr>
          <w:b/>
          <w:bCs/>
        </w:rPr>
      </w:pPr>
      <w:r w:rsidRPr="00DD232C">
        <w:rPr>
          <w:b/>
          <w:bCs/>
        </w:rPr>
        <w:t>Tính bảo mật</w:t>
      </w:r>
      <w:r>
        <w:rPr>
          <w:b/>
          <w:bCs/>
        </w:rPr>
        <w:t xml:space="preserve">: </w:t>
      </w:r>
      <w:r>
        <w:t>d</w:t>
      </w:r>
      <w:r>
        <w:t>ữ liệu trên Blockchain được bảo vệ bằng các cơ chế mã hóa và xác thực, giúp tăng độ an toàn cho hệ thống.</w:t>
      </w:r>
    </w:p>
    <w:p w14:paraId="4C4F745F" w14:textId="5E83950D" w:rsidR="00A82F5F" w:rsidRDefault="00A82F5F" w:rsidP="00A82F5F">
      <w:pPr>
        <w:pStyle w:val="Heading3"/>
        <w:rPr>
          <w:lang w:val="en-US"/>
        </w:rPr>
      </w:pPr>
      <w:r w:rsidRPr="00A82F5F">
        <w:rPr>
          <w:lang w:val="en-US"/>
        </w:rPr>
        <w:t>Ứng dụng Blockchain trong xác thực dữ liệu</w:t>
      </w:r>
    </w:p>
    <w:p w14:paraId="31EAA83F" w14:textId="77777777" w:rsidR="00DD232C" w:rsidRPr="00DD232C" w:rsidRDefault="00DD232C" w:rsidP="00DD232C">
      <w:pPr>
        <w:rPr>
          <w:lang w:val="en-US"/>
        </w:rPr>
      </w:pPr>
      <w:r w:rsidRPr="00DD232C">
        <w:rPr>
          <w:lang w:val="en-US"/>
        </w:rPr>
        <w:t>Trong các hệ thống điện tử, đặc biệt là hệ thống lưu trữ tài liệu pháp lý, việc bảo đảm tính toàn vẹn và khả năng xác minh dữ liệu là yêu cầu rất quan trọng.</w:t>
      </w:r>
    </w:p>
    <w:p w14:paraId="124545D7" w14:textId="77777777" w:rsidR="00DD232C" w:rsidRPr="00DD232C" w:rsidRDefault="00DD232C" w:rsidP="00DD232C">
      <w:pPr>
        <w:rPr>
          <w:lang w:val="en-US"/>
        </w:rPr>
      </w:pPr>
      <w:r w:rsidRPr="00DD232C">
        <w:rPr>
          <w:lang w:val="en-US"/>
        </w:rPr>
        <w:t>Blockchain có thể được sử dụng để:</w:t>
      </w:r>
    </w:p>
    <w:p w14:paraId="0695117D" w14:textId="77777777" w:rsidR="00DD232C" w:rsidRPr="00DD232C" w:rsidRDefault="00DD232C">
      <w:pPr>
        <w:numPr>
          <w:ilvl w:val="0"/>
          <w:numId w:val="18"/>
        </w:numPr>
        <w:tabs>
          <w:tab w:val="num" w:pos="720"/>
        </w:tabs>
        <w:rPr>
          <w:lang w:val="en-US"/>
        </w:rPr>
      </w:pPr>
      <w:r w:rsidRPr="00DD232C">
        <w:rPr>
          <w:lang w:val="en-US"/>
        </w:rPr>
        <w:t xml:space="preserve">Lưu trữ hash của văn bản điện tử; </w:t>
      </w:r>
    </w:p>
    <w:p w14:paraId="1FCCADB9" w14:textId="77777777" w:rsidR="00DD232C" w:rsidRPr="00DD232C" w:rsidRDefault="00DD232C">
      <w:pPr>
        <w:numPr>
          <w:ilvl w:val="0"/>
          <w:numId w:val="18"/>
        </w:numPr>
        <w:tabs>
          <w:tab w:val="num" w:pos="720"/>
        </w:tabs>
        <w:rPr>
          <w:lang w:val="en-US"/>
        </w:rPr>
      </w:pPr>
      <w:r w:rsidRPr="00DD232C">
        <w:rPr>
          <w:lang w:val="en-US"/>
        </w:rPr>
        <w:t xml:space="preserve">Xác minh dữ liệu có bị thay đổi hay không; </w:t>
      </w:r>
    </w:p>
    <w:p w14:paraId="0A31465C" w14:textId="77777777" w:rsidR="00DD232C" w:rsidRPr="00DD232C" w:rsidRDefault="00DD232C">
      <w:pPr>
        <w:numPr>
          <w:ilvl w:val="0"/>
          <w:numId w:val="18"/>
        </w:numPr>
        <w:tabs>
          <w:tab w:val="num" w:pos="720"/>
        </w:tabs>
        <w:rPr>
          <w:lang w:val="en-US"/>
        </w:rPr>
      </w:pPr>
      <w:r w:rsidRPr="00DD232C">
        <w:rPr>
          <w:lang w:val="en-US"/>
        </w:rPr>
        <w:t xml:space="preserve">Kiểm tra lịch sử giao dịch; </w:t>
      </w:r>
    </w:p>
    <w:p w14:paraId="1F64FB16" w14:textId="77777777" w:rsidR="00DD232C" w:rsidRPr="00DD232C" w:rsidRDefault="00DD232C">
      <w:pPr>
        <w:numPr>
          <w:ilvl w:val="0"/>
          <w:numId w:val="18"/>
        </w:numPr>
        <w:tabs>
          <w:tab w:val="num" w:pos="720"/>
        </w:tabs>
        <w:rPr>
          <w:lang w:val="en-US"/>
        </w:rPr>
      </w:pPr>
      <w:r w:rsidRPr="00DD232C">
        <w:rPr>
          <w:lang w:val="en-US"/>
        </w:rPr>
        <w:t xml:space="preserve">Hỗ trợ truy xuất và xác thực tài liệu điện tử. </w:t>
      </w:r>
    </w:p>
    <w:p w14:paraId="00012F4C" w14:textId="77777777" w:rsidR="00DD232C" w:rsidRPr="00DD232C" w:rsidRDefault="00DD232C" w:rsidP="00DD232C">
      <w:pPr>
        <w:rPr>
          <w:lang w:val="en-US"/>
        </w:rPr>
      </w:pPr>
      <w:r w:rsidRPr="00DD232C">
        <w:rPr>
          <w:lang w:val="en-US"/>
        </w:rPr>
        <w:lastRenderedPageBreak/>
        <w:t>Đối với hệ thống công chứng điện tử, thay vì lưu trực tiếp toàn bộ tài liệu lên Blockchain, hệ thống có thể lưu giá trị hash của văn bản công chứng điện tử. Khi cần xác minh, hệ thống sẽ tính lại hash của tài liệu hiện tại và đối chiếu với hash đã lưu trên Blockchain. Nếu hai giá trị giống nhau thì tài liệu được xem là chưa bị thay đổi.</w:t>
      </w:r>
    </w:p>
    <w:p w14:paraId="488021D8" w14:textId="77777777" w:rsidR="00DD232C" w:rsidRPr="00DD232C" w:rsidRDefault="00DD232C" w:rsidP="00DD232C">
      <w:pPr>
        <w:rPr>
          <w:lang w:val="en-US"/>
        </w:rPr>
      </w:pPr>
      <w:r w:rsidRPr="00DD232C">
        <w:rPr>
          <w:lang w:val="en-US"/>
        </w:rPr>
        <w:t>Việc ứng dụng Blockchain trong công chứng điện tử giúp:</w:t>
      </w:r>
    </w:p>
    <w:p w14:paraId="769F2DE3" w14:textId="77777777" w:rsidR="00DD232C" w:rsidRPr="00DD232C" w:rsidRDefault="00DD232C">
      <w:pPr>
        <w:numPr>
          <w:ilvl w:val="0"/>
          <w:numId w:val="19"/>
        </w:numPr>
        <w:tabs>
          <w:tab w:val="num" w:pos="720"/>
        </w:tabs>
        <w:rPr>
          <w:lang w:val="en-US"/>
        </w:rPr>
      </w:pPr>
      <w:r w:rsidRPr="00DD232C">
        <w:rPr>
          <w:lang w:val="en-US"/>
        </w:rPr>
        <w:t xml:space="preserve">Tăng độ tin cậy của văn bản điện tử; </w:t>
      </w:r>
    </w:p>
    <w:p w14:paraId="53B06409" w14:textId="77777777" w:rsidR="00DD232C" w:rsidRPr="00DD232C" w:rsidRDefault="00DD232C">
      <w:pPr>
        <w:numPr>
          <w:ilvl w:val="0"/>
          <w:numId w:val="19"/>
        </w:numPr>
        <w:tabs>
          <w:tab w:val="num" w:pos="720"/>
        </w:tabs>
        <w:rPr>
          <w:lang w:val="en-US"/>
        </w:rPr>
      </w:pPr>
      <w:r w:rsidRPr="00DD232C">
        <w:rPr>
          <w:lang w:val="en-US"/>
        </w:rPr>
        <w:t xml:space="preserve">Hỗ trợ chống giả mạo tài liệu; </w:t>
      </w:r>
    </w:p>
    <w:p w14:paraId="30FA8FCD" w14:textId="77777777" w:rsidR="00DD232C" w:rsidRPr="00DD232C" w:rsidRDefault="00DD232C">
      <w:pPr>
        <w:numPr>
          <w:ilvl w:val="0"/>
          <w:numId w:val="19"/>
        </w:numPr>
        <w:tabs>
          <w:tab w:val="num" w:pos="720"/>
        </w:tabs>
        <w:rPr>
          <w:lang w:val="en-US"/>
        </w:rPr>
      </w:pPr>
      <w:r w:rsidRPr="00DD232C">
        <w:rPr>
          <w:lang w:val="en-US"/>
        </w:rPr>
        <w:t xml:space="preserve">Nâng cao khả năng xác minh dữ liệu; </w:t>
      </w:r>
    </w:p>
    <w:p w14:paraId="7076627B" w14:textId="6B3945D4" w:rsidR="00DD232C" w:rsidRPr="00DD232C" w:rsidRDefault="00DD232C">
      <w:pPr>
        <w:numPr>
          <w:ilvl w:val="0"/>
          <w:numId w:val="19"/>
        </w:numPr>
        <w:rPr>
          <w:lang w:val="en-US"/>
        </w:rPr>
      </w:pPr>
      <w:r w:rsidRPr="00DD232C">
        <w:rPr>
          <w:lang w:val="en-US"/>
        </w:rPr>
        <w:t xml:space="preserve">Hỗ trợ truy vết lịch sử xử lý hồ sơ. </w:t>
      </w:r>
    </w:p>
    <w:p w14:paraId="22EC182D" w14:textId="72945459" w:rsidR="00184A02" w:rsidRDefault="00A82F5F" w:rsidP="00A82F5F">
      <w:pPr>
        <w:pStyle w:val="Heading3"/>
        <w:rPr>
          <w:lang w:val="en-US"/>
        </w:rPr>
      </w:pPr>
      <w:r w:rsidRPr="00A82F5F">
        <w:rPr>
          <w:lang w:val="en-US"/>
        </w:rPr>
        <w:t>Hyperledger Fabric</w:t>
      </w:r>
    </w:p>
    <w:p w14:paraId="1D04DB3D" w14:textId="128B048C" w:rsidR="00DD232C" w:rsidRPr="00DD232C" w:rsidRDefault="00DD232C" w:rsidP="00DD232C">
      <w:pPr>
        <w:rPr>
          <w:lang w:val="en-US"/>
        </w:rPr>
      </w:pPr>
      <w:r w:rsidRPr="00DD232C">
        <w:rPr>
          <w:lang w:val="en-US"/>
        </w:rPr>
        <w:t>Hyperledger Fabric là nền tảng Blockchain mã nguồn mở được phát triển bởi Linux Foundation, hướng tới các hệ thống doanh nghiệp và tổ chức.</w:t>
      </w:r>
    </w:p>
    <w:p w14:paraId="5E5B7CF7" w14:textId="77777777" w:rsidR="00DD232C" w:rsidRPr="00DD232C" w:rsidRDefault="00DD232C" w:rsidP="00DD232C">
      <w:pPr>
        <w:rPr>
          <w:lang w:val="en-US"/>
        </w:rPr>
      </w:pPr>
      <w:r w:rsidRPr="00DD232C">
        <w:rPr>
          <w:lang w:val="en-US"/>
        </w:rPr>
        <w:t>Khác với các Blockchain công khai như Bitcoin hoặc Ethereum, Hyperledger Fabric là Blockchain cho phép quản lý quyền truy cập giữa các thành viên tham gia trong mạng lưới. Điều này giúp hệ thống phù hợp hơn với các bài toán doanh nghiệp yêu cầu kiểm soát dữ liệu và phân quyền người dùng.</w:t>
      </w:r>
    </w:p>
    <w:p w14:paraId="76D5E658" w14:textId="77777777" w:rsidR="00DD232C" w:rsidRPr="00DD232C" w:rsidRDefault="00DD232C" w:rsidP="00DD232C">
      <w:pPr>
        <w:rPr>
          <w:lang w:val="en-US"/>
        </w:rPr>
      </w:pPr>
      <w:r w:rsidRPr="00DD232C">
        <w:rPr>
          <w:lang w:val="en-US"/>
        </w:rPr>
        <w:t>Một số đặc điểm nổi bật của Hyperledger Fabric gồm:</w:t>
      </w:r>
    </w:p>
    <w:p w14:paraId="06F2BD47" w14:textId="77777777" w:rsidR="00DD232C" w:rsidRPr="00DD232C" w:rsidRDefault="00DD232C">
      <w:pPr>
        <w:numPr>
          <w:ilvl w:val="0"/>
          <w:numId w:val="20"/>
        </w:numPr>
        <w:tabs>
          <w:tab w:val="num" w:pos="720"/>
        </w:tabs>
        <w:rPr>
          <w:lang w:val="en-US"/>
        </w:rPr>
      </w:pPr>
      <w:r w:rsidRPr="00DD232C">
        <w:rPr>
          <w:lang w:val="en-US"/>
        </w:rPr>
        <w:t xml:space="preserve">Mạng Blockchain có cấp quyền; </w:t>
      </w:r>
    </w:p>
    <w:p w14:paraId="2953F149" w14:textId="77777777" w:rsidR="00DD232C" w:rsidRPr="00DD232C" w:rsidRDefault="00DD232C">
      <w:pPr>
        <w:numPr>
          <w:ilvl w:val="0"/>
          <w:numId w:val="20"/>
        </w:numPr>
        <w:tabs>
          <w:tab w:val="num" w:pos="720"/>
        </w:tabs>
        <w:rPr>
          <w:lang w:val="en-US"/>
        </w:rPr>
      </w:pPr>
      <w:r w:rsidRPr="00DD232C">
        <w:rPr>
          <w:lang w:val="en-US"/>
        </w:rPr>
        <w:t xml:space="preserve">Hỗ trợ quản lý danh tính thành viên; </w:t>
      </w:r>
    </w:p>
    <w:p w14:paraId="145C429B" w14:textId="77777777" w:rsidR="00DD232C" w:rsidRPr="00DD232C" w:rsidRDefault="00DD232C">
      <w:pPr>
        <w:numPr>
          <w:ilvl w:val="0"/>
          <w:numId w:val="20"/>
        </w:numPr>
        <w:tabs>
          <w:tab w:val="num" w:pos="720"/>
        </w:tabs>
        <w:rPr>
          <w:lang w:val="en-US"/>
        </w:rPr>
      </w:pPr>
      <w:r w:rsidRPr="00DD232C">
        <w:rPr>
          <w:lang w:val="en-US"/>
        </w:rPr>
        <w:t xml:space="preserve">Khả năng phân quyền truy cập dữ liệu; </w:t>
      </w:r>
    </w:p>
    <w:p w14:paraId="3273F9EB" w14:textId="77777777" w:rsidR="00DD232C" w:rsidRPr="00DD232C" w:rsidRDefault="00DD232C">
      <w:pPr>
        <w:numPr>
          <w:ilvl w:val="0"/>
          <w:numId w:val="20"/>
        </w:numPr>
        <w:tabs>
          <w:tab w:val="num" w:pos="720"/>
        </w:tabs>
        <w:rPr>
          <w:lang w:val="en-US"/>
        </w:rPr>
      </w:pPr>
      <w:r w:rsidRPr="00DD232C">
        <w:rPr>
          <w:lang w:val="en-US"/>
        </w:rPr>
        <w:t xml:space="preserve">Hỗ trợ Smart Contract thông qua Chaincode; </w:t>
      </w:r>
    </w:p>
    <w:p w14:paraId="26477C65" w14:textId="77777777" w:rsidR="00DD232C" w:rsidRPr="00DD232C" w:rsidRDefault="00DD232C">
      <w:pPr>
        <w:numPr>
          <w:ilvl w:val="0"/>
          <w:numId w:val="20"/>
        </w:numPr>
        <w:tabs>
          <w:tab w:val="num" w:pos="720"/>
        </w:tabs>
        <w:rPr>
          <w:lang w:val="en-US"/>
        </w:rPr>
      </w:pPr>
      <w:r w:rsidRPr="00DD232C">
        <w:rPr>
          <w:lang w:val="en-US"/>
        </w:rPr>
        <w:t xml:space="preserve">Hiệu năng xử lý giao dịch cao; </w:t>
      </w:r>
    </w:p>
    <w:p w14:paraId="1F7C083C" w14:textId="77777777" w:rsidR="00DD232C" w:rsidRPr="00DD232C" w:rsidRDefault="00DD232C">
      <w:pPr>
        <w:numPr>
          <w:ilvl w:val="0"/>
          <w:numId w:val="20"/>
        </w:numPr>
        <w:tabs>
          <w:tab w:val="num" w:pos="720"/>
        </w:tabs>
        <w:rPr>
          <w:lang w:val="en-US"/>
        </w:rPr>
      </w:pPr>
      <w:r w:rsidRPr="00DD232C">
        <w:rPr>
          <w:lang w:val="en-US"/>
        </w:rPr>
        <w:t xml:space="preserve">Phù hợp với các hệ thống quản lý dữ liệu nội bộ. </w:t>
      </w:r>
    </w:p>
    <w:p w14:paraId="709125C4" w14:textId="73079F60" w:rsidR="00DD232C" w:rsidRPr="00DD232C" w:rsidRDefault="00DD232C" w:rsidP="00FE4C9E">
      <w:pPr>
        <w:rPr>
          <w:lang w:val="en-US"/>
        </w:rPr>
      </w:pPr>
      <w:r w:rsidRPr="00DD232C">
        <w:rPr>
          <w:lang w:val="en-US"/>
        </w:rPr>
        <w:t>Trong đề tài này, Hyperledger Fabric được nghiên cứu nhằm hỗ trợ lưu trữ và xác minh hash của văn bản công chứng điện tử, góp phần nâng cao tính toàn vẹn và độ tin cậy của dữ liệu trong hệ thống công chứng điện tử.</w:t>
      </w:r>
    </w:p>
    <w:p w14:paraId="79B3E04C" w14:textId="752379C9" w:rsidR="00184A02" w:rsidRDefault="00184A02" w:rsidP="00184A02">
      <w:pPr>
        <w:pStyle w:val="Heading2"/>
      </w:pPr>
      <w:r>
        <w:t>Tổng quan về mật mã hậu lượng tử</w:t>
      </w:r>
    </w:p>
    <w:p w14:paraId="54AC4007" w14:textId="17844B0B" w:rsidR="00FE4C9E" w:rsidRPr="00FE4C9E" w:rsidRDefault="00FE4C9E" w:rsidP="00FE4C9E">
      <w:pPr>
        <w:rPr>
          <w:lang w:val="en-US"/>
        </w:rPr>
      </w:pPr>
      <w:r w:rsidRPr="00FE4C9E">
        <w:rPr>
          <w:lang w:val="en-US"/>
        </w:rPr>
        <w:t xml:space="preserve">Cùng với sự phát triển của khoa học và công nghệ, máy tính lượng tử đang trở thành một hướng nghiên cứu quan trọng với khả năng xử lý vượt trội so với máy tính truyền thống trong một số bài toán đặc biệt. Tuy nhiên, sự phát triển này cũng đặt ra nhiều thách thức đối với các hệ thống bảo mật hiện nay, đặc biệt là </w:t>
      </w:r>
      <w:r w:rsidRPr="00FE4C9E">
        <w:rPr>
          <w:lang w:val="en-US"/>
        </w:rPr>
        <w:lastRenderedPageBreak/>
        <w:t>các thuật toán mã hóa khóa công khai đang được sử dụng phổ biến như RSA và ECC.</w:t>
      </w:r>
    </w:p>
    <w:p w14:paraId="6F213D28" w14:textId="77777777" w:rsidR="00FE4C9E" w:rsidRPr="00FE4C9E" w:rsidRDefault="00FE4C9E" w:rsidP="00FE4C9E">
      <w:pPr>
        <w:rPr>
          <w:lang w:val="en-US"/>
        </w:rPr>
      </w:pPr>
      <w:r w:rsidRPr="00FE4C9E">
        <w:rPr>
          <w:lang w:val="en-US"/>
        </w:rPr>
        <w:t>Trong bối cảnh đó, mật mã hậu lượng tử (Post-Quantum Cryptography) được nghiên cứu nhằm xây dựng các thuật toán mật mã có khả năng chống lại các cuộc tấn công từ máy tính lượng tử trong tương lai. Việc nghiên cứu và ứng dụng mật mã hậu lượng tử đang trở thành xu hướng quan trọng nhằm bảo vệ dữ liệu và các hệ thống điện tử trước các nguy cơ an ninh mạng thế hệ mới.</w:t>
      </w:r>
    </w:p>
    <w:p w14:paraId="16B017AE" w14:textId="693427F5" w:rsidR="00FE4C9E" w:rsidRPr="00FE4C9E" w:rsidRDefault="00FE4C9E" w:rsidP="00FE4C9E"/>
    <w:p w14:paraId="0D277544" w14:textId="1B53FBE1" w:rsidR="00A82F5F" w:rsidRDefault="00A82F5F" w:rsidP="00A82F5F">
      <w:pPr>
        <w:pStyle w:val="Heading3"/>
        <w:rPr>
          <w:lang w:val="en-US"/>
        </w:rPr>
      </w:pPr>
      <w:r w:rsidRPr="00A82F5F">
        <w:rPr>
          <w:lang w:val="en-US"/>
        </w:rPr>
        <w:t>Khái niệm mật mã hậu lượng tử</w:t>
      </w:r>
    </w:p>
    <w:p w14:paraId="4A121DDD" w14:textId="6E6346C9" w:rsidR="00FE4C9E" w:rsidRPr="00FE4C9E" w:rsidRDefault="00FE4C9E" w:rsidP="00FE4C9E">
      <w:pPr>
        <w:rPr>
          <w:lang w:val="en-US"/>
        </w:rPr>
      </w:pPr>
      <w:r w:rsidRPr="00FE4C9E">
        <w:rPr>
          <w:lang w:val="en-US"/>
        </w:rPr>
        <w:t>Mật mã hậu lượng tử là tập hợp các thuật toán mật mã được thiết kế nhằm bảo đảm an toàn trước các cuộc tấn công sử dụng máy tính lượng tử.</w:t>
      </w:r>
    </w:p>
    <w:p w14:paraId="341076A3" w14:textId="77777777" w:rsidR="00FE4C9E" w:rsidRPr="00FE4C9E" w:rsidRDefault="00FE4C9E" w:rsidP="00FE4C9E">
      <w:pPr>
        <w:rPr>
          <w:lang w:val="en-US"/>
        </w:rPr>
      </w:pPr>
      <w:r w:rsidRPr="00FE4C9E">
        <w:rPr>
          <w:lang w:val="en-US"/>
        </w:rPr>
        <w:t>Khác với các thuật toán mật mã truyền thống hiện nay như RSA hoặc ECC vốn dựa trên các bài toán toán học có thể bị giải hiệu quả bởi máy tính lượng tử, các thuật toán hậu lượng tử được xây dựng dựa trên các bài toán khó khác mà hiện nay chưa có thuật toán lượng tử hiệu quả để phá vỡ.</w:t>
      </w:r>
    </w:p>
    <w:p w14:paraId="26F75512" w14:textId="04F4A5E0" w:rsidR="00FE4C9E" w:rsidRPr="00FE4C9E" w:rsidRDefault="00FE4C9E" w:rsidP="00FE4C9E">
      <w:pPr>
        <w:rPr>
          <w:lang w:val="en-US"/>
        </w:rPr>
      </w:pPr>
      <w:r w:rsidRPr="00FE4C9E">
        <w:rPr>
          <w:lang w:val="en-US"/>
        </w:rPr>
        <w:t>Mật mã hậu lượng tử vẫn có thể hoạt động trên các hệ thống máy tính truyền thống nhưng được thiết kế để chống lại cả máy tính cổ điển lẫn máy tính lượng tử trong tương lai.</w:t>
      </w:r>
    </w:p>
    <w:p w14:paraId="3DCA5F2F" w14:textId="7FF2A5E6" w:rsidR="00A82F5F" w:rsidRDefault="00A82F5F" w:rsidP="00A82F5F">
      <w:pPr>
        <w:pStyle w:val="Heading3"/>
        <w:rPr>
          <w:lang w:val="en-US"/>
        </w:rPr>
      </w:pPr>
      <w:r w:rsidRPr="00A82F5F">
        <w:rPr>
          <w:lang w:val="en-US"/>
        </w:rPr>
        <w:t>Nguy cơ từ máy tính lượng tử</w:t>
      </w:r>
    </w:p>
    <w:p w14:paraId="4F518A79" w14:textId="77777777" w:rsidR="00FE4C9E" w:rsidRPr="00FE4C9E" w:rsidRDefault="00FE4C9E" w:rsidP="00FE4C9E">
      <w:pPr>
        <w:rPr>
          <w:lang w:val="en-US"/>
        </w:rPr>
      </w:pPr>
      <w:r w:rsidRPr="00FE4C9E">
        <w:rPr>
          <w:lang w:val="en-US"/>
        </w:rPr>
        <w:t>Hiện nay, phần lớn các hệ thống bảo mật điện tử đang sử dụng các thuật toán mã hóa khóa công khai như RSA và ECC để:</w:t>
      </w:r>
    </w:p>
    <w:p w14:paraId="063A31BB" w14:textId="77777777" w:rsidR="00FE4C9E" w:rsidRPr="00FE4C9E" w:rsidRDefault="00FE4C9E">
      <w:pPr>
        <w:numPr>
          <w:ilvl w:val="0"/>
          <w:numId w:val="21"/>
        </w:numPr>
        <w:tabs>
          <w:tab w:val="num" w:pos="720"/>
        </w:tabs>
        <w:rPr>
          <w:lang w:val="en-US"/>
        </w:rPr>
      </w:pPr>
      <w:r w:rsidRPr="00FE4C9E">
        <w:rPr>
          <w:lang w:val="en-US"/>
        </w:rPr>
        <w:t xml:space="preserve">Ký số điện tử; </w:t>
      </w:r>
    </w:p>
    <w:p w14:paraId="01928A62" w14:textId="77777777" w:rsidR="00FE4C9E" w:rsidRPr="00FE4C9E" w:rsidRDefault="00FE4C9E">
      <w:pPr>
        <w:numPr>
          <w:ilvl w:val="0"/>
          <w:numId w:val="21"/>
        </w:numPr>
        <w:tabs>
          <w:tab w:val="num" w:pos="720"/>
        </w:tabs>
        <w:rPr>
          <w:lang w:val="en-US"/>
        </w:rPr>
      </w:pPr>
      <w:r w:rsidRPr="00FE4C9E">
        <w:rPr>
          <w:lang w:val="en-US"/>
        </w:rPr>
        <w:t xml:space="preserve">Trao đổi khóa; </w:t>
      </w:r>
    </w:p>
    <w:p w14:paraId="6DD394F6" w14:textId="77777777" w:rsidR="00FE4C9E" w:rsidRPr="00FE4C9E" w:rsidRDefault="00FE4C9E">
      <w:pPr>
        <w:numPr>
          <w:ilvl w:val="0"/>
          <w:numId w:val="21"/>
        </w:numPr>
        <w:tabs>
          <w:tab w:val="num" w:pos="720"/>
        </w:tabs>
        <w:rPr>
          <w:lang w:val="en-US"/>
        </w:rPr>
      </w:pPr>
      <w:r w:rsidRPr="00FE4C9E">
        <w:rPr>
          <w:lang w:val="en-US"/>
        </w:rPr>
        <w:t xml:space="preserve">Xác thực người dùng; </w:t>
      </w:r>
    </w:p>
    <w:p w14:paraId="69068685" w14:textId="77777777" w:rsidR="00FE4C9E" w:rsidRPr="00FE4C9E" w:rsidRDefault="00FE4C9E">
      <w:pPr>
        <w:numPr>
          <w:ilvl w:val="0"/>
          <w:numId w:val="21"/>
        </w:numPr>
        <w:tabs>
          <w:tab w:val="num" w:pos="720"/>
        </w:tabs>
        <w:rPr>
          <w:lang w:val="en-US"/>
        </w:rPr>
      </w:pPr>
      <w:r w:rsidRPr="00FE4C9E">
        <w:rPr>
          <w:lang w:val="en-US"/>
        </w:rPr>
        <w:t xml:space="preserve">Bảo vệ dữ liệu truyền tải. </w:t>
      </w:r>
    </w:p>
    <w:p w14:paraId="3A6389F0" w14:textId="77777777" w:rsidR="00FE4C9E" w:rsidRPr="00FE4C9E" w:rsidRDefault="00FE4C9E" w:rsidP="00FE4C9E">
      <w:pPr>
        <w:rPr>
          <w:lang w:val="en-US"/>
        </w:rPr>
      </w:pPr>
      <w:r w:rsidRPr="00FE4C9E">
        <w:rPr>
          <w:lang w:val="en-US"/>
        </w:rPr>
        <w:t>Tuy nhiên, với sự phát triển của máy tính lượng tử, các thuật toán này có nguy cơ bị phá vỡ thông qua các thuật toán lượng tử như Shor Algorithm. Nếu điều này xảy ra, các hệ thống sử dụng RSA hoặc ECC có thể bị:</w:t>
      </w:r>
    </w:p>
    <w:p w14:paraId="17AF8C10" w14:textId="77777777" w:rsidR="00FE4C9E" w:rsidRPr="00FE4C9E" w:rsidRDefault="00FE4C9E">
      <w:pPr>
        <w:numPr>
          <w:ilvl w:val="0"/>
          <w:numId w:val="22"/>
        </w:numPr>
        <w:tabs>
          <w:tab w:val="num" w:pos="720"/>
        </w:tabs>
        <w:rPr>
          <w:lang w:val="en-US"/>
        </w:rPr>
      </w:pPr>
      <w:r w:rsidRPr="00FE4C9E">
        <w:rPr>
          <w:lang w:val="en-US"/>
        </w:rPr>
        <w:t xml:space="preserve">Giả mạo chữ ký số; </w:t>
      </w:r>
    </w:p>
    <w:p w14:paraId="449D0D6A" w14:textId="77777777" w:rsidR="00FE4C9E" w:rsidRPr="00FE4C9E" w:rsidRDefault="00FE4C9E">
      <w:pPr>
        <w:numPr>
          <w:ilvl w:val="0"/>
          <w:numId w:val="22"/>
        </w:numPr>
        <w:tabs>
          <w:tab w:val="num" w:pos="720"/>
        </w:tabs>
        <w:rPr>
          <w:lang w:val="en-US"/>
        </w:rPr>
      </w:pPr>
      <w:r w:rsidRPr="00FE4C9E">
        <w:rPr>
          <w:lang w:val="en-US"/>
        </w:rPr>
        <w:t xml:space="preserve">Giải mã dữ liệu; </w:t>
      </w:r>
    </w:p>
    <w:p w14:paraId="58187FE9" w14:textId="77777777" w:rsidR="00FE4C9E" w:rsidRPr="00FE4C9E" w:rsidRDefault="00FE4C9E">
      <w:pPr>
        <w:numPr>
          <w:ilvl w:val="0"/>
          <w:numId w:val="22"/>
        </w:numPr>
        <w:tabs>
          <w:tab w:val="num" w:pos="720"/>
        </w:tabs>
        <w:rPr>
          <w:lang w:val="en-US"/>
        </w:rPr>
      </w:pPr>
      <w:r w:rsidRPr="00FE4C9E">
        <w:rPr>
          <w:lang w:val="en-US"/>
        </w:rPr>
        <w:t xml:space="preserve">Đánh cắp khóa bí mật; </w:t>
      </w:r>
    </w:p>
    <w:p w14:paraId="3EEFF6C5" w14:textId="77777777" w:rsidR="00FE4C9E" w:rsidRPr="00FE4C9E" w:rsidRDefault="00FE4C9E">
      <w:pPr>
        <w:numPr>
          <w:ilvl w:val="0"/>
          <w:numId w:val="22"/>
        </w:numPr>
        <w:tabs>
          <w:tab w:val="num" w:pos="720"/>
        </w:tabs>
        <w:rPr>
          <w:lang w:val="en-US"/>
        </w:rPr>
      </w:pPr>
      <w:r w:rsidRPr="00FE4C9E">
        <w:rPr>
          <w:lang w:val="en-US"/>
        </w:rPr>
        <w:t xml:space="preserve">Mất tính xác thực và toàn vẹn dữ liệu. </w:t>
      </w:r>
    </w:p>
    <w:p w14:paraId="16DAB757" w14:textId="77777777" w:rsidR="00FE4C9E" w:rsidRPr="00FE4C9E" w:rsidRDefault="00FE4C9E" w:rsidP="00FE4C9E">
      <w:pPr>
        <w:rPr>
          <w:lang w:val="en-US"/>
        </w:rPr>
      </w:pPr>
      <w:r w:rsidRPr="00FE4C9E">
        <w:rPr>
          <w:lang w:val="en-US"/>
        </w:rPr>
        <w:lastRenderedPageBreak/>
        <w:t>Đối với hệ thống công chứng điện tử, nguy cơ này đặc biệt nghiêm trọng do các văn bản công chứng yêu cầu tính pháp lý và khả năng lưu trữ lâu dài. Nếu chữ ký số bị giả mạo hoặc dữ liệu bị giải mã trái phép, giá trị pháp lý của văn bản điện tử có thể bị ảnh hưởng.</w:t>
      </w:r>
    </w:p>
    <w:p w14:paraId="3AFA59A3" w14:textId="0D1385A4" w:rsidR="00FE4C9E" w:rsidRPr="00FE4C9E" w:rsidRDefault="00FE4C9E" w:rsidP="00FE4C9E">
      <w:pPr>
        <w:rPr>
          <w:lang w:val="en-US"/>
        </w:rPr>
      </w:pPr>
      <w:r w:rsidRPr="00FE4C9E">
        <w:rPr>
          <w:lang w:val="en-US"/>
        </w:rPr>
        <w:t>Vì vậy, việc nghiên cứu các giải pháp mật mã hậu lượng tử là cần thiết nhằm nâng cao khả năng bảo mật cho các hệ thống công chứng điện tử trong tương lai.</w:t>
      </w:r>
    </w:p>
    <w:p w14:paraId="6BD59E28" w14:textId="67DB653B" w:rsidR="00FE4C9E" w:rsidRDefault="00A82F5F" w:rsidP="00FE4C9E">
      <w:pPr>
        <w:pStyle w:val="Heading3"/>
        <w:rPr>
          <w:lang w:val="en-US"/>
        </w:rPr>
      </w:pPr>
      <w:r w:rsidRPr="00A82F5F">
        <w:rPr>
          <w:lang w:val="en-US"/>
        </w:rPr>
        <w:t>Các thuật toán hậu lượng tử phổ biến</w:t>
      </w:r>
    </w:p>
    <w:p w14:paraId="0A644F5B" w14:textId="77777777" w:rsidR="00FE4C9E" w:rsidRPr="00FE4C9E" w:rsidRDefault="00FE4C9E" w:rsidP="00FE4C9E">
      <w:pPr>
        <w:rPr>
          <w:lang w:val="en-US"/>
        </w:rPr>
      </w:pPr>
      <w:r w:rsidRPr="00FE4C9E">
        <w:rPr>
          <w:lang w:val="en-US"/>
        </w:rPr>
        <w:t>Hiện nay có nhiều hướng tiếp cận khác nhau trong lĩnh vực mật mã hậu lượng tử. Một số nhóm thuật toán phổ biến gồm:</w:t>
      </w:r>
    </w:p>
    <w:p w14:paraId="052F7713" w14:textId="0B2C9A4A" w:rsidR="00FE4C9E" w:rsidRPr="00FE4C9E" w:rsidRDefault="00FE4C9E" w:rsidP="00FE4C9E">
      <w:pPr>
        <w:rPr>
          <w:b/>
          <w:bCs/>
          <w:lang w:val="en-US"/>
        </w:rPr>
      </w:pPr>
      <w:r w:rsidRPr="00FE4C9E">
        <w:rPr>
          <w:b/>
          <w:bCs/>
          <w:lang w:val="en-US"/>
        </w:rPr>
        <w:t>Thuật toán dựa trên mạng tinh thể (Lattice-based Cryptography)</w:t>
      </w:r>
      <w:r>
        <w:rPr>
          <w:b/>
          <w:bCs/>
          <w:lang w:val="en-US"/>
        </w:rPr>
        <w:t xml:space="preserve">: </w:t>
      </w:r>
      <w:r>
        <w:rPr>
          <w:lang w:val="en-US"/>
        </w:rPr>
        <w:t>đ</w:t>
      </w:r>
      <w:r w:rsidRPr="00FE4C9E">
        <w:rPr>
          <w:lang w:val="en-US"/>
        </w:rPr>
        <w:t>ây là nhóm thuật toán được đánh giá có tiềm năng cao và đang được nghiên cứu rộng rãi nhờ khả năng chống lại các cuộc tấn công lượng tử hiệu quả.</w:t>
      </w:r>
    </w:p>
    <w:p w14:paraId="14294A82" w14:textId="4D38D902" w:rsidR="00FE4C9E" w:rsidRPr="00FE4C9E" w:rsidRDefault="00FE4C9E" w:rsidP="00FE4C9E">
      <w:pPr>
        <w:rPr>
          <w:lang w:val="en-US"/>
        </w:rPr>
      </w:pPr>
      <w:r w:rsidRPr="00FE4C9E">
        <w:rPr>
          <w:lang w:val="en-US"/>
        </w:rPr>
        <w:t xml:space="preserve">Một số thuật toán tiêu biểu </w:t>
      </w:r>
      <w:proofErr w:type="gramStart"/>
      <w:r w:rsidRPr="00FE4C9E">
        <w:rPr>
          <w:lang w:val="en-US"/>
        </w:rPr>
        <w:t>gồm:CRYSTALS</w:t>
      </w:r>
      <w:proofErr w:type="gramEnd"/>
      <w:r w:rsidRPr="00FE4C9E">
        <w:rPr>
          <w:lang w:val="en-US"/>
        </w:rPr>
        <w:t>-</w:t>
      </w:r>
      <w:proofErr w:type="gramStart"/>
      <w:r w:rsidRPr="00FE4C9E">
        <w:rPr>
          <w:lang w:val="en-US"/>
        </w:rPr>
        <w:t>Kyber</w:t>
      </w:r>
      <w:r>
        <w:rPr>
          <w:lang w:val="en-US"/>
        </w:rPr>
        <w:t xml:space="preserve">, </w:t>
      </w:r>
      <w:r w:rsidRPr="00FE4C9E">
        <w:rPr>
          <w:lang w:val="en-US"/>
        </w:rPr>
        <w:t xml:space="preserve"> CRYSTALS</w:t>
      </w:r>
      <w:proofErr w:type="gramEnd"/>
      <w:r w:rsidRPr="00FE4C9E">
        <w:rPr>
          <w:lang w:val="en-US"/>
        </w:rPr>
        <w:t>-Dilithium</w:t>
      </w:r>
      <w:r>
        <w:rPr>
          <w:lang w:val="en-US"/>
        </w:rPr>
        <w:t>,</w:t>
      </w:r>
      <w:r w:rsidRPr="00FE4C9E">
        <w:rPr>
          <w:lang w:val="en-US"/>
        </w:rPr>
        <w:t xml:space="preserve"> Falcon. </w:t>
      </w:r>
    </w:p>
    <w:p w14:paraId="12D18610" w14:textId="4780EB59" w:rsidR="00FE4C9E" w:rsidRPr="00FE4C9E" w:rsidRDefault="00FE4C9E" w:rsidP="00D43983">
      <w:pPr>
        <w:rPr>
          <w:lang w:val="en-US"/>
        </w:rPr>
      </w:pPr>
      <w:r w:rsidRPr="00FE4C9E">
        <w:rPr>
          <w:lang w:val="en-US"/>
        </w:rPr>
        <w:t>Trong đó:</w:t>
      </w:r>
      <w:r w:rsidR="00D43983">
        <w:rPr>
          <w:lang w:val="en-US"/>
        </w:rPr>
        <w:t xml:space="preserve"> </w:t>
      </w:r>
      <w:r w:rsidRPr="00D43983">
        <w:rPr>
          <w:lang w:val="en-US"/>
        </w:rPr>
        <w:t xml:space="preserve">CRYSTALS-Kyber được </w:t>
      </w:r>
      <w:r w:rsidR="00D43983">
        <w:rPr>
          <w:lang w:val="en-US"/>
        </w:rPr>
        <w:t>dùng</w:t>
      </w:r>
      <w:r w:rsidRPr="00D43983">
        <w:rPr>
          <w:lang w:val="en-US"/>
        </w:rPr>
        <w:t xml:space="preserve"> cho cơ chế trao đổi khóa và mã hóa; CRYSTALS-Dilithium</w:t>
      </w:r>
      <w:r w:rsidR="00D43983">
        <w:rPr>
          <w:lang w:val="en-US"/>
        </w:rPr>
        <w:t>,</w:t>
      </w:r>
      <w:r w:rsidRPr="00D43983">
        <w:rPr>
          <w:lang w:val="en-US"/>
        </w:rPr>
        <w:t xml:space="preserve"> Falcon</w:t>
      </w:r>
      <w:r w:rsidRPr="00FE4C9E">
        <w:rPr>
          <w:lang w:val="en-US"/>
        </w:rPr>
        <w:t xml:space="preserve"> được sử dụng cho chữ ký số hậu lượng tử. </w:t>
      </w:r>
    </w:p>
    <w:p w14:paraId="0B10DBAC" w14:textId="77777777" w:rsidR="00FE4C9E" w:rsidRPr="00FE4C9E" w:rsidRDefault="00FE4C9E" w:rsidP="00FE4C9E">
      <w:pPr>
        <w:rPr>
          <w:lang w:val="en-US"/>
        </w:rPr>
      </w:pPr>
      <w:r w:rsidRPr="00FE4C9E">
        <w:rPr>
          <w:lang w:val="en-US"/>
        </w:rPr>
        <w:t>Falcon có ưu điểm là kích thước chữ ký nhỏ và hiệu năng xác minh tốt, phù hợp với các hệ thống yêu cầu tối ưu dung lượng lưu trữ và truyền tải dữ liệu. Tuy nhiên, thuật toán này có độ phức tạp triển khai cao hơn so với Dilithium.</w:t>
      </w:r>
    </w:p>
    <w:p w14:paraId="061D9D45" w14:textId="77777777" w:rsidR="00D43983" w:rsidRDefault="00FE4C9E" w:rsidP="00D43983">
      <w:pPr>
        <w:rPr>
          <w:lang w:val="en-US"/>
        </w:rPr>
      </w:pPr>
      <w:r w:rsidRPr="00FE4C9E">
        <w:rPr>
          <w:b/>
          <w:bCs/>
          <w:lang w:val="en-US"/>
        </w:rPr>
        <w:t>Thuật toán dựa trên hàm băm (Hash-based Cryptography)</w:t>
      </w:r>
      <w:r w:rsidR="00D43983">
        <w:rPr>
          <w:b/>
          <w:bCs/>
          <w:lang w:val="en-US"/>
        </w:rPr>
        <w:t xml:space="preserve">: </w:t>
      </w:r>
      <w:r w:rsidR="00D43983">
        <w:rPr>
          <w:lang w:val="en-US"/>
        </w:rPr>
        <w:t>n</w:t>
      </w:r>
      <w:r w:rsidRPr="00FE4C9E">
        <w:rPr>
          <w:lang w:val="en-US"/>
        </w:rPr>
        <w:t xml:space="preserve">hóm thuật toán này sử dụng tính an toàn của hàm băm để tạo chữ ký số. </w:t>
      </w:r>
    </w:p>
    <w:p w14:paraId="64462732" w14:textId="2B7BC94A" w:rsidR="00FE4C9E" w:rsidRPr="00D43983" w:rsidRDefault="00FE4C9E" w:rsidP="00D43983">
      <w:pPr>
        <w:rPr>
          <w:b/>
          <w:bCs/>
          <w:lang w:val="en-US"/>
        </w:rPr>
      </w:pPr>
      <w:r w:rsidRPr="00FE4C9E">
        <w:rPr>
          <w:lang w:val="en-US"/>
        </w:rPr>
        <w:t>Thuật toán tiêu biểu:</w:t>
      </w:r>
      <w:r w:rsidR="00D43983">
        <w:rPr>
          <w:b/>
          <w:bCs/>
          <w:lang w:val="en-US"/>
        </w:rPr>
        <w:t xml:space="preserve"> </w:t>
      </w:r>
      <w:r w:rsidRPr="00FE4C9E">
        <w:rPr>
          <w:lang w:val="en-US"/>
        </w:rPr>
        <w:t xml:space="preserve">SPHINCS+. </w:t>
      </w:r>
    </w:p>
    <w:p w14:paraId="725A9C7A" w14:textId="77777777" w:rsidR="00FE4C9E" w:rsidRPr="00FE4C9E" w:rsidRDefault="00FE4C9E" w:rsidP="00FE4C9E">
      <w:pPr>
        <w:rPr>
          <w:lang w:val="en-US"/>
        </w:rPr>
      </w:pPr>
      <w:r w:rsidRPr="00FE4C9E">
        <w:rPr>
          <w:lang w:val="en-US"/>
        </w:rPr>
        <w:t>Ưu điểm của nhóm này là mức độ bảo mật cao và cấu trúc tương đối đơn giản, tuy nhiên kích thước chữ ký thường lớn hơn so với các thuật toán khác.</w:t>
      </w:r>
    </w:p>
    <w:p w14:paraId="569D94FB" w14:textId="77777777" w:rsidR="00D43983" w:rsidRDefault="00FE4C9E" w:rsidP="00D43983">
      <w:pPr>
        <w:rPr>
          <w:lang w:val="en-US"/>
        </w:rPr>
      </w:pPr>
      <w:r w:rsidRPr="00FE4C9E">
        <w:rPr>
          <w:b/>
          <w:bCs/>
          <w:lang w:val="en-US"/>
        </w:rPr>
        <w:t>Thuật toán dựa trên mã sửa lỗi (Code-based Cryptography)</w:t>
      </w:r>
      <w:r w:rsidR="00D43983">
        <w:rPr>
          <w:lang w:val="en-US"/>
        </w:rPr>
        <w:t>: n</w:t>
      </w:r>
      <w:r w:rsidRPr="00FE4C9E">
        <w:rPr>
          <w:lang w:val="en-US"/>
        </w:rPr>
        <w:t xml:space="preserve">hóm thuật toán này dựa trên độ khó của bài toán giải mã mã tuyến tính. </w:t>
      </w:r>
    </w:p>
    <w:p w14:paraId="2F7DD74E" w14:textId="3D29F0F0" w:rsidR="00FE4C9E" w:rsidRPr="00D43983" w:rsidRDefault="00FE4C9E" w:rsidP="00D43983">
      <w:pPr>
        <w:rPr>
          <w:b/>
          <w:bCs/>
          <w:lang w:val="en-US"/>
        </w:rPr>
      </w:pPr>
      <w:r w:rsidRPr="00FE4C9E">
        <w:rPr>
          <w:lang w:val="en-US"/>
        </w:rPr>
        <w:t>Thuật toán tiêu biểu:</w:t>
      </w:r>
      <w:r w:rsidR="00D43983">
        <w:rPr>
          <w:b/>
          <w:bCs/>
          <w:lang w:val="en-US"/>
        </w:rPr>
        <w:t xml:space="preserve"> </w:t>
      </w:r>
      <w:r w:rsidRPr="00FE4C9E">
        <w:rPr>
          <w:lang w:val="en-US"/>
        </w:rPr>
        <w:t xml:space="preserve">Classic McEliece. </w:t>
      </w:r>
    </w:p>
    <w:p w14:paraId="09B986C2" w14:textId="77777777" w:rsidR="00FE4C9E" w:rsidRPr="00FE4C9E" w:rsidRDefault="00FE4C9E" w:rsidP="00FE4C9E">
      <w:pPr>
        <w:rPr>
          <w:lang w:val="en-US"/>
        </w:rPr>
      </w:pPr>
      <w:r w:rsidRPr="00FE4C9E">
        <w:rPr>
          <w:lang w:val="en-US"/>
        </w:rPr>
        <w:t>Đây là một trong những hướng nghiên cứu lâu đời trong mật mã hậu lượng tử với độ an toàn được đánh giá cao.</w:t>
      </w:r>
    </w:p>
    <w:p w14:paraId="41708699" w14:textId="22E40343" w:rsidR="00FE4C9E" w:rsidRPr="00D43983" w:rsidRDefault="00FE4C9E" w:rsidP="00D43983">
      <w:pPr>
        <w:rPr>
          <w:b/>
          <w:bCs/>
          <w:lang w:val="en-US"/>
        </w:rPr>
      </w:pPr>
      <w:r w:rsidRPr="00FE4C9E">
        <w:rPr>
          <w:b/>
          <w:bCs/>
          <w:lang w:val="en-US"/>
        </w:rPr>
        <w:t>Thuật toán dựa trên đa biến (Multivariate Cryptography)</w:t>
      </w:r>
      <w:r w:rsidR="00D43983">
        <w:rPr>
          <w:b/>
          <w:bCs/>
          <w:lang w:val="en-US"/>
        </w:rPr>
        <w:t xml:space="preserve">: </w:t>
      </w:r>
      <w:r w:rsidR="00D43983">
        <w:rPr>
          <w:lang w:val="en-US"/>
        </w:rPr>
        <w:t>n</w:t>
      </w:r>
      <w:r w:rsidRPr="00FE4C9E">
        <w:rPr>
          <w:lang w:val="en-US"/>
        </w:rPr>
        <w:t>hóm thuật toán này được xây dựng dựa trên độ khó của việc giải hệ phương trình đa biến trên trường hữu hạn.</w:t>
      </w:r>
    </w:p>
    <w:p w14:paraId="14E86B29" w14:textId="77777777" w:rsidR="00FE4C9E" w:rsidRPr="00FE4C9E" w:rsidRDefault="00FE4C9E" w:rsidP="00FE4C9E">
      <w:pPr>
        <w:rPr>
          <w:lang w:val="en-US"/>
        </w:rPr>
      </w:pPr>
      <w:r w:rsidRPr="00FE4C9E">
        <w:rPr>
          <w:lang w:val="en-US"/>
        </w:rPr>
        <w:lastRenderedPageBreak/>
        <w:t>Hiện nay, CRYSTALS-Kyber, CRYSTALS-Dilithium và Falcon là những thuật toán hậu lượng tử nổi bật và đang được quan tâm trong quá trình xây dựng các hệ thống bảo mật thế hệ mới.</w:t>
      </w:r>
    </w:p>
    <w:p w14:paraId="0C8A4CA7" w14:textId="77777777" w:rsidR="00FE4C9E" w:rsidRPr="00FE4C9E" w:rsidRDefault="00FE4C9E" w:rsidP="00FE4C9E">
      <w:pPr>
        <w:rPr>
          <w:lang w:val="en-US"/>
        </w:rPr>
      </w:pPr>
    </w:p>
    <w:p w14:paraId="008BEFF9" w14:textId="4556AE09" w:rsidR="00A82F5F" w:rsidRDefault="00A82F5F" w:rsidP="00A82F5F">
      <w:pPr>
        <w:pStyle w:val="Heading3"/>
        <w:rPr>
          <w:lang w:val="en-US"/>
        </w:rPr>
      </w:pPr>
      <w:r w:rsidRPr="00A82F5F">
        <w:rPr>
          <w:lang w:val="en-US"/>
        </w:rPr>
        <w:t>Khả năng ứng dụng trong hệ thống công chứng điện tử</w:t>
      </w:r>
    </w:p>
    <w:p w14:paraId="4E133E5D" w14:textId="77777777" w:rsidR="00D43983" w:rsidRPr="00D43983" w:rsidRDefault="00D43983" w:rsidP="00D43983">
      <w:pPr>
        <w:rPr>
          <w:lang w:val="en-US"/>
        </w:rPr>
      </w:pPr>
      <w:r w:rsidRPr="00D43983">
        <w:rPr>
          <w:lang w:val="en-US"/>
        </w:rPr>
        <w:t>Trong hệ thống công chứng điện tử, chữ ký số được sử dụng để xác thực danh tính người tham gia giao dịch và bảo đảm tính toàn vẹn của văn bản công chứng điện tử. Tuy nhiên, các hệ thống hiện nay chủ yếu sử dụng các thuật toán mật mã truyền thống như RSA hoặc ECC, vốn có nguy cơ bị phá vỡ khi máy tính lượng tử phát triển trong tương lai.</w:t>
      </w:r>
    </w:p>
    <w:p w14:paraId="534C5E62" w14:textId="77777777" w:rsidR="00D43983" w:rsidRPr="00D43983" w:rsidRDefault="00D43983" w:rsidP="00D43983">
      <w:pPr>
        <w:rPr>
          <w:lang w:val="en-US"/>
        </w:rPr>
      </w:pPr>
      <w:r w:rsidRPr="00D43983">
        <w:rPr>
          <w:lang w:val="en-US"/>
        </w:rPr>
        <w:t>Xuất phát từ vấn đề đó, đề tài nghiên cứu khả năng ứng dụng các thuật toán mật mã hậu lượng tử kết hợp với công nghệ Blockchain nhằm nâng cao mức độ bảo mật và khả năng xác minh dữ liệu trong hệ thống công chứng điện tử.</w:t>
      </w:r>
    </w:p>
    <w:p w14:paraId="33CDC552" w14:textId="77777777" w:rsidR="00D43983" w:rsidRPr="00D43983" w:rsidRDefault="00D43983" w:rsidP="00D43983">
      <w:pPr>
        <w:rPr>
          <w:lang w:val="en-US"/>
        </w:rPr>
      </w:pPr>
      <w:r w:rsidRPr="00D43983">
        <w:rPr>
          <w:lang w:val="en-US"/>
        </w:rPr>
        <w:t>Trong mô hình của hệ thống, chữ ký hậu lượng tử được sử dụng để ký xác thực dữ liệu điện tử trước khi thực hiện lưu trữ thông tin xác minh trên Blockchain. Việc kết hợp giữa Blockchain và mật mã hậu lượng tử giúp:</w:t>
      </w:r>
    </w:p>
    <w:p w14:paraId="7817ADF5" w14:textId="77777777" w:rsidR="00D43983" w:rsidRPr="00D43983" w:rsidRDefault="00D43983">
      <w:pPr>
        <w:numPr>
          <w:ilvl w:val="0"/>
          <w:numId w:val="23"/>
        </w:numPr>
        <w:tabs>
          <w:tab w:val="num" w:pos="720"/>
        </w:tabs>
        <w:rPr>
          <w:lang w:val="en-US"/>
        </w:rPr>
      </w:pPr>
      <w:r w:rsidRPr="00D43983">
        <w:rPr>
          <w:lang w:val="en-US"/>
        </w:rPr>
        <w:t xml:space="preserve">Tăng khả năng chống giả mạo chữ ký số; </w:t>
      </w:r>
    </w:p>
    <w:p w14:paraId="3F7981AC" w14:textId="77777777" w:rsidR="00D43983" w:rsidRPr="00D43983" w:rsidRDefault="00D43983">
      <w:pPr>
        <w:numPr>
          <w:ilvl w:val="0"/>
          <w:numId w:val="23"/>
        </w:numPr>
        <w:tabs>
          <w:tab w:val="num" w:pos="720"/>
        </w:tabs>
        <w:rPr>
          <w:lang w:val="en-US"/>
        </w:rPr>
      </w:pPr>
      <w:r w:rsidRPr="00D43983">
        <w:rPr>
          <w:lang w:val="en-US"/>
        </w:rPr>
        <w:t xml:space="preserve">Bảo đảm tính toàn vẹn của dữ liệu công chứng; </w:t>
      </w:r>
    </w:p>
    <w:p w14:paraId="33706C17" w14:textId="77777777" w:rsidR="00D43983" w:rsidRPr="00D43983" w:rsidRDefault="00D43983">
      <w:pPr>
        <w:numPr>
          <w:ilvl w:val="0"/>
          <w:numId w:val="23"/>
        </w:numPr>
        <w:tabs>
          <w:tab w:val="num" w:pos="720"/>
        </w:tabs>
        <w:rPr>
          <w:lang w:val="en-US"/>
        </w:rPr>
      </w:pPr>
      <w:r w:rsidRPr="00D43983">
        <w:rPr>
          <w:lang w:val="en-US"/>
        </w:rPr>
        <w:t xml:space="preserve">Hỗ trợ xác minh dữ liệu điện tử trong dài hạn; </w:t>
      </w:r>
    </w:p>
    <w:p w14:paraId="7AEF8891" w14:textId="77777777" w:rsidR="00D43983" w:rsidRPr="00D43983" w:rsidRDefault="00D43983">
      <w:pPr>
        <w:numPr>
          <w:ilvl w:val="0"/>
          <w:numId w:val="23"/>
        </w:numPr>
        <w:tabs>
          <w:tab w:val="num" w:pos="720"/>
        </w:tabs>
        <w:rPr>
          <w:lang w:val="en-US"/>
        </w:rPr>
      </w:pPr>
      <w:r w:rsidRPr="00D43983">
        <w:rPr>
          <w:lang w:val="en-US"/>
        </w:rPr>
        <w:t xml:space="preserve">Tăng mức độ an toàn trước các nguy cơ từ máy tính lượng tử trong tương lai. </w:t>
      </w:r>
    </w:p>
    <w:p w14:paraId="52571730" w14:textId="77777777" w:rsidR="00D43983" w:rsidRPr="00D43983" w:rsidRDefault="00D43983" w:rsidP="00D43983">
      <w:pPr>
        <w:rPr>
          <w:lang w:val="en-US"/>
        </w:rPr>
      </w:pPr>
      <w:r w:rsidRPr="00D43983">
        <w:rPr>
          <w:lang w:val="en-US"/>
        </w:rPr>
        <w:t>Bên cạnh đó, Blockchain được sử dụng để lưu trữ thông tin xác minh của văn bản công chứng điện tử như giá trị hash hoặc dữ liệu chữ ký, giúp hỗ trợ kiểm tra tính toàn vẹn của tài liệu và truy vết lịch sử giao dịch.</w:t>
      </w:r>
    </w:p>
    <w:p w14:paraId="722177A8" w14:textId="77777777" w:rsidR="00D43983" w:rsidRPr="00D43983" w:rsidRDefault="00D43983" w:rsidP="00D43983">
      <w:pPr>
        <w:rPr>
          <w:lang w:val="en-US"/>
        </w:rPr>
      </w:pPr>
      <w:r w:rsidRPr="00D43983">
        <w:rPr>
          <w:lang w:val="en-US"/>
        </w:rPr>
        <w:t>Trong phạm vi đề tài, việc ứng dụng mật mã hậu lượng tử chủ yếu tập trung theo hướng nghiên cứu tích hợp chữ ký hậu lượng tử vào quy trình xác thực dữ liệu và lưu trữ thông tin xác minh trên nền tảng Blockchain nhằm nâng cao độ tin cậy và tính bảo mật cho hệ thống công chứng điện tử.</w:t>
      </w:r>
    </w:p>
    <w:p w14:paraId="4BB9FC16" w14:textId="77777777" w:rsidR="00D43983" w:rsidRDefault="00D43983" w:rsidP="00D43983">
      <w:pPr>
        <w:rPr>
          <w:lang w:val="en-US"/>
        </w:rPr>
      </w:pPr>
    </w:p>
    <w:p w14:paraId="1A6333DA" w14:textId="77777777" w:rsidR="00247EE8" w:rsidRPr="00D43983" w:rsidRDefault="00247EE8" w:rsidP="00D43983">
      <w:pPr>
        <w:rPr>
          <w:lang w:val="en-US"/>
        </w:rPr>
      </w:pPr>
    </w:p>
    <w:p w14:paraId="51DBD131" w14:textId="5C37D78E" w:rsidR="00184A02" w:rsidRDefault="00184A02" w:rsidP="00184A02">
      <w:pPr>
        <w:pStyle w:val="Heading2"/>
      </w:pPr>
      <w:r>
        <w:lastRenderedPageBreak/>
        <w:t>Tổng quan về công nghệ sử dụng</w:t>
      </w:r>
    </w:p>
    <w:p w14:paraId="769D37E8" w14:textId="362489C4" w:rsidR="00A82F5F" w:rsidRDefault="00A82F5F" w:rsidP="00A82F5F">
      <w:pPr>
        <w:pStyle w:val="Heading3"/>
        <w:rPr>
          <w:lang w:val="en-US"/>
        </w:rPr>
      </w:pPr>
      <w:r w:rsidRPr="00A82F5F">
        <w:rPr>
          <w:lang w:val="en-US"/>
        </w:rPr>
        <w:t>ReactJS</w:t>
      </w:r>
    </w:p>
    <w:p w14:paraId="4E745F2E" w14:textId="4BAA2FDD" w:rsidR="00E923E6" w:rsidRPr="00E923E6" w:rsidRDefault="00E923E6" w:rsidP="00E923E6">
      <w:pPr>
        <w:rPr>
          <w:lang w:val="en-US"/>
        </w:rPr>
      </w:pPr>
      <w:r w:rsidRPr="00E923E6">
        <w:rPr>
          <w:lang w:val="en-US"/>
        </w:rPr>
        <w:t>ReactJS là thư viện JavaScript mã nguồn mở được phát triển bởi Facebook nhằm hỗ trợ xây dựng giao diện người dùng cho các ứng dụng web.</w:t>
      </w:r>
    </w:p>
    <w:p w14:paraId="1CE9A6A2" w14:textId="36068798" w:rsidR="00E923E6" w:rsidRDefault="00E923E6" w:rsidP="00E923E6">
      <w:pPr>
        <w:rPr>
          <w:lang w:val="en-US"/>
        </w:rPr>
      </w:pPr>
      <w:r w:rsidRPr="00E923E6">
        <w:rPr>
          <w:lang w:val="en-US"/>
        </w:rPr>
        <w:t>ReactJS hoạt động theo mô hình component-based, cho phép chia giao diện thành nhiều thành phần nhỏ độc lập và có thể tái sử dụng. Điều này giúp quá trình phát triển và bảo trì hệ thống trở nên thuận tiện hơn.</w:t>
      </w:r>
    </w:p>
    <w:p w14:paraId="1AD023D8" w14:textId="77777777" w:rsidR="00E923E6" w:rsidRDefault="00E923E6" w:rsidP="00E923E6">
      <w:pPr>
        <w:rPr>
          <w:lang w:val="en-US"/>
        </w:rPr>
      </w:pPr>
    </w:p>
    <w:p w14:paraId="0E765327" w14:textId="77777777" w:rsidR="00D14C61" w:rsidRDefault="00E923E6" w:rsidP="00D14C61">
      <w:pPr>
        <w:keepNext/>
        <w:ind w:left="-540" w:firstLine="540"/>
        <w:jc w:val="center"/>
      </w:pPr>
      <w:r>
        <w:rPr>
          <w:noProof/>
          <w:lang w:val="en-US"/>
        </w:rPr>
        <w:drawing>
          <wp:inline distT="0" distB="0" distL="0" distR="0" wp14:anchorId="3CA3BEC2" wp14:editId="3A7A1371">
            <wp:extent cx="5011947" cy="2961558"/>
            <wp:effectExtent l="0" t="0" r="0" b="0"/>
            <wp:docPr id="2125313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13049" name="Picture 21253130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5014" cy="2969279"/>
                    </a:xfrm>
                    <a:prstGeom prst="rect">
                      <a:avLst/>
                    </a:prstGeom>
                  </pic:spPr>
                </pic:pic>
              </a:graphicData>
            </a:graphic>
          </wp:inline>
        </w:drawing>
      </w:r>
    </w:p>
    <w:p w14:paraId="36BA2CBC" w14:textId="21D36ADD" w:rsidR="00E923E6" w:rsidRPr="00D14C61" w:rsidRDefault="00D14C61" w:rsidP="00D14C61">
      <w:pPr>
        <w:pStyle w:val="Caption"/>
        <w:ind w:left="2836"/>
        <w:rPr>
          <w:b w:val="0"/>
          <w:bCs w:val="0"/>
          <w:i/>
          <w:iCs/>
          <w:sz w:val="28"/>
          <w:szCs w:val="28"/>
          <w:lang w:val="en-US"/>
        </w:rPr>
      </w:pPr>
      <w:r w:rsidRPr="00D14C61">
        <w:rPr>
          <w:b w:val="0"/>
          <w:bCs w:val="0"/>
          <w:i/>
          <w:iCs/>
          <w:sz w:val="28"/>
          <w:szCs w:val="28"/>
        </w:rPr>
        <w:t xml:space="preserve">Hình </w:t>
      </w:r>
      <w:r>
        <w:rPr>
          <w:b w:val="0"/>
          <w:bCs w:val="0"/>
          <w:i/>
          <w:iCs/>
          <w:sz w:val="28"/>
          <w:szCs w:val="28"/>
        </w:rPr>
        <w:fldChar w:fldCharType="begin"/>
      </w:r>
      <w:r>
        <w:rPr>
          <w:b w:val="0"/>
          <w:bCs w:val="0"/>
          <w:i/>
          <w:iCs/>
          <w:sz w:val="28"/>
          <w:szCs w:val="28"/>
        </w:rPr>
        <w:instrText xml:space="preserve"> STYLEREF 1 \s </w:instrText>
      </w:r>
      <w:r>
        <w:rPr>
          <w:b w:val="0"/>
          <w:bCs w:val="0"/>
          <w:i/>
          <w:iCs/>
          <w:sz w:val="28"/>
          <w:szCs w:val="28"/>
        </w:rPr>
        <w:fldChar w:fldCharType="separate"/>
      </w:r>
      <w:r>
        <w:rPr>
          <w:b w:val="0"/>
          <w:bCs w:val="0"/>
          <w:i/>
          <w:iCs/>
          <w:noProof/>
          <w:sz w:val="28"/>
          <w:szCs w:val="28"/>
        </w:rPr>
        <w:t>1</w:t>
      </w:r>
      <w:r>
        <w:rPr>
          <w:b w:val="0"/>
          <w:bCs w:val="0"/>
          <w:i/>
          <w:iCs/>
          <w:sz w:val="28"/>
          <w:szCs w:val="28"/>
        </w:rPr>
        <w:fldChar w:fldCharType="end"/>
      </w:r>
      <w:r>
        <w:rPr>
          <w:b w:val="0"/>
          <w:bCs w:val="0"/>
          <w:i/>
          <w:iCs/>
          <w:sz w:val="28"/>
          <w:szCs w:val="28"/>
        </w:rPr>
        <w:t>.</w:t>
      </w:r>
      <w:r>
        <w:rPr>
          <w:b w:val="0"/>
          <w:bCs w:val="0"/>
          <w:i/>
          <w:iCs/>
          <w:sz w:val="28"/>
          <w:szCs w:val="28"/>
        </w:rPr>
        <w:fldChar w:fldCharType="begin"/>
      </w:r>
      <w:r>
        <w:rPr>
          <w:b w:val="0"/>
          <w:bCs w:val="0"/>
          <w:i/>
          <w:iCs/>
          <w:sz w:val="28"/>
          <w:szCs w:val="28"/>
        </w:rPr>
        <w:instrText xml:space="preserve"> SEQ Hình \* ARABIC \s 1 </w:instrText>
      </w:r>
      <w:r>
        <w:rPr>
          <w:b w:val="0"/>
          <w:bCs w:val="0"/>
          <w:i/>
          <w:iCs/>
          <w:sz w:val="28"/>
          <w:szCs w:val="28"/>
        </w:rPr>
        <w:fldChar w:fldCharType="separate"/>
      </w:r>
      <w:r>
        <w:rPr>
          <w:b w:val="0"/>
          <w:bCs w:val="0"/>
          <w:i/>
          <w:iCs/>
          <w:noProof/>
          <w:sz w:val="28"/>
          <w:szCs w:val="28"/>
        </w:rPr>
        <w:t>1</w:t>
      </w:r>
      <w:r>
        <w:rPr>
          <w:b w:val="0"/>
          <w:bCs w:val="0"/>
          <w:i/>
          <w:iCs/>
          <w:sz w:val="28"/>
          <w:szCs w:val="28"/>
        </w:rPr>
        <w:fldChar w:fldCharType="end"/>
      </w:r>
      <w:r w:rsidRPr="00D14C61">
        <w:rPr>
          <w:b w:val="0"/>
          <w:bCs w:val="0"/>
          <w:i/>
          <w:iCs/>
          <w:sz w:val="28"/>
          <w:szCs w:val="28"/>
        </w:rPr>
        <w:t xml:space="preserve"> ReactJS</w:t>
      </w:r>
    </w:p>
    <w:p w14:paraId="0B706A4D" w14:textId="77777777" w:rsidR="00E923E6" w:rsidRDefault="00E923E6" w:rsidP="00E923E6">
      <w:pPr>
        <w:rPr>
          <w:lang w:val="en-US"/>
        </w:rPr>
      </w:pPr>
    </w:p>
    <w:p w14:paraId="45C9BB76" w14:textId="00B06DC9" w:rsidR="00E923E6" w:rsidRPr="00E923E6" w:rsidRDefault="00E923E6" w:rsidP="00E923E6">
      <w:pPr>
        <w:rPr>
          <w:lang w:val="en-US"/>
        </w:rPr>
      </w:pPr>
      <w:r w:rsidRPr="00E923E6">
        <w:rPr>
          <w:lang w:val="en-US"/>
        </w:rPr>
        <w:t>Một số ưu điểm của ReactJS:</w:t>
      </w:r>
    </w:p>
    <w:p w14:paraId="6729784E" w14:textId="77777777" w:rsidR="00E923E6" w:rsidRPr="00E923E6" w:rsidRDefault="00E923E6">
      <w:pPr>
        <w:numPr>
          <w:ilvl w:val="0"/>
          <w:numId w:val="24"/>
        </w:numPr>
        <w:tabs>
          <w:tab w:val="num" w:pos="720"/>
        </w:tabs>
        <w:rPr>
          <w:lang w:val="en-US"/>
        </w:rPr>
      </w:pPr>
      <w:r w:rsidRPr="00E923E6">
        <w:rPr>
          <w:lang w:val="en-US"/>
        </w:rPr>
        <w:t xml:space="preserve">Xây dựng giao diện tương tác nhanh; </w:t>
      </w:r>
    </w:p>
    <w:p w14:paraId="3CF92B64" w14:textId="77777777" w:rsidR="00E923E6" w:rsidRPr="00E923E6" w:rsidRDefault="00E923E6">
      <w:pPr>
        <w:numPr>
          <w:ilvl w:val="0"/>
          <w:numId w:val="24"/>
        </w:numPr>
        <w:tabs>
          <w:tab w:val="num" w:pos="720"/>
        </w:tabs>
        <w:rPr>
          <w:lang w:val="en-US"/>
        </w:rPr>
      </w:pPr>
      <w:r w:rsidRPr="00E923E6">
        <w:rPr>
          <w:lang w:val="en-US"/>
        </w:rPr>
        <w:t xml:space="preserve">Hỗ trợ tái sử dụng component; </w:t>
      </w:r>
    </w:p>
    <w:p w14:paraId="3E027A1D" w14:textId="77777777" w:rsidR="00E923E6" w:rsidRPr="00E923E6" w:rsidRDefault="00E923E6">
      <w:pPr>
        <w:numPr>
          <w:ilvl w:val="0"/>
          <w:numId w:val="24"/>
        </w:numPr>
        <w:tabs>
          <w:tab w:val="num" w:pos="720"/>
        </w:tabs>
        <w:rPr>
          <w:lang w:val="en-US"/>
        </w:rPr>
      </w:pPr>
      <w:r w:rsidRPr="00E923E6">
        <w:rPr>
          <w:lang w:val="en-US"/>
        </w:rPr>
        <w:t xml:space="preserve">Hiệu năng tốt nhờ cơ chế Virtual DOM; </w:t>
      </w:r>
    </w:p>
    <w:p w14:paraId="00137BC3" w14:textId="77777777" w:rsidR="00E923E6" w:rsidRPr="00E923E6" w:rsidRDefault="00E923E6">
      <w:pPr>
        <w:numPr>
          <w:ilvl w:val="0"/>
          <w:numId w:val="24"/>
        </w:numPr>
        <w:tabs>
          <w:tab w:val="num" w:pos="720"/>
        </w:tabs>
        <w:rPr>
          <w:lang w:val="en-US"/>
        </w:rPr>
      </w:pPr>
      <w:r w:rsidRPr="00E923E6">
        <w:rPr>
          <w:lang w:val="en-US"/>
        </w:rPr>
        <w:t xml:space="preserve">Dễ dàng phát triển ứng dụng dạng Single Page Application (SPA); </w:t>
      </w:r>
    </w:p>
    <w:p w14:paraId="067F976C" w14:textId="77777777" w:rsidR="00E923E6" w:rsidRPr="00E923E6" w:rsidRDefault="00E923E6">
      <w:pPr>
        <w:numPr>
          <w:ilvl w:val="0"/>
          <w:numId w:val="24"/>
        </w:numPr>
        <w:tabs>
          <w:tab w:val="num" w:pos="720"/>
        </w:tabs>
        <w:rPr>
          <w:lang w:val="en-US"/>
        </w:rPr>
      </w:pPr>
      <w:r w:rsidRPr="00E923E6">
        <w:rPr>
          <w:lang w:val="en-US"/>
        </w:rPr>
        <w:t xml:space="preserve">Có cộng đồng phát triển lớn và nhiều thư viện hỗ trợ. </w:t>
      </w:r>
    </w:p>
    <w:p w14:paraId="391CBDC7" w14:textId="1EA94374" w:rsidR="00247EE8" w:rsidRDefault="00E923E6" w:rsidP="00247EE8">
      <w:pPr>
        <w:rPr>
          <w:lang w:val="en-US"/>
        </w:rPr>
      </w:pPr>
      <w:r w:rsidRPr="00E923E6">
        <w:rPr>
          <w:lang w:val="en-US"/>
        </w:rPr>
        <w:t>Trong đề tài, ReactJS được sử dụng để xây dựng giao diện website công chứng điện tử cho người dùng, công chứng viên và quản trị viên.</w:t>
      </w:r>
    </w:p>
    <w:p w14:paraId="7216E05F" w14:textId="77777777" w:rsidR="00247EE8" w:rsidRDefault="00247EE8" w:rsidP="00247EE8">
      <w:pPr>
        <w:rPr>
          <w:lang w:val="en-US"/>
        </w:rPr>
      </w:pPr>
    </w:p>
    <w:p w14:paraId="0876BBBE" w14:textId="6AC8EC43" w:rsidR="00A82F5F" w:rsidRDefault="00A82F5F" w:rsidP="00A82F5F">
      <w:pPr>
        <w:pStyle w:val="Heading3"/>
        <w:rPr>
          <w:lang w:val="en-US"/>
        </w:rPr>
      </w:pPr>
      <w:r w:rsidRPr="00A82F5F">
        <w:rPr>
          <w:lang w:val="en-US"/>
        </w:rPr>
        <w:lastRenderedPageBreak/>
        <w:t>Spring Boot</w:t>
      </w:r>
    </w:p>
    <w:p w14:paraId="1BA916CC" w14:textId="77777777" w:rsidR="00E923E6" w:rsidRDefault="00E923E6" w:rsidP="00E923E6">
      <w:pPr>
        <w:rPr>
          <w:lang w:val="en-US"/>
        </w:rPr>
      </w:pPr>
      <w:r w:rsidRPr="00E923E6">
        <w:rPr>
          <w:lang w:val="en-US"/>
        </w:rPr>
        <w:t>Spring Boot là framework phát triển ứng dụng Java được xây dựng dựa trên nền tảng Spring Framework. Spring Boot hỗ trợ xây dựng các ứng dụng backend theo mô hình RESTful API một cách nhanh chóng và thuận tiện.</w:t>
      </w:r>
    </w:p>
    <w:p w14:paraId="7F461923" w14:textId="77777777" w:rsidR="00D14C61" w:rsidRDefault="00247EE8" w:rsidP="00D14C61">
      <w:pPr>
        <w:keepNext/>
      </w:pPr>
      <w:r>
        <w:rPr>
          <w:noProof/>
        </w:rPr>
        <w:drawing>
          <wp:inline distT="0" distB="0" distL="0" distR="0" wp14:anchorId="5FFB8932" wp14:editId="00A43343">
            <wp:extent cx="4908431" cy="2758195"/>
            <wp:effectExtent l="0" t="0" r="6985" b="4445"/>
            <wp:docPr id="1208361798" name="Picture 6" descr="Project Spring Boot với Dock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roject Spring Boot với Docke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3700" cy="2766775"/>
                    </a:xfrm>
                    <a:prstGeom prst="rect">
                      <a:avLst/>
                    </a:prstGeom>
                    <a:noFill/>
                    <a:ln>
                      <a:noFill/>
                    </a:ln>
                  </pic:spPr>
                </pic:pic>
              </a:graphicData>
            </a:graphic>
          </wp:inline>
        </w:drawing>
      </w:r>
    </w:p>
    <w:p w14:paraId="29129DF5" w14:textId="2E4F601D" w:rsidR="00247EE8" w:rsidRDefault="00D14C61" w:rsidP="00D14C61">
      <w:pPr>
        <w:pStyle w:val="Caption"/>
        <w:ind w:left="2836"/>
        <w:rPr>
          <w:b w:val="0"/>
          <w:bCs w:val="0"/>
          <w:i/>
          <w:iCs/>
          <w:sz w:val="28"/>
          <w:szCs w:val="28"/>
        </w:rPr>
      </w:pPr>
      <w:r w:rsidRPr="00D14C61">
        <w:rPr>
          <w:b w:val="0"/>
          <w:bCs w:val="0"/>
          <w:i/>
          <w:iCs/>
          <w:sz w:val="28"/>
          <w:szCs w:val="28"/>
        </w:rPr>
        <w:t xml:space="preserve">Hình </w:t>
      </w:r>
      <w:r>
        <w:rPr>
          <w:b w:val="0"/>
          <w:bCs w:val="0"/>
          <w:i/>
          <w:iCs/>
          <w:sz w:val="28"/>
          <w:szCs w:val="28"/>
        </w:rPr>
        <w:fldChar w:fldCharType="begin"/>
      </w:r>
      <w:r>
        <w:rPr>
          <w:b w:val="0"/>
          <w:bCs w:val="0"/>
          <w:i/>
          <w:iCs/>
          <w:sz w:val="28"/>
          <w:szCs w:val="28"/>
        </w:rPr>
        <w:instrText xml:space="preserve"> STYLEREF 1 \s </w:instrText>
      </w:r>
      <w:r>
        <w:rPr>
          <w:b w:val="0"/>
          <w:bCs w:val="0"/>
          <w:i/>
          <w:iCs/>
          <w:sz w:val="28"/>
          <w:szCs w:val="28"/>
        </w:rPr>
        <w:fldChar w:fldCharType="separate"/>
      </w:r>
      <w:r>
        <w:rPr>
          <w:b w:val="0"/>
          <w:bCs w:val="0"/>
          <w:i/>
          <w:iCs/>
          <w:noProof/>
          <w:sz w:val="28"/>
          <w:szCs w:val="28"/>
        </w:rPr>
        <w:t>1</w:t>
      </w:r>
      <w:r>
        <w:rPr>
          <w:b w:val="0"/>
          <w:bCs w:val="0"/>
          <w:i/>
          <w:iCs/>
          <w:sz w:val="28"/>
          <w:szCs w:val="28"/>
        </w:rPr>
        <w:fldChar w:fldCharType="end"/>
      </w:r>
      <w:r>
        <w:rPr>
          <w:b w:val="0"/>
          <w:bCs w:val="0"/>
          <w:i/>
          <w:iCs/>
          <w:sz w:val="28"/>
          <w:szCs w:val="28"/>
        </w:rPr>
        <w:t>.</w:t>
      </w:r>
      <w:r>
        <w:rPr>
          <w:b w:val="0"/>
          <w:bCs w:val="0"/>
          <w:i/>
          <w:iCs/>
          <w:sz w:val="28"/>
          <w:szCs w:val="28"/>
        </w:rPr>
        <w:fldChar w:fldCharType="begin"/>
      </w:r>
      <w:r>
        <w:rPr>
          <w:b w:val="0"/>
          <w:bCs w:val="0"/>
          <w:i/>
          <w:iCs/>
          <w:sz w:val="28"/>
          <w:szCs w:val="28"/>
        </w:rPr>
        <w:instrText xml:space="preserve"> SEQ Hình \* ARABIC \s 1 </w:instrText>
      </w:r>
      <w:r>
        <w:rPr>
          <w:b w:val="0"/>
          <w:bCs w:val="0"/>
          <w:i/>
          <w:iCs/>
          <w:sz w:val="28"/>
          <w:szCs w:val="28"/>
        </w:rPr>
        <w:fldChar w:fldCharType="separate"/>
      </w:r>
      <w:r>
        <w:rPr>
          <w:b w:val="0"/>
          <w:bCs w:val="0"/>
          <w:i/>
          <w:iCs/>
          <w:noProof/>
          <w:sz w:val="28"/>
          <w:szCs w:val="28"/>
        </w:rPr>
        <w:t>2</w:t>
      </w:r>
      <w:r>
        <w:rPr>
          <w:b w:val="0"/>
          <w:bCs w:val="0"/>
          <w:i/>
          <w:iCs/>
          <w:sz w:val="28"/>
          <w:szCs w:val="28"/>
        </w:rPr>
        <w:fldChar w:fldCharType="end"/>
      </w:r>
      <w:r w:rsidRPr="00D14C61">
        <w:rPr>
          <w:b w:val="0"/>
          <w:bCs w:val="0"/>
          <w:i/>
          <w:iCs/>
          <w:sz w:val="28"/>
          <w:szCs w:val="28"/>
        </w:rPr>
        <w:t xml:space="preserve"> Spring Boot</w:t>
      </w:r>
    </w:p>
    <w:p w14:paraId="459FCF15" w14:textId="77777777" w:rsidR="00D14C61" w:rsidRPr="00D14C61" w:rsidRDefault="00D14C61" w:rsidP="00D14C61">
      <w:pPr>
        <w:rPr>
          <w:lang w:val="en-US"/>
        </w:rPr>
      </w:pPr>
    </w:p>
    <w:p w14:paraId="40DC508C" w14:textId="650FC558" w:rsidR="00E923E6" w:rsidRPr="00E923E6" w:rsidRDefault="00E923E6" w:rsidP="00E923E6">
      <w:pPr>
        <w:rPr>
          <w:lang w:val="en-US"/>
        </w:rPr>
      </w:pPr>
      <w:r w:rsidRPr="00E923E6">
        <w:rPr>
          <w:lang w:val="en-US"/>
        </w:rPr>
        <w:t>Framework này cung cấp nhiều tính năng hỗ trợ như:</w:t>
      </w:r>
    </w:p>
    <w:p w14:paraId="5F0AECCA" w14:textId="77777777" w:rsidR="00E923E6" w:rsidRPr="00E923E6" w:rsidRDefault="00E923E6">
      <w:pPr>
        <w:numPr>
          <w:ilvl w:val="0"/>
          <w:numId w:val="25"/>
        </w:numPr>
        <w:tabs>
          <w:tab w:val="clear" w:pos="720"/>
          <w:tab w:val="num" w:pos="1429"/>
        </w:tabs>
        <w:ind w:left="1429"/>
        <w:rPr>
          <w:lang w:val="en-US"/>
        </w:rPr>
      </w:pPr>
      <w:r w:rsidRPr="00E923E6">
        <w:rPr>
          <w:lang w:val="en-US"/>
        </w:rPr>
        <w:t xml:space="preserve">Dependency Injection; </w:t>
      </w:r>
    </w:p>
    <w:p w14:paraId="412AEABB" w14:textId="77777777" w:rsidR="00E923E6" w:rsidRPr="00E923E6" w:rsidRDefault="00E923E6">
      <w:pPr>
        <w:numPr>
          <w:ilvl w:val="0"/>
          <w:numId w:val="25"/>
        </w:numPr>
        <w:tabs>
          <w:tab w:val="clear" w:pos="720"/>
          <w:tab w:val="num" w:pos="1429"/>
        </w:tabs>
        <w:ind w:left="1429"/>
        <w:rPr>
          <w:lang w:val="en-US"/>
        </w:rPr>
      </w:pPr>
      <w:r w:rsidRPr="00E923E6">
        <w:rPr>
          <w:lang w:val="en-US"/>
        </w:rPr>
        <w:t xml:space="preserve">Quản lý cấu hình; </w:t>
      </w:r>
    </w:p>
    <w:p w14:paraId="267BF09C" w14:textId="77777777" w:rsidR="00E923E6" w:rsidRPr="00E923E6" w:rsidRDefault="00E923E6">
      <w:pPr>
        <w:numPr>
          <w:ilvl w:val="0"/>
          <w:numId w:val="25"/>
        </w:numPr>
        <w:tabs>
          <w:tab w:val="clear" w:pos="720"/>
          <w:tab w:val="num" w:pos="1429"/>
        </w:tabs>
        <w:ind w:left="1429"/>
        <w:rPr>
          <w:lang w:val="en-US"/>
        </w:rPr>
      </w:pPr>
      <w:r w:rsidRPr="00E923E6">
        <w:rPr>
          <w:lang w:val="en-US"/>
        </w:rPr>
        <w:t xml:space="preserve">Bảo mật ứng dụng; </w:t>
      </w:r>
    </w:p>
    <w:p w14:paraId="7BCA60FE" w14:textId="77777777" w:rsidR="00E923E6" w:rsidRPr="00E923E6" w:rsidRDefault="00E923E6">
      <w:pPr>
        <w:numPr>
          <w:ilvl w:val="0"/>
          <w:numId w:val="25"/>
        </w:numPr>
        <w:tabs>
          <w:tab w:val="clear" w:pos="720"/>
          <w:tab w:val="num" w:pos="1429"/>
        </w:tabs>
        <w:ind w:left="1429"/>
        <w:rPr>
          <w:lang w:val="en-US"/>
        </w:rPr>
      </w:pPr>
      <w:r w:rsidRPr="00E923E6">
        <w:rPr>
          <w:lang w:val="en-US"/>
        </w:rPr>
        <w:t xml:space="preserve">Kết nối cơ sở dữ liệu; </w:t>
      </w:r>
    </w:p>
    <w:p w14:paraId="1DF7E5B0" w14:textId="77777777" w:rsidR="00E923E6" w:rsidRPr="00E923E6" w:rsidRDefault="00E923E6">
      <w:pPr>
        <w:numPr>
          <w:ilvl w:val="0"/>
          <w:numId w:val="25"/>
        </w:numPr>
        <w:tabs>
          <w:tab w:val="clear" w:pos="720"/>
          <w:tab w:val="num" w:pos="1429"/>
        </w:tabs>
        <w:ind w:left="1429"/>
        <w:rPr>
          <w:lang w:val="en-US"/>
        </w:rPr>
      </w:pPr>
      <w:r w:rsidRPr="00E923E6">
        <w:rPr>
          <w:lang w:val="en-US"/>
        </w:rPr>
        <w:t xml:space="preserve">Xây dựng REST API; </w:t>
      </w:r>
    </w:p>
    <w:p w14:paraId="4A335CB1" w14:textId="77777777" w:rsidR="00E923E6" w:rsidRPr="00E923E6" w:rsidRDefault="00E923E6">
      <w:pPr>
        <w:numPr>
          <w:ilvl w:val="0"/>
          <w:numId w:val="25"/>
        </w:numPr>
        <w:tabs>
          <w:tab w:val="clear" w:pos="720"/>
          <w:tab w:val="num" w:pos="1429"/>
        </w:tabs>
        <w:ind w:left="1429"/>
        <w:rPr>
          <w:lang w:val="en-US"/>
        </w:rPr>
      </w:pPr>
      <w:r w:rsidRPr="00E923E6">
        <w:rPr>
          <w:lang w:val="en-US"/>
        </w:rPr>
        <w:t xml:space="preserve">Tích hợp các thư viện và dịch vụ khác. </w:t>
      </w:r>
    </w:p>
    <w:p w14:paraId="2F77BE48" w14:textId="77777777" w:rsidR="00E923E6" w:rsidRPr="00E923E6" w:rsidRDefault="00E923E6" w:rsidP="007239FE">
      <w:pPr>
        <w:ind w:left="709"/>
        <w:rPr>
          <w:lang w:val="en-US"/>
        </w:rPr>
      </w:pPr>
      <w:r w:rsidRPr="00E923E6">
        <w:rPr>
          <w:lang w:val="en-US"/>
        </w:rPr>
        <w:t>Một số ưu điểm của Spring Boot:</w:t>
      </w:r>
    </w:p>
    <w:p w14:paraId="1FCB8AAD" w14:textId="77777777" w:rsidR="00E923E6" w:rsidRPr="00E923E6" w:rsidRDefault="00E923E6">
      <w:pPr>
        <w:numPr>
          <w:ilvl w:val="0"/>
          <w:numId w:val="26"/>
        </w:numPr>
        <w:tabs>
          <w:tab w:val="clear" w:pos="720"/>
          <w:tab w:val="num" w:pos="1429"/>
        </w:tabs>
        <w:ind w:left="1429"/>
        <w:rPr>
          <w:lang w:val="en-US"/>
        </w:rPr>
      </w:pPr>
      <w:r w:rsidRPr="00E923E6">
        <w:rPr>
          <w:lang w:val="en-US"/>
        </w:rPr>
        <w:t xml:space="preserve">Dễ triển khai và mở rộng; </w:t>
      </w:r>
    </w:p>
    <w:p w14:paraId="5E93E35D" w14:textId="77777777" w:rsidR="00E923E6" w:rsidRPr="00E923E6" w:rsidRDefault="00E923E6">
      <w:pPr>
        <w:numPr>
          <w:ilvl w:val="0"/>
          <w:numId w:val="26"/>
        </w:numPr>
        <w:tabs>
          <w:tab w:val="clear" w:pos="720"/>
          <w:tab w:val="num" w:pos="1429"/>
        </w:tabs>
        <w:ind w:left="1429"/>
        <w:rPr>
          <w:lang w:val="en-US"/>
        </w:rPr>
      </w:pPr>
      <w:r w:rsidRPr="00E923E6">
        <w:rPr>
          <w:lang w:val="en-US"/>
        </w:rPr>
        <w:t xml:space="preserve">Hỗ trợ xây dựng hệ thống backend theo kiến trúc phân lớp; </w:t>
      </w:r>
    </w:p>
    <w:p w14:paraId="6A8662CA" w14:textId="77777777" w:rsidR="00E923E6" w:rsidRPr="00E923E6" w:rsidRDefault="00E923E6">
      <w:pPr>
        <w:numPr>
          <w:ilvl w:val="0"/>
          <w:numId w:val="26"/>
        </w:numPr>
        <w:tabs>
          <w:tab w:val="clear" w:pos="720"/>
          <w:tab w:val="num" w:pos="1429"/>
        </w:tabs>
        <w:ind w:left="1429"/>
        <w:rPr>
          <w:lang w:val="en-US"/>
        </w:rPr>
      </w:pPr>
      <w:r w:rsidRPr="00E923E6">
        <w:rPr>
          <w:lang w:val="en-US"/>
        </w:rPr>
        <w:t xml:space="preserve">Khả năng bảo mật cao; </w:t>
      </w:r>
    </w:p>
    <w:p w14:paraId="4088D0D3" w14:textId="77777777" w:rsidR="00E923E6" w:rsidRPr="00E923E6" w:rsidRDefault="00E923E6">
      <w:pPr>
        <w:numPr>
          <w:ilvl w:val="0"/>
          <w:numId w:val="26"/>
        </w:numPr>
        <w:tabs>
          <w:tab w:val="clear" w:pos="720"/>
          <w:tab w:val="num" w:pos="1429"/>
        </w:tabs>
        <w:ind w:left="1429"/>
        <w:rPr>
          <w:lang w:val="en-US"/>
        </w:rPr>
      </w:pPr>
      <w:r w:rsidRPr="00E923E6">
        <w:rPr>
          <w:lang w:val="en-US"/>
        </w:rPr>
        <w:t xml:space="preserve">Tích hợp tốt với các hệ quản trị cơ sở dữ liệu; </w:t>
      </w:r>
    </w:p>
    <w:p w14:paraId="5BC008A4" w14:textId="77777777" w:rsidR="00E923E6" w:rsidRPr="00E923E6" w:rsidRDefault="00E923E6">
      <w:pPr>
        <w:numPr>
          <w:ilvl w:val="0"/>
          <w:numId w:val="26"/>
        </w:numPr>
        <w:tabs>
          <w:tab w:val="clear" w:pos="720"/>
          <w:tab w:val="num" w:pos="1429"/>
        </w:tabs>
        <w:ind w:left="1429"/>
        <w:rPr>
          <w:lang w:val="en-US"/>
        </w:rPr>
      </w:pPr>
      <w:r w:rsidRPr="00E923E6">
        <w:rPr>
          <w:lang w:val="en-US"/>
        </w:rPr>
        <w:t xml:space="preserve">Hỗ trợ mạnh cho các hệ thống doanh nghiệp. </w:t>
      </w:r>
    </w:p>
    <w:p w14:paraId="71185B2F" w14:textId="77777777" w:rsidR="00E923E6" w:rsidRPr="00E923E6" w:rsidRDefault="00E923E6" w:rsidP="00E923E6">
      <w:pPr>
        <w:rPr>
          <w:lang w:val="en-US"/>
        </w:rPr>
      </w:pPr>
      <w:r w:rsidRPr="00E923E6">
        <w:rPr>
          <w:lang w:val="en-US"/>
        </w:rPr>
        <w:t>Trong đề tài, Spring Boot được sử dụng để xây dựng backend cho hệ thống công chứng điện tử, xử lý các chức năng như xác thực người dùng, quản lý hồ sơ công chứng, ký số điện tử và giao tiếp với Blockchain.</w:t>
      </w:r>
    </w:p>
    <w:p w14:paraId="65F11419" w14:textId="77777777" w:rsidR="00E923E6" w:rsidRPr="00E923E6" w:rsidRDefault="00E923E6" w:rsidP="00E923E6">
      <w:pPr>
        <w:rPr>
          <w:lang w:val="en-US"/>
        </w:rPr>
      </w:pPr>
    </w:p>
    <w:p w14:paraId="4E0D1042" w14:textId="6D12274F" w:rsidR="00A82F5F" w:rsidRDefault="00A82F5F" w:rsidP="00A82F5F">
      <w:pPr>
        <w:pStyle w:val="Heading3"/>
        <w:rPr>
          <w:lang w:val="en-US"/>
        </w:rPr>
      </w:pPr>
      <w:r w:rsidRPr="00A82F5F">
        <w:rPr>
          <w:lang w:val="en-US"/>
        </w:rPr>
        <w:lastRenderedPageBreak/>
        <w:t>PostgreSQL</w:t>
      </w:r>
    </w:p>
    <w:p w14:paraId="13979644" w14:textId="77777777" w:rsidR="00E923E6" w:rsidRDefault="00E923E6" w:rsidP="00E923E6">
      <w:pPr>
        <w:rPr>
          <w:lang w:val="en-US"/>
        </w:rPr>
      </w:pPr>
      <w:r w:rsidRPr="00E923E6">
        <w:rPr>
          <w:lang w:val="en-US"/>
        </w:rPr>
        <w:t>PostgreSQL là hệ quản trị cơ sở dữ liệu quan hệ mã nguồn mở được sử dụng phổ biến trong các hệ thống doanh nghiệp nhờ khả năng xử lý dữ liệu ổn định và hỗ trợ nhiều tính năng nâng cao.</w:t>
      </w:r>
    </w:p>
    <w:p w14:paraId="12CCF260" w14:textId="77777777" w:rsidR="00247EE8" w:rsidRDefault="00247EE8" w:rsidP="00E923E6">
      <w:pPr>
        <w:rPr>
          <w:lang w:val="en-US"/>
        </w:rPr>
      </w:pPr>
    </w:p>
    <w:p w14:paraId="3493E6AB" w14:textId="77777777" w:rsidR="00D14C61" w:rsidRDefault="00247EE8" w:rsidP="00D14C61">
      <w:pPr>
        <w:keepNext/>
      </w:pPr>
      <w:r>
        <w:rPr>
          <w:noProof/>
        </w:rPr>
        <w:drawing>
          <wp:inline distT="0" distB="0" distL="0" distR="0" wp14:anchorId="4835001A" wp14:editId="4A5B7893">
            <wp:extent cx="5114925" cy="2743200"/>
            <wp:effectExtent l="0" t="0" r="9525" b="0"/>
            <wp:docPr id="426261058" name="Picture 8" descr="PostgreSQL là gì? Tìm hiểu thông tin về cơ sở dữ liệu mã nguồn m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ostgreSQL là gì? Tìm hiểu thông tin về cơ sở dữ liệu mã nguồn mở"/>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9389" cy="2756320"/>
                    </a:xfrm>
                    <a:prstGeom prst="rect">
                      <a:avLst/>
                    </a:prstGeom>
                    <a:noFill/>
                    <a:ln>
                      <a:noFill/>
                    </a:ln>
                  </pic:spPr>
                </pic:pic>
              </a:graphicData>
            </a:graphic>
          </wp:inline>
        </w:drawing>
      </w:r>
    </w:p>
    <w:p w14:paraId="1B13B3FD" w14:textId="28375F62" w:rsidR="00247EE8" w:rsidRPr="00D14C61" w:rsidRDefault="00D14C61" w:rsidP="00D14C61">
      <w:pPr>
        <w:pStyle w:val="Caption"/>
        <w:ind w:left="2836"/>
        <w:rPr>
          <w:b w:val="0"/>
          <w:bCs w:val="0"/>
          <w:i/>
          <w:iCs/>
          <w:sz w:val="28"/>
          <w:szCs w:val="28"/>
          <w:lang w:val="en-US"/>
        </w:rPr>
      </w:pPr>
      <w:r w:rsidRPr="00D14C61">
        <w:rPr>
          <w:b w:val="0"/>
          <w:bCs w:val="0"/>
          <w:i/>
          <w:iCs/>
          <w:sz w:val="28"/>
          <w:szCs w:val="28"/>
        </w:rPr>
        <w:t xml:space="preserve">Hình </w:t>
      </w:r>
      <w:r>
        <w:rPr>
          <w:b w:val="0"/>
          <w:bCs w:val="0"/>
          <w:i/>
          <w:iCs/>
          <w:sz w:val="28"/>
          <w:szCs w:val="28"/>
        </w:rPr>
        <w:fldChar w:fldCharType="begin"/>
      </w:r>
      <w:r>
        <w:rPr>
          <w:b w:val="0"/>
          <w:bCs w:val="0"/>
          <w:i/>
          <w:iCs/>
          <w:sz w:val="28"/>
          <w:szCs w:val="28"/>
        </w:rPr>
        <w:instrText xml:space="preserve"> STYLEREF 1 \s </w:instrText>
      </w:r>
      <w:r>
        <w:rPr>
          <w:b w:val="0"/>
          <w:bCs w:val="0"/>
          <w:i/>
          <w:iCs/>
          <w:sz w:val="28"/>
          <w:szCs w:val="28"/>
        </w:rPr>
        <w:fldChar w:fldCharType="separate"/>
      </w:r>
      <w:r>
        <w:rPr>
          <w:b w:val="0"/>
          <w:bCs w:val="0"/>
          <w:i/>
          <w:iCs/>
          <w:noProof/>
          <w:sz w:val="28"/>
          <w:szCs w:val="28"/>
        </w:rPr>
        <w:t>1</w:t>
      </w:r>
      <w:r>
        <w:rPr>
          <w:b w:val="0"/>
          <w:bCs w:val="0"/>
          <w:i/>
          <w:iCs/>
          <w:sz w:val="28"/>
          <w:szCs w:val="28"/>
        </w:rPr>
        <w:fldChar w:fldCharType="end"/>
      </w:r>
      <w:r>
        <w:rPr>
          <w:b w:val="0"/>
          <w:bCs w:val="0"/>
          <w:i/>
          <w:iCs/>
          <w:sz w:val="28"/>
          <w:szCs w:val="28"/>
        </w:rPr>
        <w:t>.</w:t>
      </w:r>
      <w:r>
        <w:rPr>
          <w:b w:val="0"/>
          <w:bCs w:val="0"/>
          <w:i/>
          <w:iCs/>
          <w:sz w:val="28"/>
          <w:szCs w:val="28"/>
        </w:rPr>
        <w:fldChar w:fldCharType="begin"/>
      </w:r>
      <w:r>
        <w:rPr>
          <w:b w:val="0"/>
          <w:bCs w:val="0"/>
          <w:i/>
          <w:iCs/>
          <w:sz w:val="28"/>
          <w:szCs w:val="28"/>
        </w:rPr>
        <w:instrText xml:space="preserve"> SEQ Hình \* ARABIC \s 1 </w:instrText>
      </w:r>
      <w:r>
        <w:rPr>
          <w:b w:val="0"/>
          <w:bCs w:val="0"/>
          <w:i/>
          <w:iCs/>
          <w:sz w:val="28"/>
          <w:szCs w:val="28"/>
        </w:rPr>
        <w:fldChar w:fldCharType="separate"/>
      </w:r>
      <w:r>
        <w:rPr>
          <w:b w:val="0"/>
          <w:bCs w:val="0"/>
          <w:i/>
          <w:iCs/>
          <w:noProof/>
          <w:sz w:val="28"/>
          <w:szCs w:val="28"/>
        </w:rPr>
        <w:t>3</w:t>
      </w:r>
      <w:r>
        <w:rPr>
          <w:b w:val="0"/>
          <w:bCs w:val="0"/>
          <w:i/>
          <w:iCs/>
          <w:sz w:val="28"/>
          <w:szCs w:val="28"/>
        </w:rPr>
        <w:fldChar w:fldCharType="end"/>
      </w:r>
      <w:r w:rsidRPr="00D14C61">
        <w:rPr>
          <w:b w:val="0"/>
          <w:bCs w:val="0"/>
          <w:i/>
          <w:iCs/>
          <w:sz w:val="28"/>
          <w:szCs w:val="28"/>
        </w:rPr>
        <w:t xml:space="preserve"> PostgreSQL</w:t>
      </w:r>
    </w:p>
    <w:p w14:paraId="17573CC4" w14:textId="77777777" w:rsidR="00247EE8" w:rsidRDefault="00247EE8" w:rsidP="00E923E6">
      <w:pPr>
        <w:rPr>
          <w:lang w:val="en-US"/>
        </w:rPr>
      </w:pPr>
    </w:p>
    <w:p w14:paraId="396C622E" w14:textId="322D8515" w:rsidR="00E923E6" w:rsidRPr="00E923E6" w:rsidRDefault="00E923E6" w:rsidP="00E923E6">
      <w:pPr>
        <w:rPr>
          <w:lang w:val="en-US"/>
        </w:rPr>
      </w:pPr>
      <w:r w:rsidRPr="00E923E6">
        <w:rPr>
          <w:lang w:val="en-US"/>
        </w:rPr>
        <w:t>PostgreSQL hỗ trợ:</w:t>
      </w:r>
    </w:p>
    <w:p w14:paraId="0DFF5063" w14:textId="77777777" w:rsidR="00E923E6" w:rsidRPr="00E923E6" w:rsidRDefault="00E923E6">
      <w:pPr>
        <w:numPr>
          <w:ilvl w:val="0"/>
          <w:numId w:val="27"/>
        </w:numPr>
        <w:tabs>
          <w:tab w:val="clear" w:pos="720"/>
          <w:tab w:val="num" w:pos="1429"/>
        </w:tabs>
        <w:ind w:left="1429"/>
        <w:rPr>
          <w:lang w:val="en-US"/>
        </w:rPr>
      </w:pPr>
      <w:r w:rsidRPr="00E923E6">
        <w:rPr>
          <w:lang w:val="en-US"/>
        </w:rPr>
        <w:t xml:space="preserve">Quản lý dữ liệu quan hệ; </w:t>
      </w:r>
    </w:p>
    <w:p w14:paraId="16BB98FE" w14:textId="77777777" w:rsidR="00E923E6" w:rsidRPr="00E923E6" w:rsidRDefault="00E923E6">
      <w:pPr>
        <w:numPr>
          <w:ilvl w:val="0"/>
          <w:numId w:val="27"/>
        </w:numPr>
        <w:tabs>
          <w:tab w:val="clear" w:pos="720"/>
          <w:tab w:val="num" w:pos="1080"/>
        </w:tabs>
        <w:ind w:left="1429"/>
        <w:rPr>
          <w:lang w:val="en-US"/>
        </w:rPr>
      </w:pPr>
      <w:r w:rsidRPr="00E923E6">
        <w:rPr>
          <w:lang w:val="en-US"/>
        </w:rPr>
        <w:t xml:space="preserve">Transaction theo chuẩn ACID; </w:t>
      </w:r>
    </w:p>
    <w:p w14:paraId="35E91680" w14:textId="77777777" w:rsidR="00E923E6" w:rsidRPr="00E923E6" w:rsidRDefault="00E923E6">
      <w:pPr>
        <w:numPr>
          <w:ilvl w:val="0"/>
          <w:numId w:val="27"/>
        </w:numPr>
        <w:tabs>
          <w:tab w:val="clear" w:pos="720"/>
          <w:tab w:val="num" w:pos="1080"/>
        </w:tabs>
        <w:ind w:left="1429"/>
        <w:rPr>
          <w:lang w:val="en-US"/>
        </w:rPr>
      </w:pPr>
      <w:r w:rsidRPr="00E923E6">
        <w:rPr>
          <w:lang w:val="en-US"/>
        </w:rPr>
        <w:t xml:space="preserve">Hỗ trợ JSON và JSONB; </w:t>
      </w:r>
    </w:p>
    <w:p w14:paraId="4A10F841" w14:textId="77777777" w:rsidR="00E923E6" w:rsidRPr="00E923E6" w:rsidRDefault="00E923E6">
      <w:pPr>
        <w:numPr>
          <w:ilvl w:val="0"/>
          <w:numId w:val="27"/>
        </w:numPr>
        <w:tabs>
          <w:tab w:val="clear" w:pos="720"/>
          <w:tab w:val="num" w:pos="1080"/>
        </w:tabs>
        <w:ind w:left="1429"/>
        <w:rPr>
          <w:lang w:val="en-US"/>
        </w:rPr>
      </w:pPr>
      <w:r w:rsidRPr="00E923E6">
        <w:rPr>
          <w:lang w:val="en-US"/>
        </w:rPr>
        <w:t xml:space="preserve">Quản lý quyền truy cập; </w:t>
      </w:r>
    </w:p>
    <w:p w14:paraId="0810A198" w14:textId="77777777" w:rsidR="00E923E6" w:rsidRPr="00E923E6" w:rsidRDefault="00E923E6">
      <w:pPr>
        <w:numPr>
          <w:ilvl w:val="0"/>
          <w:numId w:val="27"/>
        </w:numPr>
        <w:tabs>
          <w:tab w:val="clear" w:pos="720"/>
          <w:tab w:val="num" w:pos="1080"/>
        </w:tabs>
        <w:ind w:left="1429"/>
        <w:rPr>
          <w:lang w:val="en-US"/>
        </w:rPr>
      </w:pPr>
      <w:r w:rsidRPr="00E923E6">
        <w:rPr>
          <w:lang w:val="en-US"/>
        </w:rPr>
        <w:t xml:space="preserve">Khả năng mở rộng tốt; </w:t>
      </w:r>
    </w:p>
    <w:p w14:paraId="0113FEBE" w14:textId="77777777" w:rsidR="00E923E6" w:rsidRPr="00E923E6" w:rsidRDefault="00E923E6">
      <w:pPr>
        <w:numPr>
          <w:ilvl w:val="0"/>
          <w:numId w:val="27"/>
        </w:numPr>
        <w:tabs>
          <w:tab w:val="clear" w:pos="720"/>
          <w:tab w:val="num" w:pos="1080"/>
        </w:tabs>
        <w:ind w:left="1429"/>
        <w:rPr>
          <w:lang w:val="en-US"/>
        </w:rPr>
      </w:pPr>
      <w:r w:rsidRPr="00E923E6">
        <w:rPr>
          <w:lang w:val="en-US"/>
        </w:rPr>
        <w:t xml:space="preserve">Hỗ trợ các kiểu dữ liệu phức tạp. </w:t>
      </w:r>
    </w:p>
    <w:p w14:paraId="77206D2D" w14:textId="77777777" w:rsidR="00E923E6" w:rsidRPr="00E923E6" w:rsidRDefault="00E923E6" w:rsidP="007239FE">
      <w:pPr>
        <w:ind w:left="709"/>
        <w:rPr>
          <w:lang w:val="en-US"/>
        </w:rPr>
      </w:pPr>
      <w:r w:rsidRPr="00E923E6">
        <w:rPr>
          <w:lang w:val="en-US"/>
        </w:rPr>
        <w:t>Một số ưu điểm của PostgreSQL:</w:t>
      </w:r>
    </w:p>
    <w:p w14:paraId="3209535B" w14:textId="77777777" w:rsidR="00E923E6" w:rsidRPr="00E923E6" w:rsidRDefault="00E923E6">
      <w:pPr>
        <w:numPr>
          <w:ilvl w:val="0"/>
          <w:numId w:val="28"/>
        </w:numPr>
        <w:tabs>
          <w:tab w:val="clear" w:pos="720"/>
          <w:tab w:val="num" w:pos="1080"/>
        </w:tabs>
        <w:ind w:left="1429"/>
        <w:rPr>
          <w:lang w:val="en-US"/>
        </w:rPr>
      </w:pPr>
      <w:r w:rsidRPr="00E923E6">
        <w:rPr>
          <w:lang w:val="en-US"/>
        </w:rPr>
        <w:t xml:space="preserve">Độ ổn định cao; </w:t>
      </w:r>
    </w:p>
    <w:p w14:paraId="2ACFA0C1" w14:textId="77777777" w:rsidR="00E923E6" w:rsidRPr="00E923E6" w:rsidRDefault="00E923E6">
      <w:pPr>
        <w:numPr>
          <w:ilvl w:val="0"/>
          <w:numId w:val="28"/>
        </w:numPr>
        <w:tabs>
          <w:tab w:val="clear" w:pos="720"/>
          <w:tab w:val="num" w:pos="1080"/>
        </w:tabs>
        <w:ind w:left="1429"/>
        <w:rPr>
          <w:lang w:val="en-US"/>
        </w:rPr>
      </w:pPr>
      <w:r w:rsidRPr="00E923E6">
        <w:rPr>
          <w:lang w:val="en-US"/>
        </w:rPr>
        <w:t xml:space="preserve">Hiệu năng tốt; </w:t>
      </w:r>
    </w:p>
    <w:p w14:paraId="7A56C5A8" w14:textId="77777777" w:rsidR="00E923E6" w:rsidRPr="00E923E6" w:rsidRDefault="00E923E6">
      <w:pPr>
        <w:numPr>
          <w:ilvl w:val="0"/>
          <w:numId w:val="28"/>
        </w:numPr>
        <w:tabs>
          <w:tab w:val="clear" w:pos="720"/>
          <w:tab w:val="num" w:pos="1080"/>
        </w:tabs>
        <w:ind w:left="1429"/>
        <w:rPr>
          <w:lang w:val="en-US"/>
        </w:rPr>
      </w:pPr>
      <w:r w:rsidRPr="00E923E6">
        <w:rPr>
          <w:lang w:val="en-US"/>
        </w:rPr>
        <w:t xml:space="preserve">Khả năng xử lý dữ liệu lớn; </w:t>
      </w:r>
    </w:p>
    <w:p w14:paraId="6DE9AB0D" w14:textId="77777777" w:rsidR="00E923E6" w:rsidRPr="00E923E6" w:rsidRDefault="00E923E6">
      <w:pPr>
        <w:numPr>
          <w:ilvl w:val="0"/>
          <w:numId w:val="28"/>
        </w:numPr>
        <w:tabs>
          <w:tab w:val="clear" w:pos="720"/>
          <w:tab w:val="num" w:pos="1080"/>
        </w:tabs>
        <w:ind w:left="1429"/>
        <w:rPr>
          <w:lang w:val="en-US"/>
        </w:rPr>
      </w:pPr>
      <w:r w:rsidRPr="00E923E6">
        <w:rPr>
          <w:lang w:val="en-US"/>
        </w:rPr>
        <w:t xml:space="preserve">Bảo mật tốt; </w:t>
      </w:r>
    </w:p>
    <w:p w14:paraId="3853F6A7" w14:textId="77777777" w:rsidR="00E923E6" w:rsidRPr="00E923E6" w:rsidRDefault="00E923E6">
      <w:pPr>
        <w:numPr>
          <w:ilvl w:val="0"/>
          <w:numId w:val="28"/>
        </w:numPr>
        <w:tabs>
          <w:tab w:val="clear" w:pos="720"/>
          <w:tab w:val="num" w:pos="1080"/>
        </w:tabs>
        <w:ind w:left="1429"/>
        <w:rPr>
          <w:lang w:val="en-US"/>
        </w:rPr>
      </w:pPr>
      <w:r w:rsidRPr="00E923E6">
        <w:rPr>
          <w:lang w:val="en-US"/>
        </w:rPr>
        <w:t xml:space="preserve">Hỗ trợ nhiều cơ chế mở rộng. </w:t>
      </w:r>
    </w:p>
    <w:p w14:paraId="082A31EC" w14:textId="77777777" w:rsidR="00E923E6" w:rsidRPr="00E923E6" w:rsidRDefault="00E923E6" w:rsidP="00E923E6">
      <w:pPr>
        <w:rPr>
          <w:lang w:val="en-US"/>
        </w:rPr>
      </w:pPr>
      <w:r w:rsidRPr="00E923E6">
        <w:rPr>
          <w:lang w:val="en-US"/>
        </w:rPr>
        <w:t>Trong đề tài, PostgreSQL được sử dụng để lưu trữ dữ liệu người dùng, hồ sơ công chứng, lịch hẹn, thông tin chữ ký số và các dữ liệu nghiệp vụ khác của hệ thống.</w:t>
      </w:r>
    </w:p>
    <w:p w14:paraId="5B9749A7" w14:textId="77777777" w:rsidR="00E923E6" w:rsidRPr="00E923E6" w:rsidRDefault="00E923E6" w:rsidP="00E923E6">
      <w:pPr>
        <w:rPr>
          <w:lang w:val="en-US"/>
        </w:rPr>
      </w:pPr>
    </w:p>
    <w:p w14:paraId="32AA98C7" w14:textId="4397E899" w:rsidR="00A82F5F" w:rsidRDefault="00A82F5F" w:rsidP="00A82F5F">
      <w:pPr>
        <w:pStyle w:val="Heading3"/>
        <w:rPr>
          <w:lang w:val="en-US"/>
        </w:rPr>
      </w:pPr>
      <w:r w:rsidRPr="00A82F5F">
        <w:rPr>
          <w:lang w:val="en-US"/>
        </w:rPr>
        <w:t>MinIO</w:t>
      </w:r>
    </w:p>
    <w:p w14:paraId="5CBA88DB" w14:textId="77777777" w:rsidR="00E923E6" w:rsidRDefault="00E923E6" w:rsidP="00E923E6">
      <w:pPr>
        <w:rPr>
          <w:lang w:val="en-US"/>
        </w:rPr>
      </w:pPr>
      <w:r w:rsidRPr="00E923E6">
        <w:rPr>
          <w:lang w:val="en-US"/>
        </w:rPr>
        <w:t>MinIO là hệ thống lưu trữ đối tượng (Object Storage) mã nguồn mở tương thích với giao thức Amazon S3. MinIO thường được sử dụng để lưu trữ các tệp dữ liệu lớn như tài liệu, hình ảnh hoặc video trong các hệ thống hiện đại.</w:t>
      </w:r>
    </w:p>
    <w:p w14:paraId="36FC89D9" w14:textId="77777777" w:rsidR="00247EE8" w:rsidRDefault="00247EE8" w:rsidP="00E923E6">
      <w:pPr>
        <w:rPr>
          <w:lang w:val="en-US"/>
        </w:rPr>
      </w:pPr>
    </w:p>
    <w:p w14:paraId="29A67878" w14:textId="77777777" w:rsidR="00D14C61" w:rsidRDefault="00247EE8" w:rsidP="00D14C61">
      <w:pPr>
        <w:keepNext/>
      </w:pPr>
      <w:r>
        <w:rPr>
          <w:noProof/>
        </w:rPr>
        <w:drawing>
          <wp:inline distT="0" distB="0" distL="0" distR="0" wp14:anchorId="5DBCBF38" wp14:editId="50AF13CF">
            <wp:extent cx="4982625" cy="2803585"/>
            <wp:effectExtent l="0" t="0" r="8890" b="0"/>
            <wp:docPr id="1022778970" name="Picture 10" descr="MinIO: Giải pháp Object Storage Mã nguồn mở thay thế S3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MinIO: Giải pháp Object Storage Mã nguồn mở thay thế S3 | 200Lab Blo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87303" cy="2806217"/>
                    </a:xfrm>
                    <a:prstGeom prst="rect">
                      <a:avLst/>
                    </a:prstGeom>
                    <a:noFill/>
                    <a:ln>
                      <a:noFill/>
                    </a:ln>
                  </pic:spPr>
                </pic:pic>
              </a:graphicData>
            </a:graphic>
          </wp:inline>
        </w:drawing>
      </w:r>
    </w:p>
    <w:p w14:paraId="0BC006A0" w14:textId="670E4CE0" w:rsidR="00247EE8" w:rsidRPr="00D14C61" w:rsidRDefault="00D14C61" w:rsidP="00D14C61">
      <w:pPr>
        <w:pStyle w:val="Caption"/>
        <w:ind w:left="3545" w:firstLine="0"/>
        <w:rPr>
          <w:b w:val="0"/>
          <w:bCs w:val="0"/>
          <w:i/>
          <w:iCs/>
          <w:sz w:val="28"/>
          <w:szCs w:val="28"/>
          <w:lang w:val="en-US"/>
        </w:rPr>
      </w:pPr>
      <w:r w:rsidRPr="00D14C61">
        <w:rPr>
          <w:b w:val="0"/>
          <w:bCs w:val="0"/>
          <w:i/>
          <w:iCs/>
          <w:sz w:val="28"/>
          <w:szCs w:val="28"/>
        </w:rPr>
        <w:t xml:space="preserve">Hình </w:t>
      </w:r>
      <w:r>
        <w:rPr>
          <w:b w:val="0"/>
          <w:bCs w:val="0"/>
          <w:i/>
          <w:iCs/>
          <w:sz w:val="28"/>
          <w:szCs w:val="28"/>
        </w:rPr>
        <w:fldChar w:fldCharType="begin"/>
      </w:r>
      <w:r>
        <w:rPr>
          <w:b w:val="0"/>
          <w:bCs w:val="0"/>
          <w:i/>
          <w:iCs/>
          <w:sz w:val="28"/>
          <w:szCs w:val="28"/>
        </w:rPr>
        <w:instrText xml:space="preserve"> STYLEREF 1 \s </w:instrText>
      </w:r>
      <w:r>
        <w:rPr>
          <w:b w:val="0"/>
          <w:bCs w:val="0"/>
          <w:i/>
          <w:iCs/>
          <w:sz w:val="28"/>
          <w:szCs w:val="28"/>
        </w:rPr>
        <w:fldChar w:fldCharType="separate"/>
      </w:r>
      <w:r>
        <w:rPr>
          <w:b w:val="0"/>
          <w:bCs w:val="0"/>
          <w:i/>
          <w:iCs/>
          <w:noProof/>
          <w:sz w:val="28"/>
          <w:szCs w:val="28"/>
        </w:rPr>
        <w:t>1</w:t>
      </w:r>
      <w:r>
        <w:rPr>
          <w:b w:val="0"/>
          <w:bCs w:val="0"/>
          <w:i/>
          <w:iCs/>
          <w:sz w:val="28"/>
          <w:szCs w:val="28"/>
        </w:rPr>
        <w:fldChar w:fldCharType="end"/>
      </w:r>
      <w:r>
        <w:rPr>
          <w:b w:val="0"/>
          <w:bCs w:val="0"/>
          <w:i/>
          <w:iCs/>
          <w:sz w:val="28"/>
          <w:szCs w:val="28"/>
        </w:rPr>
        <w:t>.</w:t>
      </w:r>
      <w:r>
        <w:rPr>
          <w:b w:val="0"/>
          <w:bCs w:val="0"/>
          <w:i/>
          <w:iCs/>
          <w:sz w:val="28"/>
          <w:szCs w:val="28"/>
        </w:rPr>
        <w:fldChar w:fldCharType="begin"/>
      </w:r>
      <w:r>
        <w:rPr>
          <w:b w:val="0"/>
          <w:bCs w:val="0"/>
          <w:i/>
          <w:iCs/>
          <w:sz w:val="28"/>
          <w:szCs w:val="28"/>
        </w:rPr>
        <w:instrText xml:space="preserve"> SEQ Hình \* ARABIC \s 1 </w:instrText>
      </w:r>
      <w:r>
        <w:rPr>
          <w:b w:val="0"/>
          <w:bCs w:val="0"/>
          <w:i/>
          <w:iCs/>
          <w:sz w:val="28"/>
          <w:szCs w:val="28"/>
        </w:rPr>
        <w:fldChar w:fldCharType="separate"/>
      </w:r>
      <w:r>
        <w:rPr>
          <w:b w:val="0"/>
          <w:bCs w:val="0"/>
          <w:i/>
          <w:iCs/>
          <w:noProof/>
          <w:sz w:val="28"/>
          <w:szCs w:val="28"/>
        </w:rPr>
        <w:t>4</w:t>
      </w:r>
      <w:r>
        <w:rPr>
          <w:b w:val="0"/>
          <w:bCs w:val="0"/>
          <w:i/>
          <w:iCs/>
          <w:sz w:val="28"/>
          <w:szCs w:val="28"/>
        </w:rPr>
        <w:fldChar w:fldCharType="end"/>
      </w:r>
      <w:r w:rsidRPr="00D14C61">
        <w:rPr>
          <w:b w:val="0"/>
          <w:bCs w:val="0"/>
          <w:i/>
          <w:iCs/>
          <w:sz w:val="28"/>
          <w:szCs w:val="28"/>
        </w:rPr>
        <w:t xml:space="preserve"> MinIO</w:t>
      </w:r>
    </w:p>
    <w:p w14:paraId="46E84489" w14:textId="77777777" w:rsidR="00247EE8" w:rsidRDefault="00247EE8" w:rsidP="00E923E6">
      <w:pPr>
        <w:rPr>
          <w:lang w:val="en-US"/>
        </w:rPr>
      </w:pPr>
    </w:p>
    <w:p w14:paraId="7B211950" w14:textId="6797D58C" w:rsidR="00E923E6" w:rsidRPr="00E923E6" w:rsidRDefault="00E923E6" w:rsidP="00E923E6">
      <w:pPr>
        <w:rPr>
          <w:lang w:val="en-US"/>
        </w:rPr>
      </w:pPr>
      <w:r w:rsidRPr="00E923E6">
        <w:rPr>
          <w:lang w:val="en-US"/>
        </w:rPr>
        <w:t>Một số ưu điểm của MinIO:</w:t>
      </w:r>
    </w:p>
    <w:p w14:paraId="3FD51783" w14:textId="77777777" w:rsidR="00E923E6" w:rsidRPr="00E923E6" w:rsidRDefault="00E923E6">
      <w:pPr>
        <w:numPr>
          <w:ilvl w:val="0"/>
          <w:numId w:val="29"/>
        </w:numPr>
        <w:tabs>
          <w:tab w:val="clear" w:pos="720"/>
          <w:tab w:val="num" w:pos="1429"/>
        </w:tabs>
        <w:ind w:left="1429"/>
        <w:rPr>
          <w:lang w:val="en-US"/>
        </w:rPr>
      </w:pPr>
      <w:r w:rsidRPr="00E923E6">
        <w:rPr>
          <w:lang w:val="en-US"/>
        </w:rPr>
        <w:t xml:space="preserve">Hỗ trợ lưu trữ đối tượng hiệu quả; </w:t>
      </w:r>
    </w:p>
    <w:p w14:paraId="6CF3C365" w14:textId="77777777" w:rsidR="00E923E6" w:rsidRPr="00E923E6" w:rsidRDefault="00E923E6">
      <w:pPr>
        <w:numPr>
          <w:ilvl w:val="0"/>
          <w:numId w:val="29"/>
        </w:numPr>
        <w:tabs>
          <w:tab w:val="clear" w:pos="720"/>
          <w:tab w:val="num" w:pos="1429"/>
        </w:tabs>
        <w:ind w:left="1429"/>
        <w:rPr>
          <w:lang w:val="en-US"/>
        </w:rPr>
      </w:pPr>
      <w:r w:rsidRPr="00E923E6">
        <w:rPr>
          <w:lang w:val="en-US"/>
        </w:rPr>
        <w:t xml:space="preserve">Tương thích giao thức S3; </w:t>
      </w:r>
    </w:p>
    <w:p w14:paraId="5E9BEC7B" w14:textId="77777777" w:rsidR="00E923E6" w:rsidRPr="00E923E6" w:rsidRDefault="00E923E6">
      <w:pPr>
        <w:numPr>
          <w:ilvl w:val="0"/>
          <w:numId w:val="29"/>
        </w:numPr>
        <w:tabs>
          <w:tab w:val="clear" w:pos="720"/>
          <w:tab w:val="num" w:pos="1429"/>
        </w:tabs>
        <w:ind w:left="1429"/>
        <w:rPr>
          <w:lang w:val="en-US"/>
        </w:rPr>
      </w:pPr>
      <w:r w:rsidRPr="00E923E6">
        <w:rPr>
          <w:lang w:val="en-US"/>
        </w:rPr>
        <w:t xml:space="preserve">Dễ triển khai và quản lý; </w:t>
      </w:r>
    </w:p>
    <w:p w14:paraId="1ECC0F04" w14:textId="77777777" w:rsidR="00E923E6" w:rsidRPr="00E923E6" w:rsidRDefault="00E923E6">
      <w:pPr>
        <w:numPr>
          <w:ilvl w:val="0"/>
          <w:numId w:val="29"/>
        </w:numPr>
        <w:tabs>
          <w:tab w:val="clear" w:pos="720"/>
          <w:tab w:val="num" w:pos="1429"/>
        </w:tabs>
        <w:ind w:left="1429"/>
        <w:rPr>
          <w:lang w:val="en-US"/>
        </w:rPr>
      </w:pPr>
      <w:r w:rsidRPr="00E923E6">
        <w:rPr>
          <w:lang w:val="en-US"/>
        </w:rPr>
        <w:t xml:space="preserve">Hiệu năng cao; </w:t>
      </w:r>
    </w:p>
    <w:p w14:paraId="1568C840" w14:textId="77777777" w:rsidR="00E923E6" w:rsidRPr="00E923E6" w:rsidRDefault="00E923E6">
      <w:pPr>
        <w:numPr>
          <w:ilvl w:val="0"/>
          <w:numId w:val="29"/>
        </w:numPr>
        <w:tabs>
          <w:tab w:val="clear" w:pos="720"/>
          <w:tab w:val="num" w:pos="1429"/>
        </w:tabs>
        <w:ind w:left="1429"/>
        <w:rPr>
          <w:lang w:val="en-US"/>
        </w:rPr>
      </w:pPr>
      <w:r w:rsidRPr="00E923E6">
        <w:rPr>
          <w:lang w:val="en-US"/>
        </w:rPr>
        <w:t xml:space="preserve">Phù hợp với hệ thống lưu trữ tài liệu điện tử. </w:t>
      </w:r>
    </w:p>
    <w:p w14:paraId="6FD6F0C6" w14:textId="77777777" w:rsidR="00E923E6" w:rsidRPr="00E923E6" w:rsidRDefault="00E923E6" w:rsidP="007239FE">
      <w:pPr>
        <w:ind w:left="709"/>
        <w:rPr>
          <w:lang w:val="en-US"/>
        </w:rPr>
      </w:pPr>
      <w:r w:rsidRPr="00E923E6">
        <w:rPr>
          <w:lang w:val="en-US"/>
        </w:rPr>
        <w:t>Trong đề tài, MinIO được sử dụng để lưu trữ:</w:t>
      </w:r>
    </w:p>
    <w:p w14:paraId="23DFDE9B" w14:textId="77777777" w:rsidR="00E923E6" w:rsidRPr="00E923E6" w:rsidRDefault="00E923E6">
      <w:pPr>
        <w:numPr>
          <w:ilvl w:val="0"/>
          <w:numId w:val="30"/>
        </w:numPr>
        <w:tabs>
          <w:tab w:val="clear" w:pos="720"/>
          <w:tab w:val="num" w:pos="1429"/>
        </w:tabs>
        <w:ind w:left="1429"/>
        <w:rPr>
          <w:lang w:val="en-US"/>
        </w:rPr>
      </w:pPr>
      <w:r w:rsidRPr="00E923E6">
        <w:rPr>
          <w:lang w:val="en-US"/>
        </w:rPr>
        <w:t xml:space="preserve">Văn bản công chứng điện tử; </w:t>
      </w:r>
    </w:p>
    <w:p w14:paraId="5E6BB1C1" w14:textId="77777777" w:rsidR="00E923E6" w:rsidRPr="00E923E6" w:rsidRDefault="00E923E6">
      <w:pPr>
        <w:numPr>
          <w:ilvl w:val="0"/>
          <w:numId w:val="30"/>
        </w:numPr>
        <w:tabs>
          <w:tab w:val="clear" w:pos="720"/>
          <w:tab w:val="num" w:pos="1429"/>
        </w:tabs>
        <w:ind w:left="1429"/>
        <w:rPr>
          <w:lang w:val="en-US"/>
        </w:rPr>
      </w:pPr>
      <w:r w:rsidRPr="00E923E6">
        <w:rPr>
          <w:lang w:val="en-US"/>
        </w:rPr>
        <w:t xml:space="preserve">Hồ sơ người dùng; </w:t>
      </w:r>
    </w:p>
    <w:p w14:paraId="648F23F6" w14:textId="77777777" w:rsidR="00E923E6" w:rsidRPr="00E923E6" w:rsidRDefault="00E923E6">
      <w:pPr>
        <w:numPr>
          <w:ilvl w:val="0"/>
          <w:numId w:val="30"/>
        </w:numPr>
        <w:tabs>
          <w:tab w:val="clear" w:pos="720"/>
          <w:tab w:val="num" w:pos="1429"/>
        </w:tabs>
        <w:ind w:left="1429"/>
        <w:rPr>
          <w:lang w:val="en-US"/>
        </w:rPr>
      </w:pPr>
      <w:r w:rsidRPr="00E923E6">
        <w:rPr>
          <w:lang w:val="en-US"/>
        </w:rPr>
        <w:t xml:space="preserve">Tài liệu tải lên; </w:t>
      </w:r>
    </w:p>
    <w:p w14:paraId="62636EF4" w14:textId="77777777" w:rsidR="00E923E6" w:rsidRPr="00E923E6" w:rsidRDefault="00E923E6">
      <w:pPr>
        <w:numPr>
          <w:ilvl w:val="0"/>
          <w:numId w:val="30"/>
        </w:numPr>
        <w:tabs>
          <w:tab w:val="clear" w:pos="720"/>
          <w:tab w:val="num" w:pos="1429"/>
        </w:tabs>
        <w:ind w:left="1429"/>
        <w:rPr>
          <w:lang w:val="en-US"/>
        </w:rPr>
      </w:pPr>
      <w:r w:rsidRPr="00E923E6">
        <w:rPr>
          <w:lang w:val="en-US"/>
        </w:rPr>
        <w:t xml:space="preserve">Video ghi lại phiên công chứng trực tuyến. </w:t>
      </w:r>
    </w:p>
    <w:p w14:paraId="1BA477A3" w14:textId="77777777" w:rsidR="00E923E6" w:rsidRPr="00E923E6" w:rsidRDefault="00E923E6" w:rsidP="00E923E6">
      <w:pPr>
        <w:rPr>
          <w:lang w:val="en-US"/>
        </w:rPr>
      </w:pPr>
      <w:r w:rsidRPr="00E923E6">
        <w:rPr>
          <w:lang w:val="en-US"/>
        </w:rPr>
        <w:t>Việc sử dụng MinIO giúp tách biệt dữ liệu tệp khỏi cơ sở dữ liệu quan hệ, nâng cao khả năng quản lý và mở rộng hệ thống.</w:t>
      </w:r>
    </w:p>
    <w:p w14:paraId="2408D7A2" w14:textId="77777777" w:rsidR="00E923E6" w:rsidRPr="00E923E6" w:rsidRDefault="00E923E6" w:rsidP="00E923E6">
      <w:pPr>
        <w:rPr>
          <w:lang w:val="en-US"/>
        </w:rPr>
      </w:pPr>
    </w:p>
    <w:p w14:paraId="55B3C6AF" w14:textId="35C31DCF" w:rsidR="00A82F5F" w:rsidRDefault="00A82F5F" w:rsidP="00A82F5F">
      <w:pPr>
        <w:pStyle w:val="Heading3"/>
        <w:rPr>
          <w:lang w:val="en-US"/>
        </w:rPr>
      </w:pPr>
      <w:r w:rsidRPr="00A82F5F">
        <w:rPr>
          <w:lang w:val="en-US"/>
        </w:rPr>
        <w:lastRenderedPageBreak/>
        <w:t>Docker</w:t>
      </w:r>
    </w:p>
    <w:p w14:paraId="096F2F94" w14:textId="77777777" w:rsidR="00E923E6" w:rsidRDefault="00E923E6" w:rsidP="00E923E6">
      <w:pPr>
        <w:rPr>
          <w:lang w:val="en-US"/>
        </w:rPr>
      </w:pPr>
      <w:r w:rsidRPr="00E923E6">
        <w:rPr>
          <w:lang w:val="en-US"/>
        </w:rPr>
        <w:t>Docker là nền tảng hỗ trợ đóng gói và triển khai ứng dụng dưới dạng container. Docker giúp các thành phần của hệ thống có thể hoạt động độc lập và nhất quán trên nhiều môi trường khác nhau.</w:t>
      </w:r>
    </w:p>
    <w:p w14:paraId="4BCEC3C5" w14:textId="77777777" w:rsidR="00247EE8" w:rsidRDefault="00247EE8" w:rsidP="00E923E6">
      <w:pPr>
        <w:rPr>
          <w:lang w:val="en-US"/>
        </w:rPr>
      </w:pPr>
    </w:p>
    <w:p w14:paraId="09E44C2B" w14:textId="77777777" w:rsidR="00D14C61" w:rsidRDefault="00247EE8" w:rsidP="00D14C61">
      <w:pPr>
        <w:keepNext/>
      </w:pPr>
      <w:r>
        <w:rPr>
          <w:noProof/>
        </w:rPr>
        <w:drawing>
          <wp:inline distT="0" distB="0" distL="0" distR="0" wp14:anchorId="6B9CFC19" wp14:editId="7C6C26FD">
            <wp:extent cx="5003321" cy="2811517"/>
            <wp:effectExtent l="0" t="0" r="6985" b="8255"/>
            <wp:docPr id="255162495" name="Picture 12" descr="Docker Images and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ocker Images and Containe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8676" cy="2825765"/>
                    </a:xfrm>
                    <a:prstGeom prst="rect">
                      <a:avLst/>
                    </a:prstGeom>
                    <a:noFill/>
                    <a:ln>
                      <a:noFill/>
                    </a:ln>
                  </pic:spPr>
                </pic:pic>
              </a:graphicData>
            </a:graphic>
          </wp:inline>
        </w:drawing>
      </w:r>
    </w:p>
    <w:p w14:paraId="69C9BDE5" w14:textId="2BCB68CF" w:rsidR="00247EE8" w:rsidRPr="00D14C61" w:rsidRDefault="00D14C61" w:rsidP="00D14C61">
      <w:pPr>
        <w:pStyle w:val="Caption"/>
        <w:ind w:left="2836"/>
        <w:rPr>
          <w:b w:val="0"/>
          <w:bCs w:val="0"/>
          <w:i/>
          <w:iCs/>
          <w:sz w:val="28"/>
          <w:szCs w:val="28"/>
          <w:lang w:val="en-US"/>
        </w:rPr>
      </w:pPr>
      <w:r w:rsidRPr="00D14C61">
        <w:rPr>
          <w:b w:val="0"/>
          <w:bCs w:val="0"/>
          <w:i/>
          <w:iCs/>
          <w:sz w:val="28"/>
          <w:szCs w:val="28"/>
        </w:rPr>
        <w:t xml:space="preserve">Hình </w:t>
      </w:r>
      <w:r w:rsidRPr="00D14C61">
        <w:rPr>
          <w:b w:val="0"/>
          <w:bCs w:val="0"/>
          <w:i/>
          <w:iCs/>
          <w:sz w:val="28"/>
          <w:szCs w:val="28"/>
        </w:rPr>
        <w:fldChar w:fldCharType="begin"/>
      </w:r>
      <w:r w:rsidRPr="00D14C61">
        <w:rPr>
          <w:b w:val="0"/>
          <w:bCs w:val="0"/>
          <w:i/>
          <w:iCs/>
          <w:sz w:val="28"/>
          <w:szCs w:val="28"/>
        </w:rPr>
        <w:instrText xml:space="preserve"> STYLEREF 1 \s </w:instrText>
      </w:r>
      <w:r w:rsidRPr="00D14C61">
        <w:rPr>
          <w:b w:val="0"/>
          <w:bCs w:val="0"/>
          <w:i/>
          <w:iCs/>
          <w:sz w:val="28"/>
          <w:szCs w:val="28"/>
        </w:rPr>
        <w:fldChar w:fldCharType="separate"/>
      </w:r>
      <w:r w:rsidRPr="00D14C61">
        <w:rPr>
          <w:b w:val="0"/>
          <w:bCs w:val="0"/>
          <w:i/>
          <w:iCs/>
          <w:noProof/>
          <w:sz w:val="28"/>
          <w:szCs w:val="28"/>
        </w:rPr>
        <w:t>1</w:t>
      </w:r>
      <w:r w:rsidRPr="00D14C61">
        <w:rPr>
          <w:b w:val="0"/>
          <w:bCs w:val="0"/>
          <w:i/>
          <w:iCs/>
          <w:sz w:val="28"/>
          <w:szCs w:val="28"/>
        </w:rPr>
        <w:fldChar w:fldCharType="end"/>
      </w:r>
      <w:r w:rsidRPr="00D14C61">
        <w:rPr>
          <w:b w:val="0"/>
          <w:bCs w:val="0"/>
          <w:i/>
          <w:iCs/>
          <w:sz w:val="28"/>
          <w:szCs w:val="28"/>
        </w:rPr>
        <w:t>.</w:t>
      </w:r>
      <w:r w:rsidRPr="00D14C61">
        <w:rPr>
          <w:b w:val="0"/>
          <w:bCs w:val="0"/>
          <w:i/>
          <w:iCs/>
          <w:sz w:val="28"/>
          <w:szCs w:val="28"/>
        </w:rPr>
        <w:fldChar w:fldCharType="begin"/>
      </w:r>
      <w:r w:rsidRPr="00D14C61">
        <w:rPr>
          <w:b w:val="0"/>
          <w:bCs w:val="0"/>
          <w:i/>
          <w:iCs/>
          <w:sz w:val="28"/>
          <w:szCs w:val="28"/>
        </w:rPr>
        <w:instrText xml:space="preserve"> SEQ Hình \* ARABIC \s 1 </w:instrText>
      </w:r>
      <w:r w:rsidRPr="00D14C61">
        <w:rPr>
          <w:b w:val="0"/>
          <w:bCs w:val="0"/>
          <w:i/>
          <w:iCs/>
          <w:sz w:val="28"/>
          <w:szCs w:val="28"/>
        </w:rPr>
        <w:fldChar w:fldCharType="separate"/>
      </w:r>
      <w:r w:rsidRPr="00D14C61">
        <w:rPr>
          <w:b w:val="0"/>
          <w:bCs w:val="0"/>
          <w:i/>
          <w:iCs/>
          <w:noProof/>
          <w:sz w:val="28"/>
          <w:szCs w:val="28"/>
        </w:rPr>
        <w:t>5</w:t>
      </w:r>
      <w:r w:rsidRPr="00D14C61">
        <w:rPr>
          <w:b w:val="0"/>
          <w:bCs w:val="0"/>
          <w:i/>
          <w:iCs/>
          <w:sz w:val="28"/>
          <w:szCs w:val="28"/>
        </w:rPr>
        <w:fldChar w:fldCharType="end"/>
      </w:r>
      <w:r w:rsidRPr="00D14C61">
        <w:rPr>
          <w:b w:val="0"/>
          <w:bCs w:val="0"/>
          <w:i/>
          <w:iCs/>
          <w:sz w:val="28"/>
          <w:szCs w:val="28"/>
        </w:rPr>
        <w:t xml:space="preserve"> Docker</w:t>
      </w:r>
    </w:p>
    <w:p w14:paraId="6FEA8F58" w14:textId="77777777" w:rsidR="00247EE8" w:rsidRPr="00D14C61" w:rsidRDefault="00247EE8" w:rsidP="00E923E6">
      <w:pPr>
        <w:rPr>
          <w:lang w:val="en-US"/>
        </w:rPr>
      </w:pPr>
    </w:p>
    <w:p w14:paraId="0980FEE3" w14:textId="5C20C320" w:rsidR="00E923E6" w:rsidRPr="00E923E6" w:rsidRDefault="00E923E6" w:rsidP="00E923E6">
      <w:pPr>
        <w:rPr>
          <w:lang w:val="en-US"/>
        </w:rPr>
      </w:pPr>
      <w:r w:rsidRPr="00E923E6">
        <w:rPr>
          <w:lang w:val="en-US"/>
        </w:rPr>
        <w:t>Một số ưu điểm của Docker:</w:t>
      </w:r>
    </w:p>
    <w:p w14:paraId="34BEEDD5" w14:textId="77777777" w:rsidR="00E923E6" w:rsidRPr="00E923E6" w:rsidRDefault="00E923E6">
      <w:pPr>
        <w:numPr>
          <w:ilvl w:val="0"/>
          <w:numId w:val="31"/>
        </w:numPr>
        <w:tabs>
          <w:tab w:val="num" w:pos="720"/>
        </w:tabs>
        <w:rPr>
          <w:lang w:val="en-US"/>
        </w:rPr>
      </w:pPr>
      <w:r w:rsidRPr="00E923E6">
        <w:rPr>
          <w:lang w:val="en-US"/>
        </w:rPr>
        <w:t xml:space="preserve">Dễ dàng triển khai hệ thống; </w:t>
      </w:r>
    </w:p>
    <w:p w14:paraId="1BB6D408" w14:textId="77777777" w:rsidR="00E923E6" w:rsidRPr="00E923E6" w:rsidRDefault="00E923E6">
      <w:pPr>
        <w:numPr>
          <w:ilvl w:val="0"/>
          <w:numId w:val="31"/>
        </w:numPr>
        <w:tabs>
          <w:tab w:val="num" w:pos="720"/>
        </w:tabs>
        <w:rPr>
          <w:lang w:val="en-US"/>
        </w:rPr>
      </w:pPr>
      <w:r w:rsidRPr="00E923E6">
        <w:rPr>
          <w:lang w:val="en-US"/>
        </w:rPr>
        <w:t xml:space="preserve">Tạo môi trường chạy đồng nhất; </w:t>
      </w:r>
    </w:p>
    <w:p w14:paraId="4FF0ED9A" w14:textId="77777777" w:rsidR="00E923E6" w:rsidRPr="00E923E6" w:rsidRDefault="00E923E6">
      <w:pPr>
        <w:numPr>
          <w:ilvl w:val="0"/>
          <w:numId w:val="31"/>
        </w:numPr>
        <w:tabs>
          <w:tab w:val="num" w:pos="720"/>
        </w:tabs>
        <w:rPr>
          <w:lang w:val="en-US"/>
        </w:rPr>
      </w:pPr>
      <w:r w:rsidRPr="00E923E6">
        <w:rPr>
          <w:lang w:val="en-US"/>
        </w:rPr>
        <w:t xml:space="preserve">Hỗ trợ mở rộng và bảo trì; </w:t>
      </w:r>
    </w:p>
    <w:p w14:paraId="68D81DB6" w14:textId="77777777" w:rsidR="00E923E6" w:rsidRPr="00E923E6" w:rsidRDefault="00E923E6">
      <w:pPr>
        <w:numPr>
          <w:ilvl w:val="0"/>
          <w:numId w:val="31"/>
        </w:numPr>
        <w:tabs>
          <w:tab w:val="num" w:pos="720"/>
        </w:tabs>
        <w:rPr>
          <w:lang w:val="en-US"/>
        </w:rPr>
      </w:pPr>
      <w:r w:rsidRPr="00E923E6">
        <w:rPr>
          <w:lang w:val="en-US"/>
        </w:rPr>
        <w:t xml:space="preserve">Giảm xung đột môi trường cài đặt; </w:t>
      </w:r>
    </w:p>
    <w:p w14:paraId="45F8B71E" w14:textId="77777777" w:rsidR="00E923E6" w:rsidRPr="00E923E6" w:rsidRDefault="00E923E6">
      <w:pPr>
        <w:numPr>
          <w:ilvl w:val="0"/>
          <w:numId w:val="31"/>
        </w:numPr>
        <w:tabs>
          <w:tab w:val="num" w:pos="720"/>
        </w:tabs>
        <w:rPr>
          <w:lang w:val="en-US"/>
        </w:rPr>
      </w:pPr>
      <w:r w:rsidRPr="00E923E6">
        <w:rPr>
          <w:lang w:val="en-US"/>
        </w:rPr>
        <w:t xml:space="preserve">Tăng tính linh hoạt trong quá trình phát triển và triển khai. </w:t>
      </w:r>
    </w:p>
    <w:p w14:paraId="7195D83B" w14:textId="77777777" w:rsidR="00E923E6" w:rsidRPr="00E923E6" w:rsidRDefault="00E923E6" w:rsidP="00E923E6">
      <w:pPr>
        <w:rPr>
          <w:lang w:val="en-US"/>
        </w:rPr>
      </w:pPr>
      <w:r w:rsidRPr="00E923E6">
        <w:rPr>
          <w:lang w:val="en-US"/>
        </w:rPr>
        <w:t>Trong đề tài, Docker được sử dụng để triển khai các thành phần của hệ thống như:</w:t>
      </w:r>
    </w:p>
    <w:p w14:paraId="1C954393" w14:textId="77777777" w:rsidR="00E923E6" w:rsidRPr="00E923E6" w:rsidRDefault="00E923E6">
      <w:pPr>
        <w:numPr>
          <w:ilvl w:val="0"/>
          <w:numId w:val="32"/>
        </w:numPr>
        <w:tabs>
          <w:tab w:val="num" w:pos="720"/>
        </w:tabs>
        <w:rPr>
          <w:lang w:val="en-US"/>
        </w:rPr>
      </w:pPr>
      <w:r w:rsidRPr="00E923E6">
        <w:rPr>
          <w:lang w:val="en-US"/>
        </w:rPr>
        <w:t xml:space="preserve">Backend Spring Boot; </w:t>
      </w:r>
    </w:p>
    <w:p w14:paraId="254E26DC" w14:textId="77777777" w:rsidR="00E923E6" w:rsidRPr="00E923E6" w:rsidRDefault="00E923E6">
      <w:pPr>
        <w:numPr>
          <w:ilvl w:val="0"/>
          <w:numId w:val="32"/>
        </w:numPr>
        <w:tabs>
          <w:tab w:val="num" w:pos="720"/>
        </w:tabs>
        <w:rPr>
          <w:lang w:val="en-US"/>
        </w:rPr>
      </w:pPr>
      <w:r w:rsidRPr="00E923E6">
        <w:rPr>
          <w:lang w:val="en-US"/>
        </w:rPr>
        <w:t xml:space="preserve">PostgreSQL; </w:t>
      </w:r>
    </w:p>
    <w:p w14:paraId="42359233" w14:textId="77777777" w:rsidR="00E923E6" w:rsidRPr="00E923E6" w:rsidRDefault="00E923E6">
      <w:pPr>
        <w:numPr>
          <w:ilvl w:val="0"/>
          <w:numId w:val="32"/>
        </w:numPr>
        <w:tabs>
          <w:tab w:val="num" w:pos="720"/>
        </w:tabs>
        <w:rPr>
          <w:lang w:val="en-US"/>
        </w:rPr>
      </w:pPr>
      <w:r w:rsidRPr="00E923E6">
        <w:rPr>
          <w:lang w:val="en-US"/>
        </w:rPr>
        <w:t xml:space="preserve">MinIO; </w:t>
      </w:r>
    </w:p>
    <w:p w14:paraId="1C3684EC" w14:textId="77777777" w:rsidR="00E923E6" w:rsidRPr="00E923E6" w:rsidRDefault="00E923E6">
      <w:pPr>
        <w:numPr>
          <w:ilvl w:val="0"/>
          <w:numId w:val="32"/>
        </w:numPr>
        <w:tabs>
          <w:tab w:val="num" w:pos="720"/>
        </w:tabs>
        <w:rPr>
          <w:lang w:val="en-US"/>
        </w:rPr>
      </w:pPr>
      <w:r w:rsidRPr="00E923E6">
        <w:rPr>
          <w:lang w:val="en-US"/>
        </w:rPr>
        <w:t xml:space="preserve">Blockchain Network; </w:t>
      </w:r>
    </w:p>
    <w:p w14:paraId="729615C4" w14:textId="77777777" w:rsidR="00E923E6" w:rsidRPr="00E923E6" w:rsidRDefault="00E923E6">
      <w:pPr>
        <w:numPr>
          <w:ilvl w:val="0"/>
          <w:numId w:val="32"/>
        </w:numPr>
        <w:tabs>
          <w:tab w:val="num" w:pos="720"/>
        </w:tabs>
        <w:rPr>
          <w:lang w:val="en-US"/>
        </w:rPr>
      </w:pPr>
      <w:r w:rsidRPr="00E923E6">
        <w:rPr>
          <w:lang w:val="en-US"/>
        </w:rPr>
        <w:t xml:space="preserve">Các dịch vụ hỗ trợ khác. </w:t>
      </w:r>
    </w:p>
    <w:p w14:paraId="02CDFDB6" w14:textId="77777777" w:rsidR="00E923E6" w:rsidRPr="00E923E6" w:rsidRDefault="00E923E6" w:rsidP="00E923E6">
      <w:pPr>
        <w:rPr>
          <w:lang w:val="en-US"/>
        </w:rPr>
      </w:pPr>
      <w:r w:rsidRPr="00E923E6">
        <w:rPr>
          <w:lang w:val="en-US"/>
        </w:rPr>
        <w:t>Việc sử dụng Docker giúp quá trình triển khai và kiểm thử hệ thống trở nên thuận tiện hơn, đồng thời hỗ trợ khả năng mở rộng trong tương lai.</w:t>
      </w:r>
    </w:p>
    <w:p w14:paraId="4BC06F4F" w14:textId="77777777" w:rsidR="00A82F5F" w:rsidRPr="00A82F5F" w:rsidRDefault="00A82F5F" w:rsidP="00D14C61">
      <w:pPr>
        <w:ind w:firstLine="0"/>
      </w:pPr>
    </w:p>
    <w:p w14:paraId="387D6E93" w14:textId="5793E11D" w:rsidR="00500C5E" w:rsidRDefault="00500C5E" w:rsidP="00A23009">
      <w:pPr>
        <w:pStyle w:val="Heading1"/>
      </w:pPr>
      <w:r w:rsidRPr="00500C5E">
        <w:lastRenderedPageBreak/>
        <w:t>PHÂN TÍCH</w:t>
      </w:r>
      <w:r w:rsidR="00BB186D">
        <w:t xml:space="preserve"> và</w:t>
      </w:r>
      <w:r w:rsidRPr="00500C5E">
        <w:t xml:space="preserve"> THIẾT KẾ HỆ THỐNG</w:t>
      </w:r>
    </w:p>
    <w:p w14:paraId="4C442FF4" w14:textId="4E7EF6A3" w:rsidR="00BB186D" w:rsidRDefault="00BB186D" w:rsidP="001D4F95">
      <w:pPr>
        <w:pStyle w:val="Heading2"/>
      </w:pPr>
      <w:r>
        <w:t>Phân tích yêu cầu hệ thống</w:t>
      </w:r>
    </w:p>
    <w:p w14:paraId="5D7FA0CA" w14:textId="0F8351FF" w:rsidR="004C0DE9" w:rsidRDefault="004C0DE9" w:rsidP="004C0DE9">
      <w:r w:rsidRPr="004C0DE9">
        <w:t>Việc phân tích yêu cầu hệ thống giúp xác định các chức năng cần xây dựng cũng như các yêu cầu về hiệu năng, bảo mật và khả năng vận hành của hệ thống công chứng điện tử. Đây là cơ sở quan trọng để thực hiện quá trình thiết kế và xây dựng hệ thống trong các giai đoạn tiếp theo.</w:t>
      </w:r>
    </w:p>
    <w:p w14:paraId="31BC596C" w14:textId="77777777" w:rsidR="004C0DE9" w:rsidRDefault="004C0DE9" w:rsidP="004C0DE9">
      <w:pPr>
        <w:pStyle w:val="Heading3"/>
      </w:pPr>
      <w:r>
        <w:t>Yêu cầu chức năng</w:t>
      </w:r>
    </w:p>
    <w:p w14:paraId="4B9F0DAD" w14:textId="77777777" w:rsidR="004C0DE9" w:rsidRPr="004C0DE9" w:rsidRDefault="004C0DE9" w:rsidP="004C0DE9">
      <w:pPr>
        <w:rPr>
          <w:lang w:val="en-US"/>
        </w:rPr>
      </w:pPr>
      <w:r w:rsidRPr="004C0DE9">
        <w:rPr>
          <w:lang w:val="en-US"/>
        </w:rPr>
        <w:t>Hệ thống công chứng điện tử cần đáp ứng các chức năng chính sau:</w:t>
      </w:r>
    </w:p>
    <w:p w14:paraId="2FDC8F46" w14:textId="77777777" w:rsidR="004C0DE9" w:rsidRPr="004C0DE9" w:rsidRDefault="004C0DE9" w:rsidP="004C0DE9">
      <w:pPr>
        <w:pStyle w:val="Heading4"/>
        <w:rPr>
          <w:lang w:val="en-US"/>
        </w:rPr>
      </w:pPr>
      <w:r w:rsidRPr="004C0DE9">
        <w:rPr>
          <w:lang w:val="en-US"/>
        </w:rPr>
        <w:t>Quản lý tài khoản người dùng</w:t>
      </w:r>
    </w:p>
    <w:p w14:paraId="3B7139B6" w14:textId="77777777" w:rsidR="004C0DE9" w:rsidRPr="004C0DE9" w:rsidRDefault="004C0DE9" w:rsidP="004C0DE9">
      <w:pPr>
        <w:rPr>
          <w:lang w:val="en-US"/>
        </w:rPr>
      </w:pPr>
      <w:r w:rsidRPr="004C0DE9">
        <w:rPr>
          <w:lang w:val="en-US"/>
        </w:rPr>
        <w:t>Hệ thống cho phép người dùng đăng ký, đăng nhập và quản lý thông tin cá nhân. Người dùng được phân quyền theo từng vai trò gồm:</w:t>
      </w:r>
    </w:p>
    <w:p w14:paraId="01BFC753" w14:textId="5B6EF0CE" w:rsidR="004C0DE9" w:rsidRPr="004C0DE9" w:rsidRDefault="004C0DE9">
      <w:pPr>
        <w:pStyle w:val="ListParagraph"/>
        <w:numPr>
          <w:ilvl w:val="0"/>
          <w:numId w:val="33"/>
        </w:numPr>
        <w:rPr>
          <w:lang w:val="en-US"/>
        </w:rPr>
      </w:pPr>
      <w:r w:rsidRPr="004C0DE9">
        <w:rPr>
          <w:lang w:val="en-US"/>
        </w:rPr>
        <w:t xml:space="preserve">Người </w:t>
      </w:r>
      <w:r w:rsidR="00D11DB6">
        <w:rPr>
          <w:lang w:val="en-US"/>
        </w:rPr>
        <w:t>dân</w:t>
      </w:r>
      <w:r w:rsidR="007239FE">
        <w:rPr>
          <w:lang w:val="en-US"/>
        </w:rPr>
        <w:t>;</w:t>
      </w:r>
    </w:p>
    <w:p w14:paraId="354E6437" w14:textId="4A18F2A4" w:rsidR="004C0DE9" w:rsidRPr="004C0DE9" w:rsidRDefault="004C0DE9">
      <w:pPr>
        <w:pStyle w:val="ListParagraph"/>
        <w:numPr>
          <w:ilvl w:val="0"/>
          <w:numId w:val="33"/>
        </w:numPr>
        <w:rPr>
          <w:lang w:val="en-US"/>
        </w:rPr>
      </w:pPr>
      <w:r w:rsidRPr="004C0DE9">
        <w:rPr>
          <w:lang w:val="en-US"/>
        </w:rPr>
        <w:t>Công chứng viên</w:t>
      </w:r>
      <w:r w:rsidR="007239FE">
        <w:rPr>
          <w:lang w:val="en-US"/>
        </w:rPr>
        <w:t>;</w:t>
      </w:r>
    </w:p>
    <w:p w14:paraId="1B675A24" w14:textId="3A215552" w:rsidR="004C0DE9" w:rsidRPr="004C0DE9" w:rsidRDefault="004C0DE9">
      <w:pPr>
        <w:pStyle w:val="ListParagraph"/>
        <w:numPr>
          <w:ilvl w:val="0"/>
          <w:numId w:val="33"/>
        </w:numPr>
        <w:rPr>
          <w:lang w:val="en-US"/>
        </w:rPr>
      </w:pPr>
      <w:r w:rsidRPr="004C0DE9">
        <w:rPr>
          <w:lang w:val="en-US"/>
        </w:rPr>
        <w:t>Quản trị viên</w:t>
      </w:r>
      <w:r w:rsidR="007239FE">
        <w:rPr>
          <w:lang w:val="en-US"/>
        </w:rPr>
        <w:t>.</w:t>
      </w:r>
    </w:p>
    <w:p w14:paraId="1AD918DC" w14:textId="0D8232C9" w:rsidR="004C0DE9" w:rsidRPr="00D11DB6" w:rsidRDefault="004C0DE9" w:rsidP="00D11DB6">
      <w:pPr>
        <w:ind w:left="709" w:firstLine="0"/>
        <w:rPr>
          <w:lang w:val="en-US"/>
        </w:rPr>
      </w:pPr>
      <w:r w:rsidRPr="00D11DB6">
        <w:rPr>
          <w:lang w:val="en-US"/>
        </w:rPr>
        <w:t>Mỗi vai trò sẽ được cấp quyền truy cập vào các chức năng phù hợp</w:t>
      </w:r>
    </w:p>
    <w:p w14:paraId="5CA40589" w14:textId="77777777" w:rsidR="00D11DB6" w:rsidRPr="004C0DE9" w:rsidRDefault="00D11DB6" w:rsidP="00D11DB6">
      <w:pPr>
        <w:pStyle w:val="ListParagraph"/>
        <w:ind w:left="1429" w:firstLine="0"/>
        <w:rPr>
          <w:lang w:val="en-US"/>
        </w:rPr>
      </w:pPr>
    </w:p>
    <w:p w14:paraId="159B7349" w14:textId="77777777" w:rsidR="004C0DE9" w:rsidRPr="004C0DE9" w:rsidRDefault="004C0DE9" w:rsidP="004C0DE9">
      <w:pPr>
        <w:pStyle w:val="Heading4"/>
        <w:rPr>
          <w:lang w:val="en-US"/>
        </w:rPr>
      </w:pPr>
      <w:r w:rsidRPr="004C0DE9">
        <w:rPr>
          <w:lang w:val="en-US"/>
        </w:rPr>
        <w:t>Quản lý yêu cầu công chứng</w:t>
      </w:r>
    </w:p>
    <w:p w14:paraId="07A27650" w14:textId="629823FF" w:rsidR="004C0DE9" w:rsidRPr="004C0DE9" w:rsidRDefault="004C0DE9" w:rsidP="004C0DE9">
      <w:pPr>
        <w:rPr>
          <w:lang w:val="en-US"/>
        </w:rPr>
      </w:pPr>
      <w:r w:rsidRPr="004C0DE9">
        <w:rPr>
          <w:lang w:val="en-US"/>
        </w:rPr>
        <w:t xml:space="preserve">Người </w:t>
      </w:r>
      <w:r w:rsidR="00D11DB6">
        <w:rPr>
          <w:lang w:val="en-US"/>
        </w:rPr>
        <w:t>dân</w:t>
      </w:r>
      <w:r w:rsidRPr="004C0DE9">
        <w:rPr>
          <w:lang w:val="en-US"/>
        </w:rPr>
        <w:t xml:space="preserve"> có thể:</w:t>
      </w:r>
    </w:p>
    <w:p w14:paraId="7EA196C7" w14:textId="2BD2F92A" w:rsidR="004C0DE9" w:rsidRPr="004C0DE9" w:rsidRDefault="004C0DE9">
      <w:pPr>
        <w:pStyle w:val="ListParagraph"/>
        <w:numPr>
          <w:ilvl w:val="0"/>
          <w:numId w:val="34"/>
        </w:numPr>
        <w:rPr>
          <w:lang w:val="en-US"/>
        </w:rPr>
      </w:pPr>
      <w:r w:rsidRPr="004C0DE9">
        <w:rPr>
          <w:lang w:val="en-US"/>
        </w:rPr>
        <w:t>Tạo yêu cầu công chứng</w:t>
      </w:r>
      <w:r w:rsidR="007239FE">
        <w:rPr>
          <w:lang w:val="en-US"/>
        </w:rPr>
        <w:t>;</w:t>
      </w:r>
    </w:p>
    <w:p w14:paraId="18224795" w14:textId="57AD99F2" w:rsidR="004C0DE9" w:rsidRPr="004C0DE9" w:rsidRDefault="004C0DE9">
      <w:pPr>
        <w:pStyle w:val="ListParagraph"/>
        <w:numPr>
          <w:ilvl w:val="0"/>
          <w:numId w:val="34"/>
        </w:numPr>
        <w:rPr>
          <w:lang w:val="en-US"/>
        </w:rPr>
      </w:pPr>
      <w:r w:rsidRPr="004C0DE9">
        <w:rPr>
          <w:lang w:val="en-US"/>
        </w:rPr>
        <w:t>Cập nhật thông tin hồ sơ</w:t>
      </w:r>
      <w:r w:rsidR="007239FE">
        <w:rPr>
          <w:lang w:val="en-US"/>
        </w:rPr>
        <w:t>;</w:t>
      </w:r>
    </w:p>
    <w:p w14:paraId="7620D932" w14:textId="39F7C303" w:rsidR="004C0DE9" w:rsidRPr="004C0DE9" w:rsidRDefault="004C0DE9">
      <w:pPr>
        <w:pStyle w:val="ListParagraph"/>
        <w:numPr>
          <w:ilvl w:val="0"/>
          <w:numId w:val="34"/>
        </w:numPr>
        <w:rPr>
          <w:lang w:val="en-US"/>
        </w:rPr>
      </w:pPr>
      <w:r w:rsidRPr="004C0DE9">
        <w:rPr>
          <w:lang w:val="en-US"/>
        </w:rPr>
        <w:t>Theo dõi trạng thái xử lý hồ sơ</w:t>
      </w:r>
      <w:r w:rsidR="007239FE">
        <w:rPr>
          <w:lang w:val="en-US"/>
        </w:rPr>
        <w:t>;</w:t>
      </w:r>
    </w:p>
    <w:p w14:paraId="65394A99" w14:textId="71012BB8" w:rsidR="004C0DE9" w:rsidRPr="004C0DE9" w:rsidRDefault="004C0DE9">
      <w:pPr>
        <w:pStyle w:val="ListParagraph"/>
        <w:numPr>
          <w:ilvl w:val="0"/>
          <w:numId w:val="34"/>
        </w:numPr>
        <w:rPr>
          <w:lang w:val="en-US"/>
        </w:rPr>
      </w:pPr>
      <w:r w:rsidRPr="004C0DE9">
        <w:rPr>
          <w:lang w:val="en-US"/>
        </w:rPr>
        <w:t>Nhận kết quả công chứng điện tử</w:t>
      </w:r>
      <w:r w:rsidR="007239FE">
        <w:rPr>
          <w:lang w:val="en-US"/>
        </w:rPr>
        <w:t>.</w:t>
      </w:r>
    </w:p>
    <w:p w14:paraId="61EFBE19" w14:textId="2C35B9E0" w:rsidR="004C0DE9" w:rsidRPr="00D11DB6" w:rsidRDefault="004C0DE9" w:rsidP="00D11DB6">
      <w:pPr>
        <w:ind w:left="709" w:firstLine="0"/>
        <w:rPr>
          <w:lang w:val="en-US"/>
        </w:rPr>
      </w:pPr>
      <w:r w:rsidRPr="00D11DB6">
        <w:rPr>
          <w:lang w:val="en-US"/>
        </w:rPr>
        <w:t>Công chứng viên có thể</w:t>
      </w:r>
      <w:r w:rsidR="00D11DB6">
        <w:rPr>
          <w:lang w:val="en-US"/>
        </w:rPr>
        <w:t>:</w:t>
      </w:r>
    </w:p>
    <w:p w14:paraId="455CC236" w14:textId="54F725AF" w:rsidR="004C0DE9" w:rsidRPr="004C0DE9" w:rsidRDefault="004C0DE9">
      <w:pPr>
        <w:pStyle w:val="ListParagraph"/>
        <w:numPr>
          <w:ilvl w:val="0"/>
          <w:numId w:val="34"/>
        </w:numPr>
        <w:rPr>
          <w:lang w:val="en-US"/>
        </w:rPr>
      </w:pPr>
      <w:r w:rsidRPr="004C0DE9">
        <w:rPr>
          <w:lang w:val="en-US"/>
        </w:rPr>
        <w:t>Tiếp nhận hồ sơ</w:t>
      </w:r>
      <w:r w:rsidR="007239FE">
        <w:rPr>
          <w:lang w:val="en-US"/>
        </w:rPr>
        <w:t>;</w:t>
      </w:r>
    </w:p>
    <w:p w14:paraId="1293787F" w14:textId="286D7D86" w:rsidR="004C0DE9" w:rsidRPr="004C0DE9" w:rsidRDefault="004C0DE9">
      <w:pPr>
        <w:pStyle w:val="ListParagraph"/>
        <w:numPr>
          <w:ilvl w:val="0"/>
          <w:numId w:val="34"/>
        </w:numPr>
        <w:rPr>
          <w:lang w:val="en-US"/>
        </w:rPr>
      </w:pPr>
      <w:r w:rsidRPr="004C0DE9">
        <w:rPr>
          <w:lang w:val="en-US"/>
        </w:rPr>
        <w:t>Kiểm tra tài liệu</w:t>
      </w:r>
      <w:r w:rsidR="007239FE">
        <w:rPr>
          <w:lang w:val="en-US"/>
        </w:rPr>
        <w:t>;</w:t>
      </w:r>
    </w:p>
    <w:p w14:paraId="3E8262AC" w14:textId="0B753415" w:rsidR="004C0DE9" w:rsidRPr="004C0DE9" w:rsidRDefault="004C0DE9">
      <w:pPr>
        <w:pStyle w:val="ListParagraph"/>
        <w:numPr>
          <w:ilvl w:val="0"/>
          <w:numId w:val="34"/>
        </w:numPr>
        <w:rPr>
          <w:lang w:val="en-US"/>
        </w:rPr>
      </w:pPr>
      <w:r w:rsidRPr="004C0DE9">
        <w:rPr>
          <w:lang w:val="en-US"/>
        </w:rPr>
        <w:t>Cập nhật trạng thái xử lý</w:t>
      </w:r>
      <w:r w:rsidR="007239FE">
        <w:rPr>
          <w:lang w:val="en-US"/>
        </w:rPr>
        <w:t>;</w:t>
      </w:r>
    </w:p>
    <w:p w14:paraId="2A4F402B" w14:textId="2A5BB829" w:rsidR="004C0DE9" w:rsidRDefault="004C0DE9">
      <w:pPr>
        <w:pStyle w:val="ListParagraph"/>
        <w:numPr>
          <w:ilvl w:val="0"/>
          <w:numId w:val="34"/>
        </w:numPr>
        <w:rPr>
          <w:lang w:val="en-US"/>
        </w:rPr>
      </w:pPr>
      <w:r w:rsidRPr="004C0DE9">
        <w:rPr>
          <w:lang w:val="en-US"/>
        </w:rPr>
        <w:t>Từ chối hoặc phê duyệt yêu cầu công chứng</w:t>
      </w:r>
      <w:r w:rsidR="007239FE">
        <w:rPr>
          <w:lang w:val="en-US"/>
        </w:rPr>
        <w:t>.</w:t>
      </w:r>
    </w:p>
    <w:p w14:paraId="424E4E6E" w14:textId="77777777" w:rsidR="00D11DB6" w:rsidRPr="00D11DB6" w:rsidRDefault="00D11DB6" w:rsidP="00D11DB6">
      <w:pPr>
        <w:ind w:firstLine="0"/>
        <w:rPr>
          <w:lang w:val="en-US"/>
        </w:rPr>
      </w:pPr>
    </w:p>
    <w:p w14:paraId="3D5D7E6C" w14:textId="77777777" w:rsidR="004C0DE9" w:rsidRPr="004C0DE9" w:rsidRDefault="004C0DE9" w:rsidP="004C0DE9">
      <w:pPr>
        <w:pStyle w:val="Heading4"/>
        <w:rPr>
          <w:lang w:val="en-US"/>
        </w:rPr>
      </w:pPr>
      <w:r w:rsidRPr="004C0DE9">
        <w:rPr>
          <w:lang w:val="en-US"/>
        </w:rPr>
        <w:t>Quản lý tài liệu công chứng</w:t>
      </w:r>
    </w:p>
    <w:p w14:paraId="46C7D60B" w14:textId="77777777" w:rsidR="004C0DE9" w:rsidRPr="004C0DE9" w:rsidRDefault="004C0DE9" w:rsidP="004C0DE9">
      <w:pPr>
        <w:rPr>
          <w:lang w:val="en-US"/>
        </w:rPr>
      </w:pPr>
      <w:r w:rsidRPr="004C0DE9">
        <w:rPr>
          <w:lang w:val="en-US"/>
        </w:rPr>
        <w:t>Hệ thống hỗ trợ:</w:t>
      </w:r>
    </w:p>
    <w:p w14:paraId="7B6B318B" w14:textId="1BB4CF05" w:rsidR="004C0DE9" w:rsidRPr="004C0DE9" w:rsidRDefault="004C0DE9">
      <w:pPr>
        <w:pStyle w:val="ListParagraph"/>
        <w:numPr>
          <w:ilvl w:val="0"/>
          <w:numId w:val="35"/>
        </w:numPr>
        <w:rPr>
          <w:lang w:val="en-US"/>
        </w:rPr>
      </w:pPr>
      <w:r w:rsidRPr="004C0DE9">
        <w:rPr>
          <w:lang w:val="en-US"/>
        </w:rPr>
        <w:t>Tải lên tài liệu điện tử</w:t>
      </w:r>
      <w:r w:rsidR="007239FE">
        <w:rPr>
          <w:lang w:val="en-US"/>
        </w:rPr>
        <w:t>;</w:t>
      </w:r>
    </w:p>
    <w:p w14:paraId="5A58A19F" w14:textId="0276A94B" w:rsidR="004C0DE9" w:rsidRPr="004C0DE9" w:rsidRDefault="004C0DE9">
      <w:pPr>
        <w:pStyle w:val="ListParagraph"/>
        <w:numPr>
          <w:ilvl w:val="0"/>
          <w:numId w:val="35"/>
        </w:numPr>
        <w:rPr>
          <w:lang w:val="en-US"/>
        </w:rPr>
      </w:pPr>
      <w:r w:rsidRPr="004C0DE9">
        <w:rPr>
          <w:lang w:val="en-US"/>
        </w:rPr>
        <w:t>Lưu trữ hồ sơ công chứng</w:t>
      </w:r>
      <w:r w:rsidR="007239FE">
        <w:rPr>
          <w:lang w:val="en-US"/>
        </w:rPr>
        <w:t>;</w:t>
      </w:r>
    </w:p>
    <w:p w14:paraId="153D41FB" w14:textId="1D4957BF" w:rsidR="004C0DE9" w:rsidRPr="004C0DE9" w:rsidRDefault="004C0DE9">
      <w:pPr>
        <w:pStyle w:val="ListParagraph"/>
        <w:numPr>
          <w:ilvl w:val="0"/>
          <w:numId w:val="35"/>
        </w:numPr>
        <w:rPr>
          <w:lang w:val="en-US"/>
        </w:rPr>
      </w:pPr>
      <w:r w:rsidRPr="004C0DE9">
        <w:rPr>
          <w:lang w:val="en-US"/>
        </w:rPr>
        <w:lastRenderedPageBreak/>
        <w:t>Quản lý văn bản công chứng điện tử</w:t>
      </w:r>
      <w:r w:rsidR="007239FE">
        <w:rPr>
          <w:lang w:val="en-US"/>
        </w:rPr>
        <w:t>;</w:t>
      </w:r>
    </w:p>
    <w:p w14:paraId="6A18FF44" w14:textId="21B80864" w:rsidR="004C0DE9" w:rsidRPr="004C0DE9" w:rsidRDefault="004C0DE9">
      <w:pPr>
        <w:pStyle w:val="ListParagraph"/>
        <w:numPr>
          <w:ilvl w:val="0"/>
          <w:numId w:val="35"/>
        </w:numPr>
        <w:rPr>
          <w:lang w:val="en-US"/>
        </w:rPr>
      </w:pPr>
      <w:r w:rsidRPr="004C0DE9">
        <w:rPr>
          <w:lang w:val="en-US"/>
        </w:rPr>
        <w:t>Tra cứu và tải xuống tài liệu</w:t>
      </w:r>
      <w:r w:rsidR="007239FE">
        <w:rPr>
          <w:lang w:val="en-US"/>
        </w:rPr>
        <w:t>.</w:t>
      </w:r>
    </w:p>
    <w:p w14:paraId="63971FDF" w14:textId="3B5CC990" w:rsidR="004C0DE9" w:rsidRDefault="004C0DE9" w:rsidP="004C0DE9">
      <w:pPr>
        <w:rPr>
          <w:lang w:val="en-US"/>
        </w:rPr>
      </w:pPr>
      <w:r w:rsidRPr="004C0DE9">
        <w:rPr>
          <w:lang w:val="en-US"/>
        </w:rPr>
        <w:t>Các tài liệu được lưu trữ trên hệ thống lưu trữ đối tượng nhằm hỗ trợ quản lý và mở rộng dữ liệu.</w:t>
      </w:r>
    </w:p>
    <w:p w14:paraId="784485F5" w14:textId="77777777" w:rsidR="00D11DB6" w:rsidRPr="004C0DE9" w:rsidRDefault="00D11DB6" w:rsidP="004C0DE9">
      <w:pPr>
        <w:rPr>
          <w:lang w:val="en-US"/>
        </w:rPr>
      </w:pPr>
    </w:p>
    <w:p w14:paraId="37AE878D" w14:textId="77777777" w:rsidR="004C0DE9" w:rsidRPr="004C0DE9" w:rsidRDefault="004C0DE9" w:rsidP="004C0DE9">
      <w:pPr>
        <w:pStyle w:val="Heading4"/>
        <w:rPr>
          <w:lang w:val="en-US"/>
        </w:rPr>
      </w:pPr>
      <w:r w:rsidRPr="004C0DE9">
        <w:rPr>
          <w:lang w:val="en-US"/>
        </w:rPr>
        <w:t>Hỗ trợ công chứng trực tuyến</w:t>
      </w:r>
    </w:p>
    <w:p w14:paraId="3D930863" w14:textId="77777777" w:rsidR="004C0DE9" w:rsidRPr="004C0DE9" w:rsidRDefault="004C0DE9" w:rsidP="004C0DE9">
      <w:pPr>
        <w:rPr>
          <w:lang w:val="en-US"/>
        </w:rPr>
      </w:pPr>
      <w:r w:rsidRPr="004C0DE9">
        <w:rPr>
          <w:lang w:val="en-US"/>
        </w:rPr>
        <w:t>Hệ thống hỗ trợ:</w:t>
      </w:r>
    </w:p>
    <w:p w14:paraId="4CB5817A" w14:textId="2C26B22E" w:rsidR="004C0DE9" w:rsidRPr="00D11DB6" w:rsidRDefault="004C0DE9">
      <w:pPr>
        <w:pStyle w:val="ListParagraph"/>
        <w:numPr>
          <w:ilvl w:val="0"/>
          <w:numId w:val="36"/>
        </w:numPr>
        <w:rPr>
          <w:lang w:val="en-US"/>
        </w:rPr>
      </w:pPr>
      <w:r w:rsidRPr="00D11DB6">
        <w:rPr>
          <w:lang w:val="en-US"/>
        </w:rPr>
        <w:t>Tạo lịch hẹn công chứng trực tuyến</w:t>
      </w:r>
      <w:r w:rsidR="007239FE">
        <w:rPr>
          <w:lang w:val="en-US"/>
        </w:rPr>
        <w:t>;</w:t>
      </w:r>
    </w:p>
    <w:p w14:paraId="6A34F20B" w14:textId="638E5DFC" w:rsidR="004C0DE9" w:rsidRPr="00D11DB6" w:rsidRDefault="004C0DE9">
      <w:pPr>
        <w:pStyle w:val="ListParagraph"/>
        <w:numPr>
          <w:ilvl w:val="0"/>
          <w:numId w:val="36"/>
        </w:numPr>
        <w:rPr>
          <w:lang w:val="en-US"/>
        </w:rPr>
      </w:pPr>
      <w:r w:rsidRPr="00D11DB6">
        <w:rPr>
          <w:lang w:val="en-US"/>
        </w:rPr>
        <w:t xml:space="preserve">Thiết lập phiên </w:t>
      </w:r>
      <w:r w:rsidRPr="00D11DB6">
        <w:rPr>
          <w:lang w:val="en-US"/>
        </w:rPr>
        <w:t>đối soát</w:t>
      </w:r>
      <w:r w:rsidRPr="00D11DB6">
        <w:rPr>
          <w:lang w:val="en-US"/>
        </w:rPr>
        <w:t xml:space="preserve"> giữa công chứng viên và người </w:t>
      </w:r>
      <w:r w:rsidR="00D11DB6">
        <w:rPr>
          <w:lang w:val="en-US"/>
        </w:rPr>
        <w:t>dân</w:t>
      </w:r>
      <w:r w:rsidR="007239FE">
        <w:rPr>
          <w:lang w:val="en-US"/>
        </w:rPr>
        <w:t>;</w:t>
      </w:r>
    </w:p>
    <w:p w14:paraId="2446C634" w14:textId="67B86D21" w:rsidR="004C0DE9" w:rsidRDefault="004C0DE9">
      <w:pPr>
        <w:pStyle w:val="ListParagraph"/>
        <w:numPr>
          <w:ilvl w:val="0"/>
          <w:numId w:val="36"/>
        </w:numPr>
        <w:rPr>
          <w:lang w:val="en-US"/>
        </w:rPr>
      </w:pPr>
      <w:r w:rsidRPr="00D11DB6">
        <w:rPr>
          <w:lang w:val="en-US"/>
        </w:rPr>
        <w:t>Hỗ trợ trao đổi và xác thực thông tin trong quá trình công chứng</w:t>
      </w:r>
      <w:r w:rsidR="007239FE">
        <w:rPr>
          <w:lang w:val="en-US"/>
        </w:rPr>
        <w:t>.</w:t>
      </w:r>
    </w:p>
    <w:p w14:paraId="342272AC" w14:textId="77777777" w:rsidR="00D11DB6" w:rsidRPr="00D11DB6" w:rsidRDefault="00D11DB6" w:rsidP="00D11DB6">
      <w:pPr>
        <w:pStyle w:val="ListParagraph"/>
        <w:ind w:left="1429" w:firstLine="0"/>
        <w:rPr>
          <w:lang w:val="en-US"/>
        </w:rPr>
      </w:pPr>
    </w:p>
    <w:p w14:paraId="4A2E6BEB" w14:textId="77777777" w:rsidR="004C0DE9" w:rsidRDefault="004C0DE9" w:rsidP="004C0DE9">
      <w:pPr>
        <w:pStyle w:val="Heading4"/>
        <w:rPr>
          <w:lang w:val="en-US"/>
        </w:rPr>
      </w:pPr>
      <w:r w:rsidRPr="004C0DE9">
        <w:rPr>
          <w:lang w:val="en-US"/>
        </w:rPr>
        <w:t>Ký số điện tử</w:t>
      </w:r>
    </w:p>
    <w:p w14:paraId="29D3031A" w14:textId="6598CAD4" w:rsidR="00D11DB6" w:rsidRPr="00D11DB6" w:rsidRDefault="00D11DB6" w:rsidP="00D11DB6">
      <w:pPr>
        <w:rPr>
          <w:lang w:val="en-US"/>
        </w:rPr>
      </w:pPr>
      <w:r>
        <w:rPr>
          <w:lang w:val="en-US"/>
        </w:rPr>
        <w:t>Hệ thống hỗ trợ:</w:t>
      </w:r>
    </w:p>
    <w:p w14:paraId="74C48D55" w14:textId="293F6A00" w:rsidR="004C0DE9" w:rsidRPr="00D11DB6" w:rsidRDefault="004C0DE9">
      <w:pPr>
        <w:pStyle w:val="ListParagraph"/>
        <w:numPr>
          <w:ilvl w:val="0"/>
          <w:numId w:val="37"/>
        </w:numPr>
        <w:rPr>
          <w:lang w:val="en-US"/>
        </w:rPr>
      </w:pPr>
      <w:r w:rsidRPr="00D11DB6">
        <w:rPr>
          <w:lang w:val="en-US"/>
        </w:rPr>
        <w:t>Ký số văn bản điện tử</w:t>
      </w:r>
      <w:r w:rsidR="007239FE">
        <w:rPr>
          <w:lang w:val="en-US"/>
        </w:rPr>
        <w:t>;</w:t>
      </w:r>
    </w:p>
    <w:p w14:paraId="336EE84C" w14:textId="00D241C5" w:rsidR="004C0DE9" w:rsidRPr="00D11DB6" w:rsidRDefault="004C0DE9">
      <w:pPr>
        <w:pStyle w:val="ListParagraph"/>
        <w:numPr>
          <w:ilvl w:val="0"/>
          <w:numId w:val="37"/>
        </w:numPr>
        <w:rPr>
          <w:lang w:val="en-US"/>
        </w:rPr>
      </w:pPr>
      <w:r w:rsidRPr="00D11DB6">
        <w:rPr>
          <w:lang w:val="en-US"/>
        </w:rPr>
        <w:t>Xác minh chữ ký số</w:t>
      </w:r>
      <w:r w:rsidR="007239FE">
        <w:rPr>
          <w:lang w:val="en-US"/>
        </w:rPr>
        <w:t>;</w:t>
      </w:r>
    </w:p>
    <w:p w14:paraId="40D26D2C" w14:textId="1D31C5C9" w:rsidR="004C0DE9" w:rsidRPr="00D11DB6" w:rsidRDefault="004C0DE9">
      <w:pPr>
        <w:pStyle w:val="ListParagraph"/>
        <w:numPr>
          <w:ilvl w:val="0"/>
          <w:numId w:val="37"/>
        </w:numPr>
        <w:rPr>
          <w:lang w:val="en-US"/>
        </w:rPr>
      </w:pPr>
      <w:r w:rsidRPr="00D11DB6">
        <w:rPr>
          <w:lang w:val="en-US"/>
        </w:rPr>
        <w:t>Quản lý trạng thái ký số của tài liệu</w:t>
      </w:r>
      <w:r w:rsidR="007239FE">
        <w:rPr>
          <w:lang w:val="en-US"/>
        </w:rPr>
        <w:t>;</w:t>
      </w:r>
    </w:p>
    <w:p w14:paraId="66543697" w14:textId="197D71BC" w:rsidR="004C0DE9" w:rsidRDefault="004C0DE9">
      <w:pPr>
        <w:pStyle w:val="ListParagraph"/>
        <w:numPr>
          <w:ilvl w:val="0"/>
          <w:numId w:val="37"/>
        </w:numPr>
        <w:rPr>
          <w:lang w:val="en-US"/>
        </w:rPr>
      </w:pPr>
      <w:r w:rsidRPr="00D11DB6">
        <w:rPr>
          <w:lang w:val="en-US"/>
        </w:rPr>
        <w:t>Lưu trữ thông tin chữ ký điện tử</w:t>
      </w:r>
      <w:r w:rsidR="007239FE">
        <w:rPr>
          <w:lang w:val="en-US"/>
        </w:rPr>
        <w:t>.</w:t>
      </w:r>
    </w:p>
    <w:p w14:paraId="370E910B" w14:textId="77777777" w:rsidR="00D11DB6" w:rsidRPr="00D11DB6" w:rsidRDefault="00D11DB6" w:rsidP="00D11DB6">
      <w:pPr>
        <w:pStyle w:val="ListParagraph"/>
        <w:ind w:left="1429" w:firstLine="0"/>
        <w:rPr>
          <w:lang w:val="en-US"/>
        </w:rPr>
      </w:pPr>
    </w:p>
    <w:p w14:paraId="47BF2D26" w14:textId="77777777" w:rsidR="004C0DE9" w:rsidRPr="004C0DE9" w:rsidRDefault="004C0DE9" w:rsidP="004C0DE9">
      <w:pPr>
        <w:pStyle w:val="Heading4"/>
        <w:rPr>
          <w:lang w:val="en-US"/>
        </w:rPr>
      </w:pPr>
      <w:r w:rsidRPr="004C0DE9">
        <w:rPr>
          <w:lang w:val="en-US"/>
        </w:rPr>
        <w:t>Tích hợp Blockchain và chữ ký hậu lượng tử</w:t>
      </w:r>
    </w:p>
    <w:p w14:paraId="0C33F309" w14:textId="77777777" w:rsidR="004C0DE9" w:rsidRPr="004C0DE9" w:rsidRDefault="004C0DE9" w:rsidP="004C0DE9">
      <w:pPr>
        <w:rPr>
          <w:lang w:val="en-US"/>
        </w:rPr>
      </w:pPr>
      <w:r w:rsidRPr="004C0DE9">
        <w:rPr>
          <w:lang w:val="en-US"/>
        </w:rPr>
        <w:t>Hệ thống hỗ trợ:</w:t>
      </w:r>
    </w:p>
    <w:p w14:paraId="3FFF46C8" w14:textId="7C8103BC" w:rsidR="004C0DE9" w:rsidRPr="007239FE" w:rsidRDefault="004C0DE9">
      <w:pPr>
        <w:pStyle w:val="ListParagraph"/>
        <w:numPr>
          <w:ilvl w:val="0"/>
          <w:numId w:val="44"/>
        </w:numPr>
        <w:rPr>
          <w:lang w:val="en-US"/>
        </w:rPr>
      </w:pPr>
      <w:r w:rsidRPr="007239FE">
        <w:rPr>
          <w:lang w:val="en-US"/>
        </w:rPr>
        <w:t>Tạo hash của văn bản công chứng điện tử</w:t>
      </w:r>
      <w:r w:rsidR="007239FE" w:rsidRPr="007239FE">
        <w:rPr>
          <w:lang w:val="en-US"/>
        </w:rPr>
        <w:t>;</w:t>
      </w:r>
    </w:p>
    <w:p w14:paraId="3F4B4E6F" w14:textId="7C7941F6" w:rsidR="004C0DE9" w:rsidRPr="007239FE" w:rsidRDefault="004C0DE9">
      <w:pPr>
        <w:pStyle w:val="ListParagraph"/>
        <w:numPr>
          <w:ilvl w:val="0"/>
          <w:numId w:val="44"/>
        </w:numPr>
        <w:rPr>
          <w:lang w:val="en-US"/>
        </w:rPr>
      </w:pPr>
      <w:r w:rsidRPr="007239FE">
        <w:rPr>
          <w:lang w:val="en-US"/>
        </w:rPr>
        <w:t>Ký xác minh dữ liệu bằng thuật toán hậu lượng tử</w:t>
      </w:r>
      <w:r w:rsidR="007239FE" w:rsidRPr="007239FE">
        <w:rPr>
          <w:lang w:val="en-US"/>
        </w:rPr>
        <w:t>;</w:t>
      </w:r>
    </w:p>
    <w:p w14:paraId="470CC1C1" w14:textId="52E469EF" w:rsidR="004C0DE9" w:rsidRPr="007239FE" w:rsidRDefault="004C0DE9">
      <w:pPr>
        <w:pStyle w:val="ListParagraph"/>
        <w:numPr>
          <w:ilvl w:val="0"/>
          <w:numId w:val="44"/>
        </w:numPr>
        <w:rPr>
          <w:lang w:val="en-US"/>
        </w:rPr>
      </w:pPr>
      <w:r w:rsidRPr="007239FE">
        <w:rPr>
          <w:lang w:val="en-US"/>
        </w:rPr>
        <w:t>Lưu thông tin xác minh lên Blockchain</w:t>
      </w:r>
      <w:r w:rsidR="007239FE" w:rsidRPr="007239FE">
        <w:rPr>
          <w:lang w:val="en-US"/>
        </w:rPr>
        <w:t>;</w:t>
      </w:r>
    </w:p>
    <w:p w14:paraId="5F27FBCB" w14:textId="1FC0E180" w:rsidR="004C0DE9" w:rsidRPr="007239FE" w:rsidRDefault="004C0DE9">
      <w:pPr>
        <w:pStyle w:val="ListParagraph"/>
        <w:numPr>
          <w:ilvl w:val="0"/>
          <w:numId w:val="44"/>
        </w:numPr>
        <w:rPr>
          <w:lang w:val="en-US"/>
        </w:rPr>
      </w:pPr>
      <w:r w:rsidRPr="007239FE">
        <w:rPr>
          <w:lang w:val="en-US"/>
        </w:rPr>
        <w:t>Kiểm tra tính toàn vẹn của tài liệu thông qua Blockchain</w:t>
      </w:r>
      <w:r w:rsidR="007239FE" w:rsidRPr="007239FE">
        <w:rPr>
          <w:lang w:val="en-US"/>
        </w:rPr>
        <w:t>.</w:t>
      </w:r>
    </w:p>
    <w:p w14:paraId="7AEB3E18" w14:textId="77777777" w:rsidR="00D11DB6" w:rsidRPr="004C0DE9" w:rsidRDefault="00D11DB6" w:rsidP="00D11DB6">
      <w:pPr>
        <w:rPr>
          <w:lang w:val="en-US"/>
        </w:rPr>
      </w:pPr>
    </w:p>
    <w:p w14:paraId="1BF38A04" w14:textId="77777777" w:rsidR="004C0DE9" w:rsidRPr="004C0DE9" w:rsidRDefault="004C0DE9" w:rsidP="004C0DE9">
      <w:pPr>
        <w:pStyle w:val="Heading4"/>
        <w:rPr>
          <w:lang w:val="en-US"/>
        </w:rPr>
      </w:pPr>
      <w:r w:rsidRPr="004C0DE9">
        <w:rPr>
          <w:lang w:val="en-US"/>
        </w:rPr>
        <w:t>Quản trị hệ thống</w:t>
      </w:r>
    </w:p>
    <w:p w14:paraId="69028B2D" w14:textId="77777777" w:rsidR="004C0DE9" w:rsidRPr="004C0DE9" w:rsidRDefault="004C0DE9" w:rsidP="004C0DE9">
      <w:pPr>
        <w:rPr>
          <w:lang w:val="en-US"/>
        </w:rPr>
      </w:pPr>
      <w:r w:rsidRPr="004C0DE9">
        <w:rPr>
          <w:lang w:val="en-US"/>
        </w:rPr>
        <w:t>Quản trị viên có thể:</w:t>
      </w:r>
    </w:p>
    <w:p w14:paraId="21A22161" w14:textId="45979FA6" w:rsidR="004C0DE9" w:rsidRPr="00D11DB6" w:rsidRDefault="004C0DE9">
      <w:pPr>
        <w:pStyle w:val="ListParagraph"/>
        <w:numPr>
          <w:ilvl w:val="0"/>
          <w:numId w:val="38"/>
        </w:numPr>
        <w:rPr>
          <w:lang w:val="en-US"/>
        </w:rPr>
      </w:pPr>
      <w:r w:rsidRPr="00D11DB6">
        <w:rPr>
          <w:lang w:val="en-US"/>
        </w:rPr>
        <w:t>Quản lý tài khoản người dùng</w:t>
      </w:r>
      <w:r w:rsidR="007239FE">
        <w:rPr>
          <w:lang w:val="en-US"/>
        </w:rPr>
        <w:t>;</w:t>
      </w:r>
    </w:p>
    <w:p w14:paraId="63E74C85" w14:textId="64D48D54" w:rsidR="004C0DE9" w:rsidRPr="00D11DB6" w:rsidRDefault="004C0DE9">
      <w:pPr>
        <w:pStyle w:val="ListParagraph"/>
        <w:numPr>
          <w:ilvl w:val="0"/>
          <w:numId w:val="38"/>
        </w:numPr>
        <w:rPr>
          <w:lang w:val="en-US"/>
        </w:rPr>
      </w:pPr>
      <w:r w:rsidRPr="00D11DB6">
        <w:rPr>
          <w:lang w:val="en-US"/>
        </w:rPr>
        <w:t>Theo dõi hoạt động hệ thống</w:t>
      </w:r>
      <w:r w:rsidR="007239FE">
        <w:rPr>
          <w:lang w:val="en-US"/>
        </w:rPr>
        <w:t>;</w:t>
      </w:r>
    </w:p>
    <w:p w14:paraId="3B6F72B1" w14:textId="493EAA2E" w:rsidR="004C0DE9" w:rsidRPr="00D11DB6" w:rsidRDefault="004C0DE9">
      <w:pPr>
        <w:pStyle w:val="ListParagraph"/>
        <w:numPr>
          <w:ilvl w:val="0"/>
          <w:numId w:val="38"/>
        </w:numPr>
        <w:rPr>
          <w:lang w:val="en-US"/>
        </w:rPr>
      </w:pPr>
      <w:r w:rsidRPr="00D11DB6">
        <w:rPr>
          <w:lang w:val="en-US"/>
        </w:rPr>
        <w:t>Quản lý hồ sơ công chứng</w:t>
      </w:r>
      <w:r w:rsidR="007239FE">
        <w:rPr>
          <w:lang w:val="en-US"/>
        </w:rPr>
        <w:t>;</w:t>
      </w:r>
    </w:p>
    <w:p w14:paraId="3D8FCB1D" w14:textId="04137850" w:rsidR="004C0DE9" w:rsidRPr="00D11DB6" w:rsidRDefault="004C0DE9">
      <w:pPr>
        <w:pStyle w:val="ListParagraph"/>
        <w:numPr>
          <w:ilvl w:val="0"/>
          <w:numId w:val="38"/>
        </w:numPr>
        <w:rPr>
          <w:lang w:val="en-US"/>
        </w:rPr>
      </w:pPr>
      <w:r w:rsidRPr="00D11DB6">
        <w:rPr>
          <w:lang w:val="en-US"/>
        </w:rPr>
        <w:t>Theo dõi nhật ký hệ thống</w:t>
      </w:r>
      <w:r w:rsidR="007239FE">
        <w:rPr>
          <w:lang w:val="en-US"/>
        </w:rPr>
        <w:t>;</w:t>
      </w:r>
    </w:p>
    <w:p w14:paraId="506FF711" w14:textId="79FB411E" w:rsidR="004C0DE9" w:rsidRPr="00D11DB6" w:rsidRDefault="004C0DE9">
      <w:pPr>
        <w:pStyle w:val="ListParagraph"/>
        <w:numPr>
          <w:ilvl w:val="0"/>
          <w:numId w:val="38"/>
        </w:numPr>
        <w:rPr>
          <w:lang w:val="en-US"/>
        </w:rPr>
      </w:pPr>
      <w:r w:rsidRPr="00D11DB6">
        <w:rPr>
          <w:lang w:val="en-US"/>
        </w:rPr>
        <w:t>Quản lý dữ liệu và trạng thái dịch vụ</w:t>
      </w:r>
      <w:r w:rsidR="007239FE">
        <w:rPr>
          <w:lang w:val="en-US"/>
        </w:rPr>
        <w:t>.</w:t>
      </w:r>
    </w:p>
    <w:p w14:paraId="46E09B8D" w14:textId="77777777" w:rsidR="004C0DE9" w:rsidRPr="004C0DE9" w:rsidRDefault="004C0DE9" w:rsidP="004C0DE9"/>
    <w:p w14:paraId="633E4A93" w14:textId="73C6DB23" w:rsidR="00BB186D" w:rsidRDefault="00BB186D" w:rsidP="001D4F95">
      <w:pPr>
        <w:pStyle w:val="Heading3"/>
      </w:pPr>
      <w:r>
        <w:lastRenderedPageBreak/>
        <w:t>Yêu cầu phi chức năng</w:t>
      </w:r>
    </w:p>
    <w:p w14:paraId="10485AC1" w14:textId="26B829AD" w:rsidR="00D11DB6" w:rsidRPr="00D11DB6" w:rsidRDefault="00D11DB6" w:rsidP="00D11DB6">
      <w:pPr>
        <w:rPr>
          <w:lang w:val="en-US"/>
        </w:rPr>
      </w:pPr>
      <w:r w:rsidRPr="00D11DB6">
        <w:rPr>
          <w:lang w:val="en-US"/>
        </w:rPr>
        <w:t xml:space="preserve">Ngoài các yêu cầu chức năng, hệ thống cần đáp ứng các yêu cầu phi chức năng nhằm bảo đảm khả năng hoạt động ổn định, </w:t>
      </w:r>
      <w:proofErr w:type="gramStart"/>
      <w:r w:rsidRPr="00D11DB6">
        <w:rPr>
          <w:lang w:val="en-US"/>
        </w:rPr>
        <w:t>an</w:t>
      </w:r>
      <w:proofErr w:type="gramEnd"/>
      <w:r w:rsidRPr="00D11DB6">
        <w:rPr>
          <w:lang w:val="en-US"/>
        </w:rPr>
        <w:t xml:space="preserve"> toàn và hiệu quả.</w:t>
      </w:r>
    </w:p>
    <w:p w14:paraId="42CE5F3A" w14:textId="77777777" w:rsidR="00D11DB6" w:rsidRPr="00D11DB6" w:rsidRDefault="00D11DB6" w:rsidP="00D11DB6">
      <w:pPr>
        <w:pStyle w:val="Heading4"/>
        <w:rPr>
          <w:lang w:val="en-US"/>
        </w:rPr>
      </w:pPr>
      <w:r w:rsidRPr="00D11DB6">
        <w:rPr>
          <w:lang w:val="en-US"/>
        </w:rPr>
        <w:t>Yêu cầu về bảo mật</w:t>
      </w:r>
    </w:p>
    <w:p w14:paraId="022807FE" w14:textId="77777777" w:rsidR="00D11DB6" w:rsidRPr="00D11DB6" w:rsidRDefault="00D11DB6" w:rsidP="00D11DB6">
      <w:pPr>
        <w:rPr>
          <w:lang w:val="en-US"/>
        </w:rPr>
      </w:pPr>
      <w:r w:rsidRPr="00D11DB6">
        <w:rPr>
          <w:lang w:val="en-US"/>
        </w:rPr>
        <w:t>Hệ thống cần bảo đảm:</w:t>
      </w:r>
    </w:p>
    <w:p w14:paraId="54C75F88" w14:textId="184D8E77" w:rsidR="00D11DB6" w:rsidRPr="00D11DB6" w:rsidRDefault="00D11DB6">
      <w:pPr>
        <w:numPr>
          <w:ilvl w:val="0"/>
          <w:numId w:val="39"/>
        </w:numPr>
        <w:tabs>
          <w:tab w:val="clear" w:pos="720"/>
          <w:tab w:val="num" w:pos="1429"/>
        </w:tabs>
        <w:ind w:left="1429"/>
        <w:rPr>
          <w:lang w:val="en-US"/>
        </w:rPr>
      </w:pPr>
      <w:r w:rsidRPr="00D11DB6">
        <w:rPr>
          <w:lang w:val="en-US"/>
        </w:rPr>
        <w:t>Xác thực người dùng an toàn</w:t>
      </w:r>
      <w:r w:rsidR="007239FE">
        <w:rPr>
          <w:lang w:val="en-US"/>
        </w:rPr>
        <w:t>;</w:t>
      </w:r>
    </w:p>
    <w:p w14:paraId="7FA8D074" w14:textId="725F328F" w:rsidR="00D11DB6" w:rsidRPr="00D11DB6" w:rsidRDefault="00D11DB6">
      <w:pPr>
        <w:numPr>
          <w:ilvl w:val="0"/>
          <w:numId w:val="39"/>
        </w:numPr>
        <w:tabs>
          <w:tab w:val="clear" w:pos="720"/>
          <w:tab w:val="num" w:pos="1069"/>
        </w:tabs>
        <w:ind w:left="1429"/>
        <w:rPr>
          <w:lang w:val="en-US"/>
        </w:rPr>
      </w:pPr>
      <w:r w:rsidRPr="00D11DB6">
        <w:rPr>
          <w:lang w:val="en-US"/>
        </w:rPr>
        <w:t>Phân quyền truy cập theo vai trò</w:t>
      </w:r>
      <w:r w:rsidR="007239FE">
        <w:rPr>
          <w:lang w:val="en-US"/>
        </w:rPr>
        <w:t>;</w:t>
      </w:r>
    </w:p>
    <w:p w14:paraId="0A51E024" w14:textId="49239527" w:rsidR="00D11DB6" w:rsidRPr="00D11DB6" w:rsidRDefault="00D11DB6">
      <w:pPr>
        <w:numPr>
          <w:ilvl w:val="0"/>
          <w:numId w:val="39"/>
        </w:numPr>
        <w:tabs>
          <w:tab w:val="clear" w:pos="720"/>
          <w:tab w:val="num" w:pos="1069"/>
        </w:tabs>
        <w:ind w:left="1429"/>
        <w:rPr>
          <w:lang w:val="en-US"/>
        </w:rPr>
      </w:pPr>
      <w:r w:rsidRPr="00D11DB6">
        <w:rPr>
          <w:lang w:val="en-US"/>
        </w:rPr>
        <w:t>Bảo vệ dữ liệu người dùng</w:t>
      </w:r>
      <w:r w:rsidR="007239FE">
        <w:rPr>
          <w:lang w:val="en-US"/>
        </w:rPr>
        <w:t>;</w:t>
      </w:r>
    </w:p>
    <w:p w14:paraId="02106B12" w14:textId="751DE716" w:rsidR="00D11DB6" w:rsidRPr="00D11DB6" w:rsidRDefault="00D11DB6">
      <w:pPr>
        <w:numPr>
          <w:ilvl w:val="0"/>
          <w:numId w:val="39"/>
        </w:numPr>
        <w:tabs>
          <w:tab w:val="clear" w:pos="720"/>
          <w:tab w:val="num" w:pos="1069"/>
        </w:tabs>
        <w:ind w:left="1429"/>
        <w:rPr>
          <w:lang w:val="en-US"/>
        </w:rPr>
      </w:pPr>
      <w:r w:rsidRPr="00D11DB6">
        <w:rPr>
          <w:lang w:val="en-US"/>
        </w:rPr>
        <w:t>Mã hóa thông tin nhạy cảm</w:t>
      </w:r>
      <w:r w:rsidR="007239FE">
        <w:rPr>
          <w:lang w:val="en-US"/>
        </w:rPr>
        <w:t>;</w:t>
      </w:r>
    </w:p>
    <w:p w14:paraId="4AE84889" w14:textId="4F8A6784" w:rsidR="00D11DB6" w:rsidRDefault="00D11DB6">
      <w:pPr>
        <w:numPr>
          <w:ilvl w:val="0"/>
          <w:numId w:val="39"/>
        </w:numPr>
        <w:tabs>
          <w:tab w:val="clear" w:pos="720"/>
          <w:tab w:val="num" w:pos="1069"/>
        </w:tabs>
        <w:ind w:left="1429"/>
        <w:rPr>
          <w:lang w:val="en-US"/>
        </w:rPr>
      </w:pPr>
      <w:r w:rsidRPr="00D11DB6">
        <w:rPr>
          <w:lang w:val="en-US"/>
        </w:rPr>
        <w:t>Hạn chế truy cập trái phép.</w:t>
      </w:r>
    </w:p>
    <w:p w14:paraId="38027CD1" w14:textId="77777777" w:rsidR="00D11DB6" w:rsidRPr="00D11DB6" w:rsidRDefault="00D11DB6" w:rsidP="00D11DB6">
      <w:pPr>
        <w:ind w:left="1429" w:firstLine="0"/>
        <w:rPr>
          <w:lang w:val="en-US"/>
        </w:rPr>
      </w:pPr>
    </w:p>
    <w:p w14:paraId="7362E681" w14:textId="77777777" w:rsidR="00D11DB6" w:rsidRPr="00D11DB6" w:rsidRDefault="00D11DB6" w:rsidP="00D11DB6">
      <w:pPr>
        <w:pStyle w:val="Heading4"/>
        <w:rPr>
          <w:lang w:val="en-US"/>
        </w:rPr>
      </w:pPr>
      <w:r w:rsidRPr="00D11DB6">
        <w:rPr>
          <w:lang w:val="en-US"/>
        </w:rPr>
        <w:t>Yêu cầu về hiệu năng</w:t>
      </w:r>
    </w:p>
    <w:p w14:paraId="3431C9E4" w14:textId="77777777" w:rsidR="00D11DB6" w:rsidRPr="00D11DB6" w:rsidRDefault="00D11DB6" w:rsidP="00D11DB6">
      <w:pPr>
        <w:rPr>
          <w:lang w:val="en-US"/>
        </w:rPr>
      </w:pPr>
      <w:r w:rsidRPr="00D11DB6">
        <w:rPr>
          <w:lang w:val="en-US"/>
        </w:rPr>
        <w:t>Hệ thống cần có khả năng:</w:t>
      </w:r>
    </w:p>
    <w:p w14:paraId="751B0060" w14:textId="77777777" w:rsidR="00D11DB6" w:rsidRPr="00D11DB6" w:rsidRDefault="00D11DB6">
      <w:pPr>
        <w:numPr>
          <w:ilvl w:val="0"/>
          <w:numId w:val="40"/>
        </w:numPr>
        <w:tabs>
          <w:tab w:val="num" w:pos="720"/>
        </w:tabs>
        <w:rPr>
          <w:lang w:val="en-US"/>
        </w:rPr>
      </w:pPr>
      <w:r w:rsidRPr="00D11DB6">
        <w:rPr>
          <w:lang w:val="en-US"/>
        </w:rPr>
        <w:t xml:space="preserve">Xử lý đồng thời nhiều yêu cầu truy cập; </w:t>
      </w:r>
    </w:p>
    <w:p w14:paraId="27EA46D5" w14:textId="77777777" w:rsidR="00D11DB6" w:rsidRPr="00D11DB6" w:rsidRDefault="00D11DB6">
      <w:pPr>
        <w:numPr>
          <w:ilvl w:val="0"/>
          <w:numId w:val="40"/>
        </w:numPr>
        <w:tabs>
          <w:tab w:val="num" w:pos="720"/>
        </w:tabs>
        <w:rPr>
          <w:lang w:val="en-US"/>
        </w:rPr>
      </w:pPr>
      <w:r w:rsidRPr="00D11DB6">
        <w:rPr>
          <w:lang w:val="en-US"/>
        </w:rPr>
        <w:t xml:space="preserve">Đáp ứng thời gian phản hồi phù hợp; </w:t>
      </w:r>
    </w:p>
    <w:p w14:paraId="61AC18D7" w14:textId="77777777" w:rsidR="00D11DB6" w:rsidRPr="00D11DB6" w:rsidRDefault="00D11DB6">
      <w:pPr>
        <w:numPr>
          <w:ilvl w:val="0"/>
          <w:numId w:val="40"/>
        </w:numPr>
        <w:tabs>
          <w:tab w:val="num" w:pos="720"/>
        </w:tabs>
        <w:rPr>
          <w:lang w:val="en-US"/>
        </w:rPr>
      </w:pPr>
      <w:r w:rsidRPr="00D11DB6">
        <w:rPr>
          <w:lang w:val="en-US"/>
        </w:rPr>
        <w:t xml:space="preserve">Hỗ trợ tải lên và truy xuất tài liệu nhanh chóng; </w:t>
      </w:r>
    </w:p>
    <w:p w14:paraId="55CF8254" w14:textId="1E94F44C" w:rsidR="00D11DB6" w:rsidRDefault="00D11DB6">
      <w:pPr>
        <w:numPr>
          <w:ilvl w:val="0"/>
          <w:numId w:val="40"/>
        </w:numPr>
        <w:tabs>
          <w:tab w:val="num" w:pos="720"/>
        </w:tabs>
        <w:rPr>
          <w:lang w:val="en-US"/>
        </w:rPr>
      </w:pPr>
      <w:r w:rsidRPr="00D11DB6">
        <w:rPr>
          <w:lang w:val="en-US"/>
        </w:rPr>
        <w:t xml:space="preserve">Bảo đảm khả năng hoạt động ổn định trong quá trình họp trực tuyến. </w:t>
      </w:r>
    </w:p>
    <w:p w14:paraId="65B74F20" w14:textId="77777777" w:rsidR="00D11DB6" w:rsidRPr="00D11DB6" w:rsidRDefault="00D11DB6" w:rsidP="00D11DB6">
      <w:pPr>
        <w:ind w:left="1429" w:firstLine="0"/>
        <w:rPr>
          <w:lang w:val="en-US"/>
        </w:rPr>
      </w:pPr>
    </w:p>
    <w:p w14:paraId="14C7B453" w14:textId="77777777" w:rsidR="00D11DB6" w:rsidRPr="00D11DB6" w:rsidRDefault="00D11DB6" w:rsidP="00D11DB6">
      <w:pPr>
        <w:pStyle w:val="Heading4"/>
        <w:rPr>
          <w:lang w:val="en-US"/>
        </w:rPr>
      </w:pPr>
      <w:r w:rsidRPr="00D11DB6">
        <w:rPr>
          <w:lang w:val="en-US"/>
        </w:rPr>
        <w:t>Yêu cầu về khả năng mở rộng</w:t>
      </w:r>
    </w:p>
    <w:p w14:paraId="4C5D8588" w14:textId="77777777" w:rsidR="00D11DB6" w:rsidRPr="00D11DB6" w:rsidRDefault="00D11DB6" w:rsidP="00D11DB6">
      <w:pPr>
        <w:rPr>
          <w:lang w:val="en-US"/>
        </w:rPr>
      </w:pPr>
      <w:r w:rsidRPr="00D11DB6">
        <w:rPr>
          <w:lang w:val="en-US"/>
        </w:rPr>
        <w:t>Hệ thống cần được thiết kế theo hướng dễ mở rộng nhằm hỗ trợ:</w:t>
      </w:r>
    </w:p>
    <w:p w14:paraId="3AD880C8" w14:textId="173722BE" w:rsidR="00D11DB6" w:rsidRPr="00D11DB6" w:rsidRDefault="00D11DB6">
      <w:pPr>
        <w:numPr>
          <w:ilvl w:val="0"/>
          <w:numId w:val="41"/>
        </w:numPr>
        <w:tabs>
          <w:tab w:val="num" w:pos="720"/>
        </w:tabs>
        <w:rPr>
          <w:lang w:val="en-US"/>
        </w:rPr>
      </w:pPr>
      <w:r w:rsidRPr="00D11DB6">
        <w:rPr>
          <w:lang w:val="en-US"/>
        </w:rPr>
        <w:t>Tăng số lượng người dùng</w:t>
      </w:r>
      <w:r w:rsidR="007239FE">
        <w:rPr>
          <w:lang w:val="en-US"/>
        </w:rPr>
        <w:t>;</w:t>
      </w:r>
    </w:p>
    <w:p w14:paraId="1ED15259" w14:textId="393C8E4B" w:rsidR="00D11DB6" w:rsidRPr="00D11DB6" w:rsidRDefault="00D11DB6">
      <w:pPr>
        <w:numPr>
          <w:ilvl w:val="0"/>
          <w:numId w:val="41"/>
        </w:numPr>
        <w:tabs>
          <w:tab w:val="num" w:pos="720"/>
        </w:tabs>
        <w:rPr>
          <w:lang w:val="en-US"/>
        </w:rPr>
      </w:pPr>
      <w:r w:rsidRPr="00D11DB6">
        <w:rPr>
          <w:lang w:val="en-US"/>
        </w:rPr>
        <w:t>Tích hợp thêm dịch vụ mới</w:t>
      </w:r>
      <w:r w:rsidR="007239FE">
        <w:rPr>
          <w:lang w:val="en-US"/>
        </w:rPr>
        <w:t>;</w:t>
      </w:r>
    </w:p>
    <w:p w14:paraId="5F50E411" w14:textId="632BA0B8" w:rsidR="00D11DB6" w:rsidRPr="00D11DB6" w:rsidRDefault="00D11DB6">
      <w:pPr>
        <w:numPr>
          <w:ilvl w:val="0"/>
          <w:numId w:val="41"/>
        </w:numPr>
        <w:tabs>
          <w:tab w:val="num" w:pos="720"/>
        </w:tabs>
        <w:rPr>
          <w:lang w:val="en-US"/>
        </w:rPr>
      </w:pPr>
      <w:r w:rsidRPr="00D11DB6">
        <w:rPr>
          <w:lang w:val="en-US"/>
        </w:rPr>
        <w:t>Nâng cấp các cơ chế bảo mật</w:t>
      </w:r>
      <w:r w:rsidR="007239FE">
        <w:rPr>
          <w:lang w:val="en-US"/>
        </w:rPr>
        <w:t>;</w:t>
      </w:r>
    </w:p>
    <w:p w14:paraId="64CB6FAC" w14:textId="1BC1AC01" w:rsidR="00D11DB6" w:rsidRDefault="00D11DB6">
      <w:pPr>
        <w:numPr>
          <w:ilvl w:val="0"/>
          <w:numId w:val="41"/>
        </w:numPr>
        <w:tabs>
          <w:tab w:val="num" w:pos="720"/>
        </w:tabs>
        <w:rPr>
          <w:lang w:val="en-US"/>
        </w:rPr>
      </w:pPr>
      <w:r w:rsidRPr="00D11DB6">
        <w:rPr>
          <w:lang w:val="en-US"/>
        </w:rPr>
        <w:t>Mở rộng hạ tầng lưu trữ và xử lý dữ liệu</w:t>
      </w:r>
      <w:r w:rsidR="007239FE">
        <w:rPr>
          <w:lang w:val="en-US"/>
        </w:rPr>
        <w:t>.</w:t>
      </w:r>
    </w:p>
    <w:p w14:paraId="7DEA719E" w14:textId="77777777" w:rsidR="00D11DB6" w:rsidRPr="00D11DB6" w:rsidRDefault="00D11DB6" w:rsidP="00D11DB6">
      <w:pPr>
        <w:ind w:left="1429" w:firstLine="0"/>
        <w:rPr>
          <w:lang w:val="en-US"/>
        </w:rPr>
      </w:pPr>
    </w:p>
    <w:p w14:paraId="6B8812A4" w14:textId="77777777" w:rsidR="00D11DB6" w:rsidRPr="00D11DB6" w:rsidRDefault="00D11DB6" w:rsidP="00D11DB6">
      <w:pPr>
        <w:pStyle w:val="Heading4"/>
        <w:rPr>
          <w:lang w:val="en-US"/>
        </w:rPr>
      </w:pPr>
      <w:r w:rsidRPr="00D11DB6">
        <w:rPr>
          <w:lang w:val="en-US"/>
        </w:rPr>
        <w:t>Yêu cầu về tính toàn vẹn dữ liệu</w:t>
      </w:r>
    </w:p>
    <w:p w14:paraId="5E4012C4" w14:textId="77777777" w:rsidR="00D11DB6" w:rsidRPr="00D11DB6" w:rsidRDefault="00D11DB6" w:rsidP="00D11DB6">
      <w:pPr>
        <w:rPr>
          <w:lang w:val="en-US"/>
        </w:rPr>
      </w:pPr>
      <w:r w:rsidRPr="00D11DB6">
        <w:rPr>
          <w:lang w:val="en-US"/>
        </w:rPr>
        <w:t>Dữ liệu công chứng điện tử cần được bảo đảm:</w:t>
      </w:r>
    </w:p>
    <w:p w14:paraId="5B1CC656" w14:textId="6FF0712F" w:rsidR="00D11DB6" w:rsidRPr="00D11DB6" w:rsidRDefault="00D11DB6">
      <w:pPr>
        <w:numPr>
          <w:ilvl w:val="0"/>
          <w:numId w:val="42"/>
        </w:numPr>
        <w:tabs>
          <w:tab w:val="num" w:pos="720"/>
        </w:tabs>
        <w:rPr>
          <w:lang w:val="en-US"/>
        </w:rPr>
      </w:pPr>
      <w:r w:rsidRPr="00D11DB6">
        <w:rPr>
          <w:lang w:val="en-US"/>
        </w:rPr>
        <w:t>Không bị chỉnh sửa trái phép</w:t>
      </w:r>
      <w:r w:rsidR="007239FE">
        <w:rPr>
          <w:lang w:val="en-US"/>
        </w:rPr>
        <w:t>;</w:t>
      </w:r>
    </w:p>
    <w:p w14:paraId="79F1C8F9" w14:textId="76331B92" w:rsidR="00D11DB6" w:rsidRPr="00D11DB6" w:rsidRDefault="00D11DB6">
      <w:pPr>
        <w:numPr>
          <w:ilvl w:val="0"/>
          <w:numId w:val="42"/>
        </w:numPr>
        <w:tabs>
          <w:tab w:val="num" w:pos="720"/>
        </w:tabs>
        <w:rPr>
          <w:lang w:val="en-US"/>
        </w:rPr>
      </w:pPr>
      <w:r w:rsidRPr="00D11DB6">
        <w:rPr>
          <w:lang w:val="en-US"/>
        </w:rPr>
        <w:t>Có khả năng xác minh nguồn gốc</w:t>
      </w:r>
      <w:r w:rsidR="007239FE">
        <w:rPr>
          <w:lang w:val="en-US"/>
        </w:rPr>
        <w:t>;</w:t>
      </w:r>
    </w:p>
    <w:p w14:paraId="4BB802B3" w14:textId="21B5A7DA" w:rsidR="00D11DB6" w:rsidRPr="00D11DB6" w:rsidRDefault="00D11DB6">
      <w:pPr>
        <w:numPr>
          <w:ilvl w:val="0"/>
          <w:numId w:val="42"/>
        </w:numPr>
        <w:tabs>
          <w:tab w:val="num" w:pos="720"/>
        </w:tabs>
        <w:rPr>
          <w:lang w:val="en-US"/>
        </w:rPr>
      </w:pPr>
      <w:r w:rsidRPr="00D11DB6">
        <w:rPr>
          <w:lang w:val="en-US"/>
        </w:rPr>
        <w:t>Có thể truy vết lịch sử xử lý hồ sơ</w:t>
      </w:r>
      <w:r w:rsidR="007239FE">
        <w:rPr>
          <w:lang w:val="en-US"/>
        </w:rPr>
        <w:t>;</w:t>
      </w:r>
    </w:p>
    <w:p w14:paraId="27D0DBC9" w14:textId="50F51AC1" w:rsidR="00D11DB6" w:rsidRPr="00D11DB6" w:rsidRDefault="00D11DB6">
      <w:pPr>
        <w:numPr>
          <w:ilvl w:val="0"/>
          <w:numId w:val="42"/>
        </w:numPr>
        <w:tabs>
          <w:tab w:val="num" w:pos="720"/>
        </w:tabs>
        <w:rPr>
          <w:lang w:val="en-US"/>
        </w:rPr>
      </w:pPr>
      <w:r w:rsidRPr="00D11DB6">
        <w:rPr>
          <w:lang w:val="en-US"/>
        </w:rPr>
        <w:t>Hỗ trợ kiểm tra tính toàn vẹn thông qua Blockchain</w:t>
      </w:r>
      <w:r w:rsidR="007239FE">
        <w:rPr>
          <w:lang w:val="en-US"/>
        </w:rPr>
        <w:t>.</w:t>
      </w:r>
    </w:p>
    <w:p w14:paraId="128C83F7" w14:textId="77777777" w:rsidR="00D11DB6" w:rsidRPr="00D11DB6" w:rsidRDefault="00D11DB6" w:rsidP="00D11DB6">
      <w:pPr>
        <w:pStyle w:val="Heading4"/>
        <w:rPr>
          <w:lang w:val="en-US"/>
        </w:rPr>
      </w:pPr>
      <w:r w:rsidRPr="00D11DB6">
        <w:rPr>
          <w:lang w:val="en-US"/>
        </w:rPr>
        <w:lastRenderedPageBreak/>
        <w:t>Yêu cầu về tính sẵn sàng</w:t>
      </w:r>
    </w:p>
    <w:p w14:paraId="694F224B" w14:textId="0036F735" w:rsidR="00D11DB6" w:rsidRDefault="00D11DB6" w:rsidP="00D11DB6">
      <w:pPr>
        <w:rPr>
          <w:lang w:val="en-US"/>
        </w:rPr>
      </w:pPr>
      <w:r w:rsidRPr="00D11DB6">
        <w:rPr>
          <w:lang w:val="en-US"/>
        </w:rPr>
        <w:t>Hệ thống cần hoạt động ổn định và hỗ trợ người dùng truy cập liên tục trong quá trình sử dụng. Các dịch vụ quan trọng như xác thực người dùng, lưu trữ tài liệu và họp trực tuyến cần được bảo đảm khả năng hoạt động liên tục.</w:t>
      </w:r>
    </w:p>
    <w:p w14:paraId="7F98CE72" w14:textId="77777777" w:rsidR="002E49B3" w:rsidRPr="00D11DB6" w:rsidRDefault="002E49B3" w:rsidP="00D11DB6">
      <w:pPr>
        <w:rPr>
          <w:lang w:val="en-US"/>
        </w:rPr>
      </w:pPr>
    </w:p>
    <w:p w14:paraId="1BE3785B" w14:textId="77777777" w:rsidR="00D11DB6" w:rsidRPr="00D11DB6" w:rsidRDefault="00D11DB6" w:rsidP="00D11DB6">
      <w:pPr>
        <w:pStyle w:val="Heading4"/>
        <w:rPr>
          <w:lang w:val="en-US"/>
        </w:rPr>
      </w:pPr>
      <w:r w:rsidRPr="00D11DB6">
        <w:rPr>
          <w:lang w:val="en-US"/>
        </w:rPr>
        <w:t>Yêu cầu về giao diện người dùng</w:t>
      </w:r>
    </w:p>
    <w:p w14:paraId="008CFE20" w14:textId="77777777" w:rsidR="00D11DB6" w:rsidRPr="00D11DB6" w:rsidRDefault="00D11DB6" w:rsidP="00D11DB6">
      <w:pPr>
        <w:rPr>
          <w:lang w:val="en-US"/>
        </w:rPr>
      </w:pPr>
      <w:r w:rsidRPr="00D11DB6">
        <w:rPr>
          <w:lang w:val="en-US"/>
        </w:rPr>
        <w:t>Giao diện hệ thống cần:</w:t>
      </w:r>
    </w:p>
    <w:p w14:paraId="3BFDB48B" w14:textId="66103FAB" w:rsidR="00D11DB6" w:rsidRPr="00D11DB6" w:rsidRDefault="00D11DB6">
      <w:pPr>
        <w:numPr>
          <w:ilvl w:val="0"/>
          <w:numId w:val="43"/>
        </w:numPr>
        <w:tabs>
          <w:tab w:val="num" w:pos="720"/>
        </w:tabs>
        <w:rPr>
          <w:lang w:val="en-US"/>
        </w:rPr>
      </w:pPr>
      <w:r w:rsidRPr="00D11DB6">
        <w:rPr>
          <w:lang w:val="en-US"/>
        </w:rPr>
        <w:t>Dễ sử dụng</w:t>
      </w:r>
      <w:r w:rsidR="007239FE">
        <w:rPr>
          <w:lang w:val="en-US"/>
        </w:rPr>
        <w:t>;</w:t>
      </w:r>
    </w:p>
    <w:p w14:paraId="0F0404B4" w14:textId="18676FFF" w:rsidR="00D11DB6" w:rsidRPr="00D11DB6" w:rsidRDefault="00D11DB6">
      <w:pPr>
        <w:numPr>
          <w:ilvl w:val="0"/>
          <w:numId w:val="43"/>
        </w:numPr>
        <w:tabs>
          <w:tab w:val="num" w:pos="720"/>
        </w:tabs>
        <w:rPr>
          <w:lang w:val="en-US"/>
        </w:rPr>
      </w:pPr>
      <w:r w:rsidRPr="00D11DB6">
        <w:rPr>
          <w:lang w:val="en-US"/>
        </w:rPr>
        <w:t>Hỗ trợ thao tác trực quan</w:t>
      </w:r>
      <w:r w:rsidR="007239FE">
        <w:rPr>
          <w:lang w:val="en-US"/>
        </w:rPr>
        <w:t>;</w:t>
      </w:r>
    </w:p>
    <w:p w14:paraId="283521EB" w14:textId="53403A30" w:rsidR="00D11DB6" w:rsidRPr="00D11DB6" w:rsidRDefault="00D11DB6">
      <w:pPr>
        <w:numPr>
          <w:ilvl w:val="0"/>
          <w:numId w:val="43"/>
        </w:numPr>
        <w:tabs>
          <w:tab w:val="num" w:pos="720"/>
        </w:tabs>
        <w:rPr>
          <w:lang w:val="en-US"/>
        </w:rPr>
      </w:pPr>
      <w:r w:rsidRPr="00D11DB6">
        <w:rPr>
          <w:lang w:val="en-US"/>
        </w:rPr>
        <w:t>Phù hợp với nhiều đối tượng người dùng</w:t>
      </w:r>
      <w:r w:rsidR="007239FE">
        <w:rPr>
          <w:lang w:val="en-US"/>
        </w:rPr>
        <w:t>;</w:t>
      </w:r>
    </w:p>
    <w:p w14:paraId="1962F483" w14:textId="62053840" w:rsidR="00D11DB6" w:rsidRDefault="00D11DB6">
      <w:pPr>
        <w:numPr>
          <w:ilvl w:val="0"/>
          <w:numId w:val="43"/>
        </w:numPr>
        <w:tabs>
          <w:tab w:val="num" w:pos="720"/>
        </w:tabs>
        <w:rPr>
          <w:lang w:val="en-US"/>
        </w:rPr>
      </w:pPr>
      <w:r w:rsidRPr="00D11DB6">
        <w:rPr>
          <w:lang w:val="en-US"/>
        </w:rPr>
        <w:t>Tương thích trên nhiều thiết bị và trình duyệt web khác nhau</w:t>
      </w:r>
      <w:r w:rsidR="007239FE">
        <w:rPr>
          <w:lang w:val="en-US"/>
        </w:rPr>
        <w:t>.</w:t>
      </w:r>
    </w:p>
    <w:p w14:paraId="2BD48FE9" w14:textId="77777777" w:rsidR="002E49B3" w:rsidRDefault="002E49B3" w:rsidP="002E49B3">
      <w:pPr>
        <w:pStyle w:val="Heading2"/>
      </w:pPr>
      <w:r>
        <w:t>Đối tượng sử dụng hệ thống</w:t>
      </w:r>
    </w:p>
    <w:p w14:paraId="163F1EFD" w14:textId="77777777" w:rsidR="002E49B3" w:rsidRPr="002E49B3" w:rsidRDefault="002E49B3" w:rsidP="002E49B3">
      <w:pPr>
        <w:rPr>
          <w:lang w:val="en-US"/>
        </w:rPr>
      </w:pPr>
      <w:r w:rsidRPr="002E49B3">
        <w:rPr>
          <w:lang w:val="en-US"/>
        </w:rPr>
        <w:t>Hệ thống công chứng điện tử được xây dựng nhằm phục vụ nhiều nhóm người dùng khác nhau trong quá trình thực hiện và quản lý hoạt động công chứng điện tử. Mỗi nhóm người dùng có vai trò và quyền hạn riêng tương ứng với các chức năng nghiệp vụ của hệ thống.</w:t>
      </w:r>
    </w:p>
    <w:p w14:paraId="0E949BF7" w14:textId="77777777" w:rsidR="002E49B3" w:rsidRPr="002E49B3" w:rsidRDefault="002E49B3" w:rsidP="002E49B3">
      <w:pPr>
        <w:rPr>
          <w:lang w:val="en-US"/>
        </w:rPr>
      </w:pPr>
      <w:r w:rsidRPr="002E49B3">
        <w:rPr>
          <w:lang w:val="en-US"/>
        </w:rPr>
        <w:t>Trong phạm vi đề tài, hệ thống gồm ba nhóm đối tượng sử dụng chính:</w:t>
      </w:r>
    </w:p>
    <w:p w14:paraId="76301437" w14:textId="77777777" w:rsidR="002E49B3" w:rsidRPr="002E49B3" w:rsidRDefault="002E49B3">
      <w:pPr>
        <w:numPr>
          <w:ilvl w:val="0"/>
          <w:numId w:val="45"/>
        </w:numPr>
        <w:tabs>
          <w:tab w:val="num" w:pos="720"/>
        </w:tabs>
        <w:rPr>
          <w:lang w:val="en-US"/>
        </w:rPr>
      </w:pPr>
      <w:r w:rsidRPr="002E49B3">
        <w:rPr>
          <w:lang w:val="en-US"/>
        </w:rPr>
        <w:t xml:space="preserve">Người dân; </w:t>
      </w:r>
    </w:p>
    <w:p w14:paraId="2D8478BE" w14:textId="77777777" w:rsidR="002E49B3" w:rsidRPr="002E49B3" w:rsidRDefault="002E49B3">
      <w:pPr>
        <w:numPr>
          <w:ilvl w:val="0"/>
          <w:numId w:val="45"/>
        </w:numPr>
        <w:tabs>
          <w:tab w:val="num" w:pos="720"/>
        </w:tabs>
        <w:rPr>
          <w:lang w:val="en-US"/>
        </w:rPr>
      </w:pPr>
      <w:r w:rsidRPr="002E49B3">
        <w:rPr>
          <w:lang w:val="en-US"/>
        </w:rPr>
        <w:t xml:space="preserve">Công chứng viên; </w:t>
      </w:r>
    </w:p>
    <w:p w14:paraId="4E18E71E" w14:textId="77777777" w:rsidR="002E49B3" w:rsidRPr="002E49B3" w:rsidRDefault="002E49B3">
      <w:pPr>
        <w:numPr>
          <w:ilvl w:val="0"/>
          <w:numId w:val="45"/>
        </w:numPr>
        <w:tabs>
          <w:tab w:val="num" w:pos="720"/>
        </w:tabs>
        <w:rPr>
          <w:lang w:val="en-US"/>
        </w:rPr>
      </w:pPr>
      <w:r w:rsidRPr="002E49B3">
        <w:rPr>
          <w:lang w:val="en-US"/>
        </w:rPr>
        <w:t xml:space="preserve">Quản trị viên. </w:t>
      </w:r>
    </w:p>
    <w:p w14:paraId="2C67386D" w14:textId="77777777" w:rsidR="002E49B3" w:rsidRPr="002E49B3" w:rsidRDefault="002E49B3" w:rsidP="002E49B3">
      <w:pPr>
        <w:rPr>
          <w:lang w:val="en-US"/>
        </w:rPr>
      </w:pPr>
      <w:r w:rsidRPr="002E49B3">
        <w:rPr>
          <w:lang w:val="en-US"/>
        </w:rPr>
        <w:t>Việc phân tách các nhóm người dùng giúp hệ thống dễ dàng quản lý quyền truy cập, bảo đảm tính bảo mật và hỗ trợ tổ chức các chức năng phù hợp với từng vai trò.</w:t>
      </w:r>
    </w:p>
    <w:p w14:paraId="2D597D81" w14:textId="77777777" w:rsidR="002E49B3" w:rsidRPr="002E49B3" w:rsidRDefault="002E49B3" w:rsidP="002E49B3"/>
    <w:p w14:paraId="40962AEA" w14:textId="77777777" w:rsidR="002E49B3" w:rsidRDefault="002E49B3" w:rsidP="002E49B3">
      <w:pPr>
        <w:pStyle w:val="Heading3"/>
      </w:pPr>
      <w:r>
        <w:t>Người dân</w:t>
      </w:r>
    </w:p>
    <w:p w14:paraId="54E122AE" w14:textId="77777777" w:rsidR="002E49B3" w:rsidRPr="002E49B3" w:rsidRDefault="002E49B3" w:rsidP="002E49B3">
      <w:pPr>
        <w:rPr>
          <w:lang w:val="en-US"/>
        </w:rPr>
      </w:pPr>
      <w:r w:rsidRPr="002E49B3">
        <w:rPr>
          <w:lang w:val="en-US"/>
        </w:rPr>
        <w:t>Người dân là đối tượng sử dụng hệ thống để thực hiện các thủ tục công chứng điện tử thông qua nền tảng trực tuyến.</w:t>
      </w:r>
    </w:p>
    <w:p w14:paraId="5BFC62FF" w14:textId="77777777" w:rsidR="002E49B3" w:rsidRPr="002E49B3" w:rsidRDefault="002E49B3" w:rsidP="002E49B3">
      <w:pPr>
        <w:rPr>
          <w:lang w:val="en-US"/>
        </w:rPr>
      </w:pPr>
      <w:r w:rsidRPr="002E49B3">
        <w:rPr>
          <w:lang w:val="en-US"/>
        </w:rPr>
        <w:t>Đối tượng này có nhu cầu:</w:t>
      </w:r>
    </w:p>
    <w:p w14:paraId="7C6EBF27" w14:textId="77777777" w:rsidR="002E49B3" w:rsidRPr="002E49B3" w:rsidRDefault="002E49B3">
      <w:pPr>
        <w:numPr>
          <w:ilvl w:val="0"/>
          <w:numId w:val="46"/>
        </w:numPr>
        <w:tabs>
          <w:tab w:val="num" w:pos="720"/>
        </w:tabs>
        <w:rPr>
          <w:lang w:val="en-US"/>
        </w:rPr>
      </w:pPr>
      <w:r w:rsidRPr="002E49B3">
        <w:rPr>
          <w:lang w:val="en-US"/>
        </w:rPr>
        <w:t xml:space="preserve">Tạo yêu cầu công chứng; </w:t>
      </w:r>
    </w:p>
    <w:p w14:paraId="3FA8384C" w14:textId="77777777" w:rsidR="002E49B3" w:rsidRPr="002E49B3" w:rsidRDefault="002E49B3">
      <w:pPr>
        <w:numPr>
          <w:ilvl w:val="0"/>
          <w:numId w:val="46"/>
        </w:numPr>
        <w:tabs>
          <w:tab w:val="num" w:pos="720"/>
        </w:tabs>
        <w:rPr>
          <w:lang w:val="en-US"/>
        </w:rPr>
      </w:pPr>
      <w:r w:rsidRPr="002E49B3">
        <w:rPr>
          <w:lang w:val="en-US"/>
        </w:rPr>
        <w:t xml:space="preserve">Gửi và quản lý hồ sơ điện tử; </w:t>
      </w:r>
    </w:p>
    <w:p w14:paraId="3384A2A3" w14:textId="77777777" w:rsidR="002E49B3" w:rsidRPr="002E49B3" w:rsidRDefault="002E49B3">
      <w:pPr>
        <w:numPr>
          <w:ilvl w:val="0"/>
          <w:numId w:val="46"/>
        </w:numPr>
        <w:tabs>
          <w:tab w:val="num" w:pos="720"/>
        </w:tabs>
        <w:rPr>
          <w:lang w:val="en-US"/>
        </w:rPr>
      </w:pPr>
      <w:r w:rsidRPr="002E49B3">
        <w:rPr>
          <w:lang w:val="en-US"/>
        </w:rPr>
        <w:t xml:space="preserve">Theo dõi trạng thái xử lý hồ sơ; </w:t>
      </w:r>
    </w:p>
    <w:p w14:paraId="026017B1" w14:textId="77777777" w:rsidR="002E49B3" w:rsidRPr="002E49B3" w:rsidRDefault="002E49B3">
      <w:pPr>
        <w:numPr>
          <w:ilvl w:val="0"/>
          <w:numId w:val="46"/>
        </w:numPr>
        <w:tabs>
          <w:tab w:val="num" w:pos="720"/>
        </w:tabs>
        <w:rPr>
          <w:lang w:val="en-US"/>
        </w:rPr>
      </w:pPr>
      <w:r w:rsidRPr="002E49B3">
        <w:rPr>
          <w:lang w:val="en-US"/>
        </w:rPr>
        <w:t xml:space="preserve">Tham gia phiên công chứng trực tuyến; </w:t>
      </w:r>
    </w:p>
    <w:p w14:paraId="3B7997ED" w14:textId="77777777" w:rsidR="002E49B3" w:rsidRPr="002E49B3" w:rsidRDefault="002E49B3">
      <w:pPr>
        <w:numPr>
          <w:ilvl w:val="0"/>
          <w:numId w:val="46"/>
        </w:numPr>
        <w:tabs>
          <w:tab w:val="num" w:pos="720"/>
        </w:tabs>
        <w:rPr>
          <w:lang w:val="en-US"/>
        </w:rPr>
      </w:pPr>
      <w:r w:rsidRPr="002E49B3">
        <w:rPr>
          <w:lang w:val="en-US"/>
        </w:rPr>
        <w:t xml:space="preserve">Thực hiện ký số điện tử; </w:t>
      </w:r>
    </w:p>
    <w:p w14:paraId="42C62289" w14:textId="77777777" w:rsidR="002E49B3" w:rsidRPr="002E49B3" w:rsidRDefault="002E49B3">
      <w:pPr>
        <w:numPr>
          <w:ilvl w:val="0"/>
          <w:numId w:val="46"/>
        </w:numPr>
        <w:tabs>
          <w:tab w:val="num" w:pos="720"/>
        </w:tabs>
        <w:rPr>
          <w:lang w:val="en-US"/>
        </w:rPr>
      </w:pPr>
      <w:r w:rsidRPr="002E49B3">
        <w:rPr>
          <w:lang w:val="en-US"/>
        </w:rPr>
        <w:lastRenderedPageBreak/>
        <w:t xml:space="preserve">Nhận kết quả công chứng điện tử. </w:t>
      </w:r>
    </w:p>
    <w:p w14:paraId="4627BE88" w14:textId="77777777" w:rsidR="002E49B3" w:rsidRPr="002E49B3" w:rsidRDefault="002E49B3" w:rsidP="002E49B3">
      <w:pPr>
        <w:rPr>
          <w:lang w:val="en-US"/>
        </w:rPr>
      </w:pPr>
      <w:r w:rsidRPr="002E49B3">
        <w:rPr>
          <w:lang w:val="en-US"/>
        </w:rPr>
        <w:t>Trong hệ thống, người dân được cấp tài khoản để đăng nhập và sử dụng các chức năng liên quan đến hồ sơ công chứng của mình. Người dân chỉ được phép truy cập và quản lý các dữ liệu thuộc phạm vi tài khoản cá nhân nhằm bảo đảm tính riêng tư và bảo mật thông tin.</w:t>
      </w:r>
    </w:p>
    <w:p w14:paraId="7DC53C4C" w14:textId="77777777" w:rsidR="002E49B3" w:rsidRPr="002E49B3" w:rsidRDefault="002E49B3" w:rsidP="002E49B3">
      <w:pPr>
        <w:rPr>
          <w:lang w:val="en-US"/>
        </w:rPr>
      </w:pPr>
      <w:r w:rsidRPr="002E49B3">
        <w:rPr>
          <w:lang w:val="en-US"/>
        </w:rPr>
        <w:t>Ngoài ra, hệ thống hỗ trợ người dân kiểm tra và xác minh tính toàn vẹn của văn bản công chứng điện tử thông qua Blockchain.</w:t>
      </w:r>
    </w:p>
    <w:p w14:paraId="0C5A2A04" w14:textId="77777777" w:rsidR="002E49B3" w:rsidRPr="002E49B3" w:rsidRDefault="002E49B3" w:rsidP="002E49B3"/>
    <w:p w14:paraId="5BF91851" w14:textId="77777777" w:rsidR="002E49B3" w:rsidRDefault="002E49B3" w:rsidP="002E49B3">
      <w:pPr>
        <w:pStyle w:val="Heading3"/>
      </w:pPr>
      <w:r>
        <w:t>Công chứng viên</w:t>
      </w:r>
    </w:p>
    <w:p w14:paraId="2594D3D8" w14:textId="77777777" w:rsidR="002E49B3" w:rsidRPr="002E49B3" w:rsidRDefault="002E49B3" w:rsidP="002E49B3">
      <w:pPr>
        <w:rPr>
          <w:lang w:val="en-US"/>
        </w:rPr>
      </w:pPr>
      <w:r w:rsidRPr="002E49B3">
        <w:rPr>
          <w:lang w:val="en-US"/>
        </w:rPr>
        <w:t>Công chứng viên là đối tượng trực tiếp thực hiện nghiệp vụ công chứng điện tử trên hệ thống.</w:t>
      </w:r>
    </w:p>
    <w:p w14:paraId="598FC77B" w14:textId="77777777" w:rsidR="002E49B3" w:rsidRPr="002E49B3" w:rsidRDefault="002E49B3" w:rsidP="002E49B3">
      <w:pPr>
        <w:rPr>
          <w:lang w:val="en-US"/>
        </w:rPr>
      </w:pPr>
      <w:r w:rsidRPr="002E49B3">
        <w:rPr>
          <w:lang w:val="en-US"/>
        </w:rPr>
        <w:t>Công chứng viên có trách nhiệm:</w:t>
      </w:r>
    </w:p>
    <w:p w14:paraId="7BE4947E" w14:textId="77777777" w:rsidR="002E49B3" w:rsidRPr="002E49B3" w:rsidRDefault="002E49B3">
      <w:pPr>
        <w:numPr>
          <w:ilvl w:val="0"/>
          <w:numId w:val="47"/>
        </w:numPr>
        <w:tabs>
          <w:tab w:val="num" w:pos="720"/>
        </w:tabs>
        <w:rPr>
          <w:lang w:val="en-US"/>
        </w:rPr>
      </w:pPr>
      <w:r w:rsidRPr="002E49B3">
        <w:rPr>
          <w:lang w:val="en-US"/>
        </w:rPr>
        <w:t xml:space="preserve">Tiếp nhận và kiểm tra hồ sơ công chứng; </w:t>
      </w:r>
    </w:p>
    <w:p w14:paraId="0B21ABAD" w14:textId="77777777" w:rsidR="002E49B3" w:rsidRPr="002E49B3" w:rsidRDefault="002E49B3">
      <w:pPr>
        <w:numPr>
          <w:ilvl w:val="0"/>
          <w:numId w:val="47"/>
        </w:numPr>
        <w:tabs>
          <w:tab w:val="num" w:pos="720"/>
        </w:tabs>
        <w:rPr>
          <w:lang w:val="en-US"/>
        </w:rPr>
      </w:pPr>
      <w:r w:rsidRPr="002E49B3">
        <w:rPr>
          <w:lang w:val="en-US"/>
        </w:rPr>
        <w:t xml:space="preserve">Xác thực thông tin người tham gia giao dịch; </w:t>
      </w:r>
    </w:p>
    <w:p w14:paraId="25C3AFBE" w14:textId="77777777" w:rsidR="002E49B3" w:rsidRPr="002E49B3" w:rsidRDefault="002E49B3">
      <w:pPr>
        <w:numPr>
          <w:ilvl w:val="0"/>
          <w:numId w:val="47"/>
        </w:numPr>
        <w:tabs>
          <w:tab w:val="num" w:pos="720"/>
        </w:tabs>
        <w:rPr>
          <w:lang w:val="en-US"/>
        </w:rPr>
      </w:pPr>
      <w:r w:rsidRPr="002E49B3">
        <w:rPr>
          <w:lang w:val="en-US"/>
        </w:rPr>
        <w:t xml:space="preserve">Thiết lập lịch hẹn công chứng; </w:t>
      </w:r>
    </w:p>
    <w:p w14:paraId="5F39BFB9" w14:textId="77777777" w:rsidR="002E49B3" w:rsidRPr="002E49B3" w:rsidRDefault="002E49B3">
      <w:pPr>
        <w:numPr>
          <w:ilvl w:val="0"/>
          <w:numId w:val="47"/>
        </w:numPr>
        <w:tabs>
          <w:tab w:val="num" w:pos="720"/>
        </w:tabs>
        <w:rPr>
          <w:lang w:val="en-US"/>
        </w:rPr>
      </w:pPr>
      <w:r w:rsidRPr="002E49B3">
        <w:rPr>
          <w:lang w:val="en-US"/>
        </w:rPr>
        <w:t xml:space="preserve">Tham gia phiên công chứng trực tuyến; </w:t>
      </w:r>
    </w:p>
    <w:p w14:paraId="457D02C9" w14:textId="77777777" w:rsidR="002E49B3" w:rsidRPr="002E49B3" w:rsidRDefault="002E49B3">
      <w:pPr>
        <w:numPr>
          <w:ilvl w:val="0"/>
          <w:numId w:val="47"/>
        </w:numPr>
        <w:tabs>
          <w:tab w:val="num" w:pos="720"/>
        </w:tabs>
        <w:rPr>
          <w:lang w:val="en-US"/>
        </w:rPr>
      </w:pPr>
      <w:r w:rsidRPr="002E49B3">
        <w:rPr>
          <w:lang w:val="en-US"/>
        </w:rPr>
        <w:t xml:space="preserve">Kiểm tra tính hợp lệ của tài liệu; </w:t>
      </w:r>
    </w:p>
    <w:p w14:paraId="67E0A60B" w14:textId="77777777" w:rsidR="002E49B3" w:rsidRPr="002E49B3" w:rsidRDefault="002E49B3">
      <w:pPr>
        <w:numPr>
          <w:ilvl w:val="0"/>
          <w:numId w:val="47"/>
        </w:numPr>
        <w:tabs>
          <w:tab w:val="num" w:pos="720"/>
        </w:tabs>
        <w:rPr>
          <w:lang w:val="en-US"/>
        </w:rPr>
      </w:pPr>
      <w:r w:rsidRPr="002E49B3">
        <w:rPr>
          <w:lang w:val="en-US"/>
        </w:rPr>
        <w:t xml:space="preserve">Ký số văn bản công chứng điện tử; </w:t>
      </w:r>
    </w:p>
    <w:p w14:paraId="304EE9B6" w14:textId="77777777" w:rsidR="002E49B3" w:rsidRPr="002E49B3" w:rsidRDefault="002E49B3">
      <w:pPr>
        <w:numPr>
          <w:ilvl w:val="0"/>
          <w:numId w:val="47"/>
        </w:numPr>
        <w:tabs>
          <w:tab w:val="num" w:pos="720"/>
        </w:tabs>
        <w:rPr>
          <w:lang w:val="en-US"/>
        </w:rPr>
      </w:pPr>
      <w:r w:rsidRPr="002E49B3">
        <w:rPr>
          <w:lang w:val="en-US"/>
        </w:rPr>
        <w:t xml:space="preserve">Cập nhật trạng thái xử lý hồ sơ. </w:t>
      </w:r>
    </w:p>
    <w:p w14:paraId="5E68AC4E" w14:textId="77777777" w:rsidR="002E49B3" w:rsidRPr="002E49B3" w:rsidRDefault="002E49B3" w:rsidP="002E49B3">
      <w:pPr>
        <w:rPr>
          <w:lang w:val="en-US"/>
        </w:rPr>
      </w:pPr>
      <w:r w:rsidRPr="002E49B3">
        <w:rPr>
          <w:lang w:val="en-US"/>
        </w:rPr>
        <w:t>Trong quá trình công chứng trực tuyến, công chứng viên sử dụng hệ thống họp trực tuyến để xác minh danh tính và chứng kiến quá trình ký số của người tham gia giao dịch theo quy định của pháp luật.</w:t>
      </w:r>
    </w:p>
    <w:p w14:paraId="70A70739" w14:textId="77777777" w:rsidR="002E49B3" w:rsidRPr="002E49B3" w:rsidRDefault="002E49B3" w:rsidP="002E49B3">
      <w:pPr>
        <w:rPr>
          <w:lang w:val="en-US"/>
        </w:rPr>
      </w:pPr>
      <w:r w:rsidRPr="002E49B3">
        <w:rPr>
          <w:lang w:val="en-US"/>
        </w:rPr>
        <w:t>Ngoài ra, công chứng viên có thể thực hiện xác minh dữ liệu công chứng điện tử thông qua Blockchain nhằm hỗ trợ kiểm tra tính toàn vẹn của tài liệu</w:t>
      </w:r>
    </w:p>
    <w:p w14:paraId="48503497" w14:textId="77777777" w:rsidR="002E49B3" w:rsidRPr="002E49B3" w:rsidRDefault="002E49B3" w:rsidP="002E49B3"/>
    <w:p w14:paraId="7E26B5F0" w14:textId="77777777" w:rsidR="002E49B3" w:rsidRDefault="002E49B3" w:rsidP="002E49B3">
      <w:pPr>
        <w:pStyle w:val="Heading3"/>
      </w:pPr>
      <w:r>
        <w:t>Quản trị viên</w:t>
      </w:r>
    </w:p>
    <w:p w14:paraId="1FCAB82A" w14:textId="77777777" w:rsidR="002E49B3" w:rsidRPr="002E49B3" w:rsidRDefault="002E49B3" w:rsidP="002E49B3">
      <w:pPr>
        <w:rPr>
          <w:lang w:val="en-US"/>
        </w:rPr>
      </w:pPr>
      <w:r w:rsidRPr="002E49B3">
        <w:rPr>
          <w:lang w:val="en-US"/>
        </w:rPr>
        <w:t>Quản trị viên là đối tượng chịu trách nhiệm quản lý và vận hành hệ thống công chứng điện tử.</w:t>
      </w:r>
    </w:p>
    <w:p w14:paraId="3F07DD41" w14:textId="77777777" w:rsidR="002E49B3" w:rsidRPr="002E49B3" w:rsidRDefault="002E49B3" w:rsidP="002E49B3">
      <w:pPr>
        <w:rPr>
          <w:lang w:val="en-US"/>
        </w:rPr>
      </w:pPr>
      <w:r w:rsidRPr="002E49B3">
        <w:rPr>
          <w:lang w:val="en-US"/>
        </w:rPr>
        <w:t>Quản trị viên có quyền:</w:t>
      </w:r>
    </w:p>
    <w:p w14:paraId="2BBFD0B8" w14:textId="77777777" w:rsidR="002E49B3" w:rsidRPr="002E49B3" w:rsidRDefault="002E49B3">
      <w:pPr>
        <w:numPr>
          <w:ilvl w:val="0"/>
          <w:numId w:val="48"/>
        </w:numPr>
        <w:tabs>
          <w:tab w:val="num" w:pos="720"/>
        </w:tabs>
        <w:rPr>
          <w:lang w:val="en-US"/>
        </w:rPr>
      </w:pPr>
      <w:r w:rsidRPr="002E49B3">
        <w:rPr>
          <w:lang w:val="en-US"/>
        </w:rPr>
        <w:t xml:space="preserve">Quản lý tài khoản người dùng; </w:t>
      </w:r>
    </w:p>
    <w:p w14:paraId="78B6EEF8" w14:textId="77777777" w:rsidR="002E49B3" w:rsidRPr="002E49B3" w:rsidRDefault="002E49B3">
      <w:pPr>
        <w:numPr>
          <w:ilvl w:val="0"/>
          <w:numId w:val="48"/>
        </w:numPr>
        <w:tabs>
          <w:tab w:val="num" w:pos="720"/>
        </w:tabs>
        <w:rPr>
          <w:lang w:val="en-US"/>
        </w:rPr>
      </w:pPr>
      <w:r w:rsidRPr="002E49B3">
        <w:rPr>
          <w:lang w:val="en-US"/>
        </w:rPr>
        <w:t xml:space="preserve">Quản lý thông tin công chứng viên; </w:t>
      </w:r>
    </w:p>
    <w:p w14:paraId="1CFA8EEA" w14:textId="77777777" w:rsidR="002E49B3" w:rsidRPr="002E49B3" w:rsidRDefault="002E49B3">
      <w:pPr>
        <w:numPr>
          <w:ilvl w:val="0"/>
          <w:numId w:val="48"/>
        </w:numPr>
        <w:tabs>
          <w:tab w:val="num" w:pos="720"/>
        </w:tabs>
        <w:rPr>
          <w:lang w:val="en-US"/>
        </w:rPr>
      </w:pPr>
      <w:r w:rsidRPr="002E49B3">
        <w:rPr>
          <w:lang w:val="en-US"/>
        </w:rPr>
        <w:t xml:space="preserve">Theo dõi hoạt động của hệ thống; </w:t>
      </w:r>
    </w:p>
    <w:p w14:paraId="5349735C" w14:textId="77777777" w:rsidR="002E49B3" w:rsidRPr="002E49B3" w:rsidRDefault="002E49B3">
      <w:pPr>
        <w:numPr>
          <w:ilvl w:val="0"/>
          <w:numId w:val="48"/>
        </w:numPr>
        <w:tabs>
          <w:tab w:val="num" w:pos="720"/>
        </w:tabs>
        <w:rPr>
          <w:lang w:val="en-US"/>
        </w:rPr>
      </w:pPr>
      <w:r w:rsidRPr="002E49B3">
        <w:rPr>
          <w:lang w:val="en-US"/>
        </w:rPr>
        <w:t xml:space="preserve">Quản lý dữ liệu và hồ sơ công chứng; </w:t>
      </w:r>
    </w:p>
    <w:p w14:paraId="43DB6DC8" w14:textId="77777777" w:rsidR="002E49B3" w:rsidRPr="002E49B3" w:rsidRDefault="002E49B3">
      <w:pPr>
        <w:numPr>
          <w:ilvl w:val="0"/>
          <w:numId w:val="48"/>
        </w:numPr>
        <w:tabs>
          <w:tab w:val="num" w:pos="720"/>
        </w:tabs>
        <w:rPr>
          <w:lang w:val="en-US"/>
        </w:rPr>
      </w:pPr>
      <w:r w:rsidRPr="002E49B3">
        <w:rPr>
          <w:lang w:val="en-US"/>
        </w:rPr>
        <w:lastRenderedPageBreak/>
        <w:t xml:space="preserve">Theo dõi nhật ký hoạt động; </w:t>
      </w:r>
    </w:p>
    <w:p w14:paraId="540F77EF" w14:textId="77777777" w:rsidR="002E49B3" w:rsidRPr="002E49B3" w:rsidRDefault="002E49B3">
      <w:pPr>
        <w:numPr>
          <w:ilvl w:val="0"/>
          <w:numId w:val="48"/>
        </w:numPr>
        <w:tabs>
          <w:tab w:val="num" w:pos="720"/>
        </w:tabs>
        <w:rPr>
          <w:lang w:val="en-US"/>
        </w:rPr>
      </w:pPr>
      <w:r w:rsidRPr="002E49B3">
        <w:rPr>
          <w:lang w:val="en-US"/>
        </w:rPr>
        <w:t xml:space="preserve">Kiểm tra trạng thái các dịch vụ hệ thống; </w:t>
      </w:r>
    </w:p>
    <w:p w14:paraId="7078E356" w14:textId="77777777" w:rsidR="002E49B3" w:rsidRPr="002E49B3" w:rsidRDefault="002E49B3">
      <w:pPr>
        <w:numPr>
          <w:ilvl w:val="0"/>
          <w:numId w:val="48"/>
        </w:numPr>
        <w:tabs>
          <w:tab w:val="num" w:pos="720"/>
        </w:tabs>
        <w:rPr>
          <w:lang w:val="en-US"/>
        </w:rPr>
      </w:pPr>
      <w:r w:rsidRPr="002E49B3">
        <w:rPr>
          <w:lang w:val="en-US"/>
        </w:rPr>
        <w:t xml:space="preserve">Quản lý cấu hình và dữ liệu lưu trữ. </w:t>
      </w:r>
    </w:p>
    <w:p w14:paraId="7EE17F10" w14:textId="2330A19D" w:rsidR="002E49B3" w:rsidRDefault="002E49B3" w:rsidP="002E49B3">
      <w:pPr>
        <w:rPr>
          <w:lang w:val="en-US"/>
        </w:rPr>
      </w:pPr>
      <w:r w:rsidRPr="002E49B3">
        <w:rPr>
          <w:lang w:val="en-US"/>
        </w:rPr>
        <w:t>Vai trò của quản trị viên giúp bảo đảm hệ thống hoạt động ổn định, hỗ trợ xử lý các vấn đề phát sinh và duy trì tính an toàn cho toàn bộ hệ thống công chứng điện tử.</w:t>
      </w:r>
    </w:p>
    <w:p w14:paraId="7F6C9FB3" w14:textId="77777777" w:rsidR="002E49B3" w:rsidRPr="00D11DB6" w:rsidRDefault="002E49B3" w:rsidP="002E49B3">
      <w:pPr>
        <w:rPr>
          <w:lang w:val="en-US"/>
        </w:rPr>
      </w:pPr>
    </w:p>
    <w:p w14:paraId="2E9617FD" w14:textId="2A442DCC" w:rsidR="00BB186D" w:rsidRDefault="00BB186D" w:rsidP="001D4F95">
      <w:pPr>
        <w:pStyle w:val="Heading2"/>
      </w:pPr>
      <w:r>
        <w:t>Phân tích nghiệp vụ hệ thống</w:t>
      </w:r>
    </w:p>
    <w:p w14:paraId="7F05EDEA" w14:textId="5766984F" w:rsidR="002E49B3" w:rsidRPr="002E49B3" w:rsidRDefault="002E49B3" w:rsidP="002E49B3">
      <w:r w:rsidRPr="002E49B3">
        <w:t>Phân tích nghiệp vụ hệ thống nhằm mô tả các quy trình xử lý chính của hệ thống công chứng điện tử, từ quá trình tiếp nhận yêu cầu cho đến xử lý hồ sơ và xác minh dữ liệu. Việc phân tích nghiệp vụ giúp xác định luồng xử lý dữ liệu, vai trò của các đối tượng tham gia và các chức năng cần xây dựng trong hệ thống.</w:t>
      </w:r>
    </w:p>
    <w:p w14:paraId="7EDC6685" w14:textId="5644E6F5" w:rsidR="00BB186D" w:rsidRDefault="00BB186D" w:rsidP="001D4F95">
      <w:pPr>
        <w:pStyle w:val="Heading3"/>
      </w:pPr>
      <w:r>
        <w:t>Quy trình tạo yêu cầu công chứng</w:t>
      </w:r>
    </w:p>
    <w:p w14:paraId="177FC3C2" w14:textId="77777777" w:rsidR="002E49B3" w:rsidRPr="002E49B3" w:rsidRDefault="002E49B3" w:rsidP="002E49B3">
      <w:pPr>
        <w:rPr>
          <w:lang w:val="en-US"/>
        </w:rPr>
      </w:pPr>
      <w:r w:rsidRPr="002E49B3">
        <w:rPr>
          <w:lang w:val="en-US"/>
        </w:rPr>
        <w:t>Quy trình tạo yêu cầu công chứng là bước đầu tiên trong hoạt động công chứng điện tử, cho phép người dân gửi hồ sơ và thông tin cần công chứng thông qua nền tảng trực tuyến.</w:t>
      </w:r>
    </w:p>
    <w:p w14:paraId="1B85A1C0" w14:textId="77777777" w:rsidR="002E49B3" w:rsidRPr="002E49B3" w:rsidRDefault="002E49B3" w:rsidP="002E49B3">
      <w:pPr>
        <w:rPr>
          <w:lang w:val="en-US"/>
        </w:rPr>
      </w:pPr>
      <w:r w:rsidRPr="002E49B3">
        <w:rPr>
          <w:lang w:val="en-US"/>
        </w:rPr>
        <w:t>Quy trình được thực hiện như sau:</w:t>
      </w:r>
    </w:p>
    <w:p w14:paraId="709B0608" w14:textId="77777777" w:rsidR="002E49B3" w:rsidRPr="00007B30" w:rsidRDefault="002E49B3" w:rsidP="00007B30">
      <w:pPr>
        <w:rPr>
          <w:b/>
          <w:bCs/>
        </w:rPr>
      </w:pPr>
      <w:r w:rsidRPr="00007B30">
        <w:rPr>
          <w:b/>
          <w:bCs/>
        </w:rPr>
        <w:t>Bước 1: Đăng nhập hệ thống</w:t>
      </w:r>
    </w:p>
    <w:p w14:paraId="30FAC09E" w14:textId="14008B97" w:rsidR="002E49B3" w:rsidRPr="002E49B3" w:rsidRDefault="002E49B3" w:rsidP="00007B30">
      <w:pPr>
        <w:rPr>
          <w:lang w:val="en-US"/>
        </w:rPr>
      </w:pPr>
      <w:r w:rsidRPr="002E49B3">
        <w:rPr>
          <w:lang w:val="en-US"/>
        </w:rPr>
        <w:t>Người dân truy cập website công chứng điện tử và thực hiện đăng nhập bằng tài khoản đã đăng ký trước đó. Sau khi xác thực thành công, người dùng có thể sử dụng các chức năng của hệ thống.</w:t>
      </w:r>
    </w:p>
    <w:p w14:paraId="7B485562" w14:textId="77777777" w:rsidR="002E49B3" w:rsidRPr="00007B30" w:rsidRDefault="002E49B3" w:rsidP="00007B30">
      <w:pPr>
        <w:rPr>
          <w:b/>
          <w:bCs/>
          <w:lang w:val="en-US"/>
        </w:rPr>
      </w:pPr>
      <w:r w:rsidRPr="00007B30">
        <w:rPr>
          <w:b/>
          <w:bCs/>
          <w:lang w:val="en-US"/>
        </w:rPr>
        <w:t xml:space="preserve">Bước 2: </w:t>
      </w:r>
      <w:r w:rsidRPr="00007B30">
        <w:rPr>
          <w:b/>
          <w:bCs/>
        </w:rPr>
        <w:t>Tạo yêu cầu công chứng</w:t>
      </w:r>
    </w:p>
    <w:p w14:paraId="210096CD" w14:textId="77777777" w:rsidR="002E49B3" w:rsidRPr="002E49B3" w:rsidRDefault="002E49B3" w:rsidP="002E49B3">
      <w:pPr>
        <w:rPr>
          <w:lang w:val="en-US"/>
        </w:rPr>
      </w:pPr>
      <w:r w:rsidRPr="002E49B3">
        <w:rPr>
          <w:lang w:val="en-US"/>
        </w:rPr>
        <w:t>Người dùng lựa chọn chức năng tạo yêu cầu công chứng và nhập các thông tin cần thiết như:</w:t>
      </w:r>
    </w:p>
    <w:p w14:paraId="2EA5F63D" w14:textId="77777777" w:rsidR="002E49B3" w:rsidRPr="002E49B3" w:rsidRDefault="002E49B3">
      <w:pPr>
        <w:numPr>
          <w:ilvl w:val="0"/>
          <w:numId w:val="49"/>
        </w:numPr>
        <w:tabs>
          <w:tab w:val="num" w:pos="720"/>
        </w:tabs>
        <w:rPr>
          <w:lang w:val="en-US"/>
        </w:rPr>
      </w:pPr>
      <w:r w:rsidRPr="002E49B3">
        <w:rPr>
          <w:lang w:val="en-US"/>
        </w:rPr>
        <w:t xml:space="preserve">Loại giao dịch công chứng; </w:t>
      </w:r>
    </w:p>
    <w:p w14:paraId="2FE44BBE" w14:textId="77777777" w:rsidR="002E49B3" w:rsidRPr="002E49B3" w:rsidRDefault="002E49B3">
      <w:pPr>
        <w:numPr>
          <w:ilvl w:val="0"/>
          <w:numId w:val="49"/>
        </w:numPr>
        <w:tabs>
          <w:tab w:val="num" w:pos="720"/>
        </w:tabs>
        <w:rPr>
          <w:lang w:val="en-US"/>
        </w:rPr>
      </w:pPr>
      <w:r w:rsidRPr="002E49B3">
        <w:rPr>
          <w:lang w:val="en-US"/>
        </w:rPr>
        <w:t xml:space="preserve">Thông tin người yêu cầu; </w:t>
      </w:r>
    </w:p>
    <w:p w14:paraId="643A79BC" w14:textId="77777777" w:rsidR="002E49B3" w:rsidRPr="002E49B3" w:rsidRDefault="002E49B3">
      <w:pPr>
        <w:numPr>
          <w:ilvl w:val="0"/>
          <w:numId w:val="49"/>
        </w:numPr>
        <w:tabs>
          <w:tab w:val="num" w:pos="720"/>
        </w:tabs>
        <w:rPr>
          <w:lang w:val="en-US"/>
        </w:rPr>
      </w:pPr>
      <w:r w:rsidRPr="002E49B3">
        <w:rPr>
          <w:lang w:val="en-US"/>
        </w:rPr>
        <w:t xml:space="preserve">Nội dung yêu cầu công chứng; </w:t>
      </w:r>
    </w:p>
    <w:p w14:paraId="325D069A" w14:textId="77777777" w:rsidR="002E49B3" w:rsidRPr="002E49B3" w:rsidRDefault="002E49B3">
      <w:pPr>
        <w:numPr>
          <w:ilvl w:val="0"/>
          <w:numId w:val="49"/>
        </w:numPr>
        <w:tabs>
          <w:tab w:val="num" w:pos="720"/>
        </w:tabs>
        <w:rPr>
          <w:lang w:val="en-US"/>
        </w:rPr>
      </w:pPr>
      <w:r w:rsidRPr="002E49B3">
        <w:rPr>
          <w:lang w:val="en-US"/>
        </w:rPr>
        <w:t xml:space="preserve">Thời gian mong muốn thực hiện công chứng. </w:t>
      </w:r>
    </w:p>
    <w:p w14:paraId="7C70DB9F" w14:textId="1D2F2207" w:rsidR="002E49B3" w:rsidRPr="002E49B3" w:rsidRDefault="002E49B3" w:rsidP="00007B30">
      <w:pPr>
        <w:rPr>
          <w:lang w:val="en-US"/>
        </w:rPr>
      </w:pPr>
      <w:r w:rsidRPr="002E49B3">
        <w:rPr>
          <w:lang w:val="en-US"/>
        </w:rPr>
        <w:t>Hệ thống kiểm tra tính hợp lệ của dữ liệu trước khi tiếp nhận yêu cầu.</w:t>
      </w:r>
    </w:p>
    <w:p w14:paraId="10A66A4F" w14:textId="77777777" w:rsidR="002E49B3" w:rsidRPr="00007B30" w:rsidRDefault="002E49B3" w:rsidP="00007B30">
      <w:pPr>
        <w:rPr>
          <w:b/>
          <w:bCs/>
          <w:lang w:val="en-US"/>
        </w:rPr>
      </w:pPr>
      <w:r w:rsidRPr="00007B30">
        <w:rPr>
          <w:b/>
          <w:bCs/>
          <w:lang w:val="en-US"/>
        </w:rPr>
        <w:t>Bước 3: Tải lên tài liệu công chứng</w:t>
      </w:r>
    </w:p>
    <w:p w14:paraId="5B4922CD" w14:textId="77777777" w:rsidR="002E49B3" w:rsidRPr="002E49B3" w:rsidRDefault="002E49B3" w:rsidP="002E49B3">
      <w:pPr>
        <w:rPr>
          <w:lang w:val="en-US"/>
        </w:rPr>
      </w:pPr>
      <w:r w:rsidRPr="002E49B3">
        <w:rPr>
          <w:lang w:val="en-US"/>
        </w:rPr>
        <w:t>Người dùng tải lên các tài liệu liên quan phục vụ quá trình công chứng như:</w:t>
      </w:r>
    </w:p>
    <w:p w14:paraId="1FC904F7" w14:textId="77777777" w:rsidR="002E49B3" w:rsidRPr="002E49B3" w:rsidRDefault="002E49B3">
      <w:pPr>
        <w:numPr>
          <w:ilvl w:val="0"/>
          <w:numId w:val="50"/>
        </w:numPr>
        <w:tabs>
          <w:tab w:val="num" w:pos="720"/>
        </w:tabs>
        <w:rPr>
          <w:lang w:val="en-US"/>
        </w:rPr>
      </w:pPr>
      <w:r w:rsidRPr="002E49B3">
        <w:rPr>
          <w:lang w:val="en-US"/>
        </w:rPr>
        <w:t xml:space="preserve">Căn cước công dân; </w:t>
      </w:r>
    </w:p>
    <w:p w14:paraId="7DD0402F" w14:textId="77777777" w:rsidR="002E49B3" w:rsidRPr="002E49B3" w:rsidRDefault="002E49B3">
      <w:pPr>
        <w:numPr>
          <w:ilvl w:val="0"/>
          <w:numId w:val="50"/>
        </w:numPr>
        <w:tabs>
          <w:tab w:val="num" w:pos="720"/>
        </w:tabs>
        <w:rPr>
          <w:lang w:val="en-US"/>
        </w:rPr>
      </w:pPr>
      <w:r w:rsidRPr="002E49B3">
        <w:rPr>
          <w:lang w:val="en-US"/>
        </w:rPr>
        <w:t xml:space="preserve">Hợp đồng; </w:t>
      </w:r>
    </w:p>
    <w:p w14:paraId="393B3DB7" w14:textId="77777777" w:rsidR="002E49B3" w:rsidRPr="002E49B3" w:rsidRDefault="002E49B3">
      <w:pPr>
        <w:numPr>
          <w:ilvl w:val="0"/>
          <w:numId w:val="50"/>
        </w:numPr>
        <w:tabs>
          <w:tab w:val="num" w:pos="720"/>
        </w:tabs>
        <w:rPr>
          <w:lang w:val="en-US"/>
        </w:rPr>
      </w:pPr>
      <w:r w:rsidRPr="002E49B3">
        <w:rPr>
          <w:lang w:val="en-US"/>
        </w:rPr>
        <w:lastRenderedPageBreak/>
        <w:t xml:space="preserve">Giấy tờ chứng minh quyền sở hữu; </w:t>
      </w:r>
    </w:p>
    <w:p w14:paraId="30BB6C06" w14:textId="77777777" w:rsidR="002E49B3" w:rsidRPr="002E49B3" w:rsidRDefault="002E49B3">
      <w:pPr>
        <w:numPr>
          <w:ilvl w:val="0"/>
          <w:numId w:val="50"/>
        </w:numPr>
        <w:tabs>
          <w:tab w:val="num" w:pos="720"/>
        </w:tabs>
        <w:rPr>
          <w:lang w:val="en-US"/>
        </w:rPr>
      </w:pPr>
      <w:r w:rsidRPr="002E49B3">
        <w:rPr>
          <w:lang w:val="en-US"/>
        </w:rPr>
        <w:t xml:space="preserve">Các tài liệu liên quan khác. </w:t>
      </w:r>
    </w:p>
    <w:p w14:paraId="2E424B12" w14:textId="042B844C" w:rsidR="002E49B3" w:rsidRPr="002E49B3" w:rsidRDefault="002E49B3" w:rsidP="00007B30">
      <w:pPr>
        <w:rPr>
          <w:lang w:val="en-US"/>
        </w:rPr>
      </w:pPr>
      <w:r w:rsidRPr="002E49B3">
        <w:rPr>
          <w:lang w:val="en-US"/>
        </w:rPr>
        <w:t>Các tài liệu được lưu trữ trên hệ thống lưu trữ điện tử để phục vụ quá trình xử lý hồ sơ.</w:t>
      </w:r>
    </w:p>
    <w:p w14:paraId="4046AF48" w14:textId="77777777" w:rsidR="002E49B3" w:rsidRPr="00007B30" w:rsidRDefault="002E49B3" w:rsidP="00007B30">
      <w:pPr>
        <w:rPr>
          <w:b/>
          <w:bCs/>
          <w:lang w:val="en-US"/>
        </w:rPr>
      </w:pPr>
      <w:r w:rsidRPr="00007B30">
        <w:rPr>
          <w:b/>
          <w:bCs/>
          <w:lang w:val="en-US"/>
        </w:rPr>
        <w:t>Bước 4: Gửi yêu cầu công chứng</w:t>
      </w:r>
    </w:p>
    <w:p w14:paraId="72BF2A68" w14:textId="77777777" w:rsidR="002E49B3" w:rsidRPr="002E49B3" w:rsidRDefault="002E49B3" w:rsidP="002E49B3">
      <w:pPr>
        <w:rPr>
          <w:lang w:val="en-US"/>
        </w:rPr>
      </w:pPr>
      <w:r w:rsidRPr="002E49B3">
        <w:rPr>
          <w:lang w:val="en-US"/>
        </w:rPr>
        <w:t>Sau khi hoàn tất nhập thông tin và tải tài liệu, người dùng gửi yêu cầu công chứng lên hệ thống.</w:t>
      </w:r>
    </w:p>
    <w:p w14:paraId="2ACABC09" w14:textId="77777777" w:rsidR="002E49B3" w:rsidRPr="002E49B3" w:rsidRDefault="002E49B3" w:rsidP="002E49B3">
      <w:pPr>
        <w:rPr>
          <w:lang w:val="en-US"/>
        </w:rPr>
      </w:pPr>
      <w:r w:rsidRPr="002E49B3">
        <w:rPr>
          <w:lang w:val="en-US"/>
        </w:rPr>
        <w:t>Hệ thống thực hiện:</w:t>
      </w:r>
    </w:p>
    <w:p w14:paraId="3E9C809C" w14:textId="77777777" w:rsidR="002E49B3" w:rsidRPr="002E49B3" w:rsidRDefault="002E49B3">
      <w:pPr>
        <w:numPr>
          <w:ilvl w:val="0"/>
          <w:numId w:val="51"/>
        </w:numPr>
        <w:tabs>
          <w:tab w:val="num" w:pos="720"/>
        </w:tabs>
        <w:rPr>
          <w:lang w:val="en-US"/>
        </w:rPr>
      </w:pPr>
      <w:r w:rsidRPr="002E49B3">
        <w:rPr>
          <w:lang w:val="en-US"/>
        </w:rPr>
        <w:t xml:space="preserve">Tạo mã hồ sơ công chứng; </w:t>
      </w:r>
    </w:p>
    <w:p w14:paraId="14FEA443" w14:textId="77777777" w:rsidR="002E49B3" w:rsidRPr="002E49B3" w:rsidRDefault="002E49B3">
      <w:pPr>
        <w:numPr>
          <w:ilvl w:val="0"/>
          <w:numId w:val="51"/>
        </w:numPr>
        <w:tabs>
          <w:tab w:val="num" w:pos="720"/>
        </w:tabs>
        <w:rPr>
          <w:lang w:val="en-US"/>
        </w:rPr>
      </w:pPr>
      <w:r w:rsidRPr="002E49B3">
        <w:rPr>
          <w:lang w:val="en-US"/>
        </w:rPr>
        <w:t xml:space="preserve">Lưu thông tin yêu cầu vào cơ sở dữ liệu; </w:t>
      </w:r>
    </w:p>
    <w:p w14:paraId="07F04BAD" w14:textId="77777777" w:rsidR="002E49B3" w:rsidRPr="002E49B3" w:rsidRDefault="002E49B3">
      <w:pPr>
        <w:numPr>
          <w:ilvl w:val="0"/>
          <w:numId w:val="51"/>
        </w:numPr>
        <w:tabs>
          <w:tab w:val="num" w:pos="720"/>
        </w:tabs>
        <w:rPr>
          <w:lang w:val="en-US"/>
        </w:rPr>
      </w:pPr>
      <w:r w:rsidRPr="002E49B3">
        <w:rPr>
          <w:lang w:val="en-US"/>
        </w:rPr>
        <w:t xml:space="preserve">Cập nhật trạng thái hồ sơ; </w:t>
      </w:r>
    </w:p>
    <w:p w14:paraId="2893DB34" w14:textId="77777777" w:rsidR="002E49B3" w:rsidRPr="002E49B3" w:rsidRDefault="002E49B3">
      <w:pPr>
        <w:numPr>
          <w:ilvl w:val="0"/>
          <w:numId w:val="51"/>
        </w:numPr>
        <w:tabs>
          <w:tab w:val="num" w:pos="720"/>
        </w:tabs>
        <w:rPr>
          <w:lang w:val="en-US"/>
        </w:rPr>
      </w:pPr>
      <w:r w:rsidRPr="002E49B3">
        <w:rPr>
          <w:lang w:val="en-US"/>
        </w:rPr>
        <w:t xml:space="preserve">Gửi thông báo tới công chứng viên. </w:t>
      </w:r>
    </w:p>
    <w:p w14:paraId="4B4D2BF0" w14:textId="3F52BE57" w:rsidR="002E49B3" w:rsidRPr="002E49B3" w:rsidRDefault="002E49B3" w:rsidP="002E49B3">
      <w:pPr>
        <w:rPr>
          <w:lang w:val="en-US"/>
        </w:rPr>
      </w:pPr>
    </w:p>
    <w:p w14:paraId="6A9B6C0E" w14:textId="77777777" w:rsidR="002E49B3" w:rsidRPr="00007B30" w:rsidRDefault="002E49B3" w:rsidP="00007B30">
      <w:pPr>
        <w:rPr>
          <w:b/>
          <w:bCs/>
          <w:lang w:val="en-US"/>
        </w:rPr>
      </w:pPr>
      <w:r w:rsidRPr="00007B30">
        <w:rPr>
          <w:b/>
          <w:bCs/>
          <w:lang w:val="en-US"/>
        </w:rPr>
        <w:t>Bước 5: Công chứng viên tiếp nhận hồ sơ</w:t>
      </w:r>
    </w:p>
    <w:p w14:paraId="678D3511" w14:textId="1390EFB1" w:rsidR="002E49B3" w:rsidRPr="002E49B3" w:rsidRDefault="002E49B3" w:rsidP="002E49B3">
      <w:pPr>
        <w:rPr>
          <w:lang w:val="en-US"/>
        </w:rPr>
      </w:pPr>
      <w:r w:rsidRPr="002E49B3">
        <w:rPr>
          <w:lang w:val="en-US"/>
        </w:rPr>
        <w:t>Công chứng viên đăng nhập hệ thống để kiểm tra các yêu cầu mới</w:t>
      </w:r>
      <w:r w:rsidR="00007B30">
        <w:rPr>
          <w:lang w:val="en-US"/>
        </w:rPr>
        <w:t>.</w:t>
      </w:r>
    </w:p>
    <w:p w14:paraId="2F39C12B" w14:textId="77777777" w:rsidR="002E49B3" w:rsidRPr="002E49B3" w:rsidRDefault="002E49B3" w:rsidP="002E49B3">
      <w:pPr>
        <w:rPr>
          <w:lang w:val="en-US"/>
        </w:rPr>
      </w:pPr>
      <w:r w:rsidRPr="002E49B3">
        <w:rPr>
          <w:lang w:val="en-US"/>
        </w:rPr>
        <w:t>Tại bước này, công chứng viên có thể:</w:t>
      </w:r>
    </w:p>
    <w:p w14:paraId="55B448FD" w14:textId="77777777" w:rsidR="002E49B3" w:rsidRPr="002E49B3" w:rsidRDefault="002E49B3">
      <w:pPr>
        <w:numPr>
          <w:ilvl w:val="0"/>
          <w:numId w:val="52"/>
        </w:numPr>
        <w:tabs>
          <w:tab w:val="num" w:pos="720"/>
        </w:tabs>
        <w:rPr>
          <w:lang w:val="en-US"/>
        </w:rPr>
      </w:pPr>
      <w:r w:rsidRPr="002E49B3">
        <w:rPr>
          <w:lang w:val="en-US"/>
        </w:rPr>
        <w:t xml:space="preserve">Kiểm tra thông tin hồ sơ; </w:t>
      </w:r>
    </w:p>
    <w:p w14:paraId="0060FEDC" w14:textId="77777777" w:rsidR="002E49B3" w:rsidRPr="002E49B3" w:rsidRDefault="002E49B3">
      <w:pPr>
        <w:numPr>
          <w:ilvl w:val="0"/>
          <w:numId w:val="52"/>
        </w:numPr>
        <w:tabs>
          <w:tab w:val="num" w:pos="720"/>
        </w:tabs>
        <w:rPr>
          <w:lang w:val="en-US"/>
        </w:rPr>
      </w:pPr>
      <w:r w:rsidRPr="002E49B3">
        <w:rPr>
          <w:lang w:val="en-US"/>
        </w:rPr>
        <w:t xml:space="preserve">Kiểm tra tài liệu đính kèm; </w:t>
      </w:r>
    </w:p>
    <w:p w14:paraId="241DF572" w14:textId="77777777" w:rsidR="002E49B3" w:rsidRPr="002E49B3" w:rsidRDefault="002E49B3">
      <w:pPr>
        <w:numPr>
          <w:ilvl w:val="0"/>
          <w:numId w:val="52"/>
        </w:numPr>
        <w:tabs>
          <w:tab w:val="num" w:pos="720"/>
        </w:tabs>
        <w:rPr>
          <w:lang w:val="en-US"/>
        </w:rPr>
      </w:pPr>
      <w:r w:rsidRPr="002E49B3">
        <w:rPr>
          <w:lang w:val="en-US"/>
        </w:rPr>
        <w:t xml:space="preserve">Yêu cầu bổ sung hồ sơ; </w:t>
      </w:r>
    </w:p>
    <w:p w14:paraId="2C5DE0BF" w14:textId="77777777" w:rsidR="002E49B3" w:rsidRPr="002E49B3" w:rsidRDefault="002E49B3">
      <w:pPr>
        <w:numPr>
          <w:ilvl w:val="0"/>
          <w:numId w:val="52"/>
        </w:numPr>
        <w:tabs>
          <w:tab w:val="num" w:pos="720"/>
        </w:tabs>
        <w:rPr>
          <w:lang w:val="en-US"/>
        </w:rPr>
      </w:pPr>
      <w:r w:rsidRPr="002E49B3">
        <w:rPr>
          <w:lang w:val="en-US"/>
        </w:rPr>
        <w:t xml:space="preserve">Chấp nhận hoặc từ chối yêu cầu công chứng. </w:t>
      </w:r>
    </w:p>
    <w:p w14:paraId="414E9E63" w14:textId="3A481A57" w:rsidR="002E49B3" w:rsidRPr="00007B30" w:rsidRDefault="002E49B3" w:rsidP="00007B30">
      <w:pPr>
        <w:rPr>
          <w:lang w:val="en-US"/>
        </w:rPr>
      </w:pPr>
      <w:r w:rsidRPr="002E49B3">
        <w:rPr>
          <w:lang w:val="en-US"/>
        </w:rPr>
        <w:t>Nếu hồ sơ hợp lệ, hệ thống sẽ chuyển sang giai đoạn xử lý tiếp theo.</w:t>
      </w:r>
    </w:p>
    <w:p w14:paraId="0C5DEBAB" w14:textId="4F8AD0FE" w:rsidR="00BB186D" w:rsidRDefault="00BB186D" w:rsidP="001D4F95">
      <w:pPr>
        <w:pStyle w:val="Heading3"/>
      </w:pPr>
      <w:r>
        <w:t>Quy trình xử lý h</w:t>
      </w:r>
      <w:r w:rsidR="002E49B3">
        <w:t>ồ</w:t>
      </w:r>
      <w:r>
        <w:t xml:space="preserve"> sơ công chứng</w:t>
      </w:r>
    </w:p>
    <w:p w14:paraId="382FA1AC" w14:textId="4028A974" w:rsidR="00007B30" w:rsidRPr="00007B30" w:rsidRDefault="00007B30" w:rsidP="00007B30">
      <w:pPr>
        <w:rPr>
          <w:lang w:val="en-US"/>
        </w:rPr>
      </w:pPr>
      <w:r w:rsidRPr="00007B30">
        <w:rPr>
          <w:lang w:val="en-US"/>
        </w:rPr>
        <w:t>Sau khi người dân gửi yêu cầu công chứng lên hệ thống, hồ sơ sẽ được công chứng viên tiếp nhận và xử lý theo quy trình công chứng điện tử. Quy trình này bảo đảm hồ sơ được kiểm tra đầy đủ, xác thực đúng đối tượng tham gia và đáp ứng các yêu cầu pháp lý trước khi thực hiện ký số văn bản công chứng điện tử.</w:t>
      </w:r>
    </w:p>
    <w:p w14:paraId="165A0A25" w14:textId="77777777" w:rsidR="00007B30" w:rsidRPr="00007B30" w:rsidRDefault="00007B30" w:rsidP="00007B30">
      <w:pPr>
        <w:rPr>
          <w:lang w:val="en-US"/>
        </w:rPr>
      </w:pPr>
      <w:r w:rsidRPr="00007B30">
        <w:rPr>
          <w:lang w:val="en-US"/>
        </w:rPr>
        <w:t>Quy trình xử lý hồ sơ công chứng được thực hiện như sau:</w:t>
      </w:r>
    </w:p>
    <w:p w14:paraId="1743EBEF" w14:textId="77777777" w:rsidR="00007B30" w:rsidRPr="00007B30" w:rsidRDefault="00007B30" w:rsidP="00007B30">
      <w:pPr>
        <w:rPr>
          <w:b/>
          <w:bCs/>
          <w:lang w:val="en-US"/>
        </w:rPr>
      </w:pPr>
      <w:r w:rsidRPr="00007B30">
        <w:rPr>
          <w:b/>
          <w:bCs/>
          <w:lang w:val="en-US"/>
        </w:rPr>
        <w:t>Bước 1: Tiếp nhận hồ sơ công chứng</w:t>
      </w:r>
    </w:p>
    <w:p w14:paraId="23BEF609" w14:textId="77777777" w:rsidR="00007B30" w:rsidRPr="00007B30" w:rsidRDefault="00007B30" w:rsidP="00007B30">
      <w:pPr>
        <w:rPr>
          <w:lang w:val="en-US"/>
        </w:rPr>
      </w:pPr>
      <w:r w:rsidRPr="00007B30">
        <w:rPr>
          <w:lang w:val="en-US"/>
        </w:rPr>
        <w:t>Công chứng viên đăng nhập hệ thống và truy cập danh sách các yêu cầu công chứng mới được gửi lên.</w:t>
      </w:r>
    </w:p>
    <w:p w14:paraId="6FF1724F" w14:textId="77777777" w:rsidR="00007B30" w:rsidRPr="00007B30" w:rsidRDefault="00007B30" w:rsidP="00007B30">
      <w:pPr>
        <w:rPr>
          <w:lang w:val="en-US"/>
        </w:rPr>
      </w:pPr>
      <w:r w:rsidRPr="00007B30">
        <w:rPr>
          <w:lang w:val="en-US"/>
        </w:rPr>
        <w:t>Tại bước này, công chứng viên có thể:</w:t>
      </w:r>
    </w:p>
    <w:p w14:paraId="1CBB4600" w14:textId="77777777" w:rsidR="00007B30" w:rsidRPr="00007B30" w:rsidRDefault="00007B30">
      <w:pPr>
        <w:numPr>
          <w:ilvl w:val="0"/>
          <w:numId w:val="53"/>
        </w:numPr>
        <w:tabs>
          <w:tab w:val="num" w:pos="720"/>
        </w:tabs>
        <w:rPr>
          <w:lang w:val="en-US"/>
        </w:rPr>
      </w:pPr>
      <w:r w:rsidRPr="00007B30">
        <w:rPr>
          <w:lang w:val="en-US"/>
        </w:rPr>
        <w:t xml:space="preserve">Xem thông tin người yêu cầu công chứng; </w:t>
      </w:r>
    </w:p>
    <w:p w14:paraId="577926DF" w14:textId="77777777" w:rsidR="00007B30" w:rsidRPr="00007B30" w:rsidRDefault="00007B30">
      <w:pPr>
        <w:numPr>
          <w:ilvl w:val="0"/>
          <w:numId w:val="53"/>
        </w:numPr>
        <w:tabs>
          <w:tab w:val="num" w:pos="720"/>
        </w:tabs>
        <w:rPr>
          <w:lang w:val="en-US"/>
        </w:rPr>
      </w:pPr>
      <w:r w:rsidRPr="00007B30">
        <w:rPr>
          <w:lang w:val="en-US"/>
        </w:rPr>
        <w:t xml:space="preserve">Kiểm tra loại giao dịch công chứng; </w:t>
      </w:r>
    </w:p>
    <w:p w14:paraId="5DD50DAE" w14:textId="77777777" w:rsidR="00007B30" w:rsidRPr="00007B30" w:rsidRDefault="00007B30">
      <w:pPr>
        <w:numPr>
          <w:ilvl w:val="0"/>
          <w:numId w:val="53"/>
        </w:numPr>
        <w:tabs>
          <w:tab w:val="num" w:pos="720"/>
        </w:tabs>
        <w:rPr>
          <w:lang w:val="en-US"/>
        </w:rPr>
      </w:pPr>
      <w:r w:rsidRPr="00007B30">
        <w:rPr>
          <w:lang w:val="en-US"/>
        </w:rPr>
        <w:t xml:space="preserve">Kiểm tra các tài liệu đính kèm; </w:t>
      </w:r>
    </w:p>
    <w:p w14:paraId="517AAFCA" w14:textId="77777777" w:rsidR="00007B30" w:rsidRPr="00007B30" w:rsidRDefault="00007B30">
      <w:pPr>
        <w:numPr>
          <w:ilvl w:val="0"/>
          <w:numId w:val="53"/>
        </w:numPr>
        <w:tabs>
          <w:tab w:val="num" w:pos="720"/>
        </w:tabs>
        <w:rPr>
          <w:lang w:val="en-US"/>
        </w:rPr>
      </w:pPr>
      <w:r w:rsidRPr="00007B30">
        <w:rPr>
          <w:lang w:val="en-US"/>
        </w:rPr>
        <w:lastRenderedPageBreak/>
        <w:t xml:space="preserve">Theo dõi trạng thái hồ sơ. </w:t>
      </w:r>
    </w:p>
    <w:p w14:paraId="6AB6C194" w14:textId="72F992E4" w:rsidR="00007B30" w:rsidRPr="00007B30" w:rsidRDefault="00007B30" w:rsidP="00007B30">
      <w:pPr>
        <w:rPr>
          <w:lang w:val="en-US"/>
        </w:rPr>
      </w:pPr>
    </w:p>
    <w:p w14:paraId="002D4BDF" w14:textId="77777777" w:rsidR="00007B30" w:rsidRPr="00007B30" w:rsidRDefault="00007B30" w:rsidP="00007B30">
      <w:pPr>
        <w:rPr>
          <w:b/>
          <w:bCs/>
          <w:lang w:val="en-US"/>
        </w:rPr>
      </w:pPr>
      <w:r w:rsidRPr="00007B30">
        <w:rPr>
          <w:b/>
          <w:bCs/>
          <w:lang w:val="en-US"/>
        </w:rPr>
        <w:t>Bước 2: Kiểm tra tính hợp lệ của hồ sơ</w:t>
      </w:r>
    </w:p>
    <w:p w14:paraId="64C45C36" w14:textId="77777777" w:rsidR="00007B30" w:rsidRPr="00007B30" w:rsidRDefault="00007B30" w:rsidP="00007B30">
      <w:pPr>
        <w:rPr>
          <w:lang w:val="en-US"/>
        </w:rPr>
      </w:pPr>
      <w:r w:rsidRPr="00007B30">
        <w:rPr>
          <w:lang w:val="en-US"/>
        </w:rPr>
        <w:t>Công chứng viên tiến hành kiểm tra:</w:t>
      </w:r>
    </w:p>
    <w:p w14:paraId="5C127848" w14:textId="77777777" w:rsidR="00007B30" w:rsidRPr="00007B30" w:rsidRDefault="00007B30">
      <w:pPr>
        <w:numPr>
          <w:ilvl w:val="0"/>
          <w:numId w:val="54"/>
        </w:numPr>
        <w:tabs>
          <w:tab w:val="num" w:pos="720"/>
        </w:tabs>
        <w:rPr>
          <w:lang w:val="en-US"/>
        </w:rPr>
      </w:pPr>
      <w:r w:rsidRPr="00007B30">
        <w:rPr>
          <w:lang w:val="en-US"/>
        </w:rPr>
        <w:t xml:space="preserve">Tính đầy đủ của hồ sơ; </w:t>
      </w:r>
    </w:p>
    <w:p w14:paraId="4B9D4343" w14:textId="77777777" w:rsidR="00007B30" w:rsidRPr="00007B30" w:rsidRDefault="00007B30">
      <w:pPr>
        <w:numPr>
          <w:ilvl w:val="0"/>
          <w:numId w:val="54"/>
        </w:numPr>
        <w:tabs>
          <w:tab w:val="num" w:pos="720"/>
        </w:tabs>
        <w:rPr>
          <w:lang w:val="en-US"/>
        </w:rPr>
      </w:pPr>
      <w:r w:rsidRPr="00007B30">
        <w:rPr>
          <w:lang w:val="en-US"/>
        </w:rPr>
        <w:t xml:space="preserve">Tính hợp lệ của giấy tờ; </w:t>
      </w:r>
    </w:p>
    <w:p w14:paraId="6B2A4AC3" w14:textId="77777777" w:rsidR="00007B30" w:rsidRPr="00007B30" w:rsidRDefault="00007B30">
      <w:pPr>
        <w:numPr>
          <w:ilvl w:val="0"/>
          <w:numId w:val="54"/>
        </w:numPr>
        <w:tabs>
          <w:tab w:val="num" w:pos="720"/>
        </w:tabs>
        <w:rPr>
          <w:lang w:val="en-US"/>
        </w:rPr>
      </w:pPr>
      <w:r w:rsidRPr="00007B30">
        <w:rPr>
          <w:lang w:val="en-US"/>
        </w:rPr>
        <w:t xml:space="preserve">Sự phù hợp của thông tin trong tài liệu; </w:t>
      </w:r>
    </w:p>
    <w:p w14:paraId="50830A7B" w14:textId="77777777" w:rsidR="00007B30" w:rsidRPr="00007B30" w:rsidRDefault="00007B30">
      <w:pPr>
        <w:numPr>
          <w:ilvl w:val="0"/>
          <w:numId w:val="54"/>
        </w:numPr>
        <w:tabs>
          <w:tab w:val="num" w:pos="720"/>
        </w:tabs>
        <w:rPr>
          <w:lang w:val="en-US"/>
        </w:rPr>
      </w:pPr>
      <w:r w:rsidRPr="00007B30">
        <w:rPr>
          <w:lang w:val="en-US"/>
        </w:rPr>
        <w:t xml:space="preserve">Điều kiện thực hiện giao dịch công chứng. </w:t>
      </w:r>
    </w:p>
    <w:p w14:paraId="4E360366" w14:textId="77777777" w:rsidR="00007B30" w:rsidRPr="00007B30" w:rsidRDefault="00007B30" w:rsidP="00007B30">
      <w:pPr>
        <w:rPr>
          <w:lang w:val="en-US"/>
        </w:rPr>
      </w:pPr>
      <w:r w:rsidRPr="00007B30">
        <w:rPr>
          <w:lang w:val="en-US"/>
        </w:rPr>
        <w:t>Nếu hồ sơ chưa đầy đủ hoặc có sai sót, công chứng viên có thể yêu cầu người dân bổ sung hoặc cập nhật lại thông tin.</w:t>
      </w:r>
    </w:p>
    <w:p w14:paraId="092D3D6B" w14:textId="77777777" w:rsidR="00007B30" w:rsidRPr="00007B30" w:rsidRDefault="00007B30" w:rsidP="00007B30">
      <w:pPr>
        <w:rPr>
          <w:lang w:val="en-US"/>
        </w:rPr>
      </w:pPr>
      <w:r w:rsidRPr="00007B30">
        <w:rPr>
          <w:lang w:val="en-US"/>
        </w:rPr>
        <w:t>Trong trường hợp hồ sơ không đáp ứng yêu cầu pháp lý, công chứng viên có quyền từ chối xử lý hồ sơ.</w:t>
      </w:r>
    </w:p>
    <w:p w14:paraId="2799F1C9" w14:textId="7CFCAF09" w:rsidR="00007B30" w:rsidRPr="00007B30" w:rsidRDefault="00007B30" w:rsidP="00007B30">
      <w:pPr>
        <w:rPr>
          <w:lang w:val="en-US"/>
        </w:rPr>
      </w:pPr>
    </w:p>
    <w:p w14:paraId="57DD8389" w14:textId="77777777" w:rsidR="00007B30" w:rsidRPr="00007B30" w:rsidRDefault="00007B30" w:rsidP="00007B30">
      <w:pPr>
        <w:rPr>
          <w:b/>
          <w:bCs/>
          <w:lang w:val="en-US"/>
        </w:rPr>
      </w:pPr>
      <w:r w:rsidRPr="00007B30">
        <w:rPr>
          <w:b/>
          <w:bCs/>
          <w:lang w:val="en-US"/>
        </w:rPr>
        <w:t>Bước 3: Xác thực thông tin người tham gia giao dịch</w:t>
      </w:r>
    </w:p>
    <w:p w14:paraId="680BFE9A" w14:textId="77777777" w:rsidR="00007B30" w:rsidRPr="00007B30" w:rsidRDefault="00007B30" w:rsidP="00007B30">
      <w:pPr>
        <w:rPr>
          <w:lang w:val="en-US"/>
        </w:rPr>
      </w:pPr>
      <w:r w:rsidRPr="00007B30">
        <w:rPr>
          <w:lang w:val="en-US"/>
        </w:rPr>
        <w:t>Sau khi hồ sơ hợp lệ, công chứng viên thực hiện xác thực thông tin người tham gia giao dịch.</w:t>
      </w:r>
    </w:p>
    <w:p w14:paraId="2F334000" w14:textId="77777777" w:rsidR="00007B30" w:rsidRPr="00007B30" w:rsidRDefault="00007B30" w:rsidP="00007B30">
      <w:pPr>
        <w:rPr>
          <w:lang w:val="en-US"/>
        </w:rPr>
      </w:pPr>
      <w:r w:rsidRPr="00007B30">
        <w:rPr>
          <w:lang w:val="en-US"/>
        </w:rPr>
        <w:t>Đối với công chứng điện tử trực tuyến, quá trình xác thực được thực hiện thông qua phiên họp trực tuyến giữa công chứng viên và người dân. Công chứng viên tiến hành:</w:t>
      </w:r>
    </w:p>
    <w:p w14:paraId="5C2B029C" w14:textId="77777777" w:rsidR="00007B30" w:rsidRPr="00007B30" w:rsidRDefault="00007B30">
      <w:pPr>
        <w:numPr>
          <w:ilvl w:val="0"/>
          <w:numId w:val="55"/>
        </w:numPr>
        <w:tabs>
          <w:tab w:val="num" w:pos="720"/>
        </w:tabs>
        <w:rPr>
          <w:lang w:val="en-US"/>
        </w:rPr>
      </w:pPr>
      <w:r w:rsidRPr="00007B30">
        <w:rPr>
          <w:lang w:val="en-US"/>
        </w:rPr>
        <w:t xml:space="preserve">Đối chiếu giấy tờ tùy thân; </w:t>
      </w:r>
    </w:p>
    <w:p w14:paraId="791006DD" w14:textId="77777777" w:rsidR="00007B30" w:rsidRPr="00007B30" w:rsidRDefault="00007B30">
      <w:pPr>
        <w:numPr>
          <w:ilvl w:val="0"/>
          <w:numId w:val="55"/>
        </w:numPr>
        <w:tabs>
          <w:tab w:val="num" w:pos="720"/>
        </w:tabs>
        <w:rPr>
          <w:lang w:val="en-US"/>
        </w:rPr>
      </w:pPr>
      <w:r w:rsidRPr="00007B30">
        <w:rPr>
          <w:lang w:val="en-US"/>
        </w:rPr>
        <w:t xml:space="preserve">Kiểm tra thông tin cá nhân; </w:t>
      </w:r>
    </w:p>
    <w:p w14:paraId="31009605" w14:textId="5D60E120" w:rsidR="00007B30" w:rsidRDefault="00007B30">
      <w:pPr>
        <w:numPr>
          <w:ilvl w:val="0"/>
          <w:numId w:val="55"/>
        </w:numPr>
        <w:rPr>
          <w:lang w:val="en-US"/>
        </w:rPr>
      </w:pPr>
      <w:r w:rsidRPr="00007B30">
        <w:rPr>
          <w:lang w:val="en-US"/>
        </w:rPr>
        <w:t xml:space="preserve">Xác nhận người tham gia giao dịch tự nguyện thực hiện công chứng. </w:t>
      </w:r>
    </w:p>
    <w:p w14:paraId="44C04613" w14:textId="77777777" w:rsidR="00007B30" w:rsidRPr="00007B30" w:rsidRDefault="00007B30" w:rsidP="00007B30">
      <w:pPr>
        <w:ind w:left="720" w:firstLine="0"/>
        <w:rPr>
          <w:lang w:val="en-US"/>
        </w:rPr>
      </w:pPr>
    </w:p>
    <w:p w14:paraId="7E87FBC7" w14:textId="77777777" w:rsidR="00007B30" w:rsidRPr="00007B30" w:rsidRDefault="00007B30" w:rsidP="00007B30">
      <w:pPr>
        <w:rPr>
          <w:b/>
          <w:bCs/>
          <w:lang w:val="en-US"/>
        </w:rPr>
      </w:pPr>
      <w:r w:rsidRPr="00007B30">
        <w:rPr>
          <w:b/>
          <w:bCs/>
          <w:lang w:val="en-US"/>
        </w:rPr>
        <w:t>Bước 4: Thiết lập lịch hẹn công chứng</w:t>
      </w:r>
    </w:p>
    <w:p w14:paraId="41D309D0" w14:textId="77777777" w:rsidR="00007B30" w:rsidRPr="00007B30" w:rsidRDefault="00007B30" w:rsidP="00007B30">
      <w:pPr>
        <w:rPr>
          <w:lang w:val="en-US"/>
        </w:rPr>
      </w:pPr>
      <w:r w:rsidRPr="00007B30">
        <w:rPr>
          <w:lang w:val="en-US"/>
        </w:rPr>
        <w:t>Hệ thống hỗ trợ công chứng viên tạo lịch hẹn công chứng trực tuyến hoặc trực tiếp tùy theo loại giao dịch.</w:t>
      </w:r>
    </w:p>
    <w:p w14:paraId="582C489A" w14:textId="77777777" w:rsidR="00007B30" w:rsidRPr="00007B30" w:rsidRDefault="00007B30" w:rsidP="00007B30">
      <w:pPr>
        <w:rPr>
          <w:lang w:val="en-US"/>
        </w:rPr>
      </w:pPr>
      <w:r w:rsidRPr="00007B30">
        <w:rPr>
          <w:lang w:val="en-US"/>
        </w:rPr>
        <w:t>Thông tin lịch hẹn bao gồm:</w:t>
      </w:r>
    </w:p>
    <w:p w14:paraId="35EA2632" w14:textId="77777777" w:rsidR="00007B30" w:rsidRPr="00007B30" w:rsidRDefault="00007B30">
      <w:pPr>
        <w:numPr>
          <w:ilvl w:val="0"/>
          <w:numId w:val="56"/>
        </w:numPr>
        <w:tabs>
          <w:tab w:val="num" w:pos="720"/>
        </w:tabs>
        <w:rPr>
          <w:lang w:val="en-US"/>
        </w:rPr>
      </w:pPr>
      <w:r w:rsidRPr="00007B30">
        <w:rPr>
          <w:lang w:val="en-US"/>
        </w:rPr>
        <w:t xml:space="preserve">Thời gian thực hiện công chứng; </w:t>
      </w:r>
    </w:p>
    <w:p w14:paraId="72C8155E" w14:textId="77777777" w:rsidR="00007B30" w:rsidRPr="00007B30" w:rsidRDefault="00007B30">
      <w:pPr>
        <w:numPr>
          <w:ilvl w:val="0"/>
          <w:numId w:val="56"/>
        </w:numPr>
        <w:tabs>
          <w:tab w:val="num" w:pos="720"/>
        </w:tabs>
        <w:rPr>
          <w:lang w:val="en-US"/>
        </w:rPr>
      </w:pPr>
      <w:r w:rsidRPr="00007B30">
        <w:rPr>
          <w:lang w:val="en-US"/>
        </w:rPr>
        <w:t xml:space="preserve">Hình thức công chứng; </w:t>
      </w:r>
    </w:p>
    <w:p w14:paraId="00E8A2C0" w14:textId="77777777" w:rsidR="00007B30" w:rsidRPr="00007B30" w:rsidRDefault="00007B30">
      <w:pPr>
        <w:numPr>
          <w:ilvl w:val="0"/>
          <w:numId w:val="56"/>
        </w:numPr>
        <w:tabs>
          <w:tab w:val="num" w:pos="720"/>
        </w:tabs>
        <w:rPr>
          <w:lang w:val="en-US"/>
        </w:rPr>
      </w:pPr>
      <w:r w:rsidRPr="00007B30">
        <w:rPr>
          <w:lang w:val="en-US"/>
        </w:rPr>
        <w:t xml:space="preserve">Thông tin phiên họp trực tuyến; </w:t>
      </w:r>
    </w:p>
    <w:p w14:paraId="77B84CEE" w14:textId="77777777" w:rsidR="00007B30" w:rsidRPr="00007B30" w:rsidRDefault="00007B30">
      <w:pPr>
        <w:numPr>
          <w:ilvl w:val="0"/>
          <w:numId w:val="56"/>
        </w:numPr>
        <w:tabs>
          <w:tab w:val="num" w:pos="720"/>
        </w:tabs>
        <w:rPr>
          <w:lang w:val="en-US"/>
        </w:rPr>
      </w:pPr>
      <w:r w:rsidRPr="00007B30">
        <w:rPr>
          <w:lang w:val="en-US"/>
        </w:rPr>
        <w:t xml:space="preserve">Trạng thái xử lý hồ sơ. </w:t>
      </w:r>
    </w:p>
    <w:p w14:paraId="746C349B" w14:textId="77777777" w:rsidR="00007B30" w:rsidRPr="00007B30" w:rsidRDefault="00007B30" w:rsidP="00007B30">
      <w:pPr>
        <w:rPr>
          <w:lang w:val="en-US"/>
        </w:rPr>
      </w:pPr>
      <w:r w:rsidRPr="00007B30">
        <w:rPr>
          <w:lang w:val="en-US"/>
        </w:rPr>
        <w:t>Người dân sẽ nhận được thông báo về lịch hẹn thông qua hệ thống.</w:t>
      </w:r>
    </w:p>
    <w:p w14:paraId="762B0422" w14:textId="00735C7D" w:rsidR="00007B30" w:rsidRPr="00007B30" w:rsidRDefault="00007B30" w:rsidP="00007B30">
      <w:pPr>
        <w:rPr>
          <w:lang w:val="en-US"/>
        </w:rPr>
      </w:pPr>
    </w:p>
    <w:p w14:paraId="6B4A86DB" w14:textId="77777777" w:rsidR="00007B30" w:rsidRPr="00007B30" w:rsidRDefault="00007B30" w:rsidP="00007B30">
      <w:pPr>
        <w:rPr>
          <w:b/>
          <w:bCs/>
          <w:lang w:val="en-US"/>
        </w:rPr>
      </w:pPr>
      <w:r w:rsidRPr="00007B30">
        <w:rPr>
          <w:b/>
          <w:bCs/>
          <w:lang w:val="en-US"/>
        </w:rPr>
        <w:t>Bước 5: Thực hiện công chứng và ký số điện tử</w:t>
      </w:r>
    </w:p>
    <w:p w14:paraId="25247F2A" w14:textId="77777777" w:rsidR="00007B30" w:rsidRPr="00007B30" w:rsidRDefault="00007B30" w:rsidP="00007B30">
      <w:pPr>
        <w:rPr>
          <w:lang w:val="en-US"/>
        </w:rPr>
      </w:pPr>
      <w:r w:rsidRPr="00007B30">
        <w:rPr>
          <w:lang w:val="en-US"/>
        </w:rPr>
        <w:lastRenderedPageBreak/>
        <w:t>Sau khi hoàn tất kiểm tra và xác thực thông tin, công chứng viên tiến hành:</w:t>
      </w:r>
    </w:p>
    <w:p w14:paraId="042F2EA0" w14:textId="77777777" w:rsidR="00007B30" w:rsidRPr="00007B30" w:rsidRDefault="00007B30">
      <w:pPr>
        <w:numPr>
          <w:ilvl w:val="0"/>
          <w:numId w:val="57"/>
        </w:numPr>
        <w:tabs>
          <w:tab w:val="num" w:pos="720"/>
        </w:tabs>
        <w:rPr>
          <w:lang w:val="en-US"/>
        </w:rPr>
      </w:pPr>
      <w:r w:rsidRPr="00007B30">
        <w:rPr>
          <w:lang w:val="en-US"/>
        </w:rPr>
        <w:t xml:space="preserve">Kiểm tra nội dung văn bản công chứng; </w:t>
      </w:r>
    </w:p>
    <w:p w14:paraId="211C64BA" w14:textId="77777777" w:rsidR="00007B30" w:rsidRPr="00007B30" w:rsidRDefault="00007B30">
      <w:pPr>
        <w:numPr>
          <w:ilvl w:val="0"/>
          <w:numId w:val="57"/>
        </w:numPr>
        <w:tabs>
          <w:tab w:val="num" w:pos="720"/>
        </w:tabs>
        <w:rPr>
          <w:lang w:val="en-US"/>
        </w:rPr>
      </w:pPr>
      <w:r w:rsidRPr="00007B30">
        <w:rPr>
          <w:lang w:val="en-US"/>
        </w:rPr>
        <w:t xml:space="preserve">Chứng kiến quá trình ký số của người tham gia giao dịch; </w:t>
      </w:r>
    </w:p>
    <w:p w14:paraId="5950FAAD" w14:textId="77777777" w:rsidR="00007B30" w:rsidRPr="00007B30" w:rsidRDefault="00007B30">
      <w:pPr>
        <w:numPr>
          <w:ilvl w:val="0"/>
          <w:numId w:val="57"/>
        </w:numPr>
        <w:tabs>
          <w:tab w:val="num" w:pos="720"/>
        </w:tabs>
        <w:rPr>
          <w:lang w:val="en-US"/>
        </w:rPr>
      </w:pPr>
      <w:r w:rsidRPr="00007B30">
        <w:rPr>
          <w:lang w:val="en-US"/>
        </w:rPr>
        <w:t xml:space="preserve">Thực hiện ký số văn bản công chứng điện tử. </w:t>
      </w:r>
    </w:p>
    <w:p w14:paraId="12ADA727" w14:textId="77777777" w:rsidR="00007B30" w:rsidRPr="00007B30" w:rsidRDefault="00007B30" w:rsidP="00007B30">
      <w:pPr>
        <w:rPr>
          <w:lang w:val="en-US"/>
        </w:rPr>
      </w:pPr>
      <w:r w:rsidRPr="00007B30">
        <w:rPr>
          <w:lang w:val="en-US"/>
        </w:rPr>
        <w:t>Văn bản sau khi ký số sẽ được lưu trữ trên hệ thống và chuyển sang bước xác minh dữ liệu.</w:t>
      </w:r>
    </w:p>
    <w:p w14:paraId="2AF230A7" w14:textId="1E6A1D0A" w:rsidR="00007B30" w:rsidRPr="00007B30" w:rsidRDefault="00007B30" w:rsidP="00007B30">
      <w:pPr>
        <w:rPr>
          <w:lang w:val="en-US"/>
        </w:rPr>
      </w:pPr>
    </w:p>
    <w:p w14:paraId="284133F6" w14:textId="77777777" w:rsidR="00007B30" w:rsidRPr="00007B30" w:rsidRDefault="00007B30" w:rsidP="00007B30">
      <w:pPr>
        <w:rPr>
          <w:b/>
          <w:bCs/>
          <w:lang w:val="en-US"/>
        </w:rPr>
      </w:pPr>
      <w:r w:rsidRPr="00007B30">
        <w:rPr>
          <w:b/>
          <w:bCs/>
          <w:lang w:val="en-US"/>
        </w:rPr>
        <w:t>Bước 6: Lưu trữ và xác minh dữ liệu công chứng</w:t>
      </w:r>
    </w:p>
    <w:p w14:paraId="68732E2B" w14:textId="77777777" w:rsidR="00007B30" w:rsidRPr="00007B30" w:rsidRDefault="00007B30" w:rsidP="00007B30">
      <w:pPr>
        <w:rPr>
          <w:lang w:val="en-US"/>
        </w:rPr>
      </w:pPr>
      <w:r w:rsidRPr="00007B30">
        <w:rPr>
          <w:lang w:val="en-US"/>
        </w:rPr>
        <w:t>Hệ thống thực hiện:</w:t>
      </w:r>
    </w:p>
    <w:p w14:paraId="25BF249A" w14:textId="77777777" w:rsidR="00007B30" w:rsidRPr="00007B30" w:rsidRDefault="00007B30">
      <w:pPr>
        <w:numPr>
          <w:ilvl w:val="0"/>
          <w:numId w:val="58"/>
        </w:numPr>
        <w:tabs>
          <w:tab w:val="num" w:pos="720"/>
        </w:tabs>
        <w:rPr>
          <w:lang w:val="en-US"/>
        </w:rPr>
      </w:pPr>
      <w:r w:rsidRPr="00007B30">
        <w:rPr>
          <w:lang w:val="en-US"/>
        </w:rPr>
        <w:t xml:space="preserve">Tạo hash của văn bản công chứng điện tử; </w:t>
      </w:r>
    </w:p>
    <w:p w14:paraId="30EC00E3" w14:textId="292281E5" w:rsidR="00007B30" w:rsidRPr="00007B30" w:rsidRDefault="00007B30">
      <w:pPr>
        <w:numPr>
          <w:ilvl w:val="0"/>
          <w:numId w:val="58"/>
        </w:numPr>
        <w:tabs>
          <w:tab w:val="num" w:pos="720"/>
        </w:tabs>
        <w:rPr>
          <w:lang w:val="en-US"/>
        </w:rPr>
      </w:pPr>
      <w:r w:rsidRPr="00007B30">
        <w:rPr>
          <w:lang w:val="en-US"/>
        </w:rPr>
        <w:t xml:space="preserve">Ký xác minh dữ liệu; </w:t>
      </w:r>
    </w:p>
    <w:p w14:paraId="68EACF3E" w14:textId="77777777" w:rsidR="00007B30" w:rsidRPr="00007B30" w:rsidRDefault="00007B30">
      <w:pPr>
        <w:numPr>
          <w:ilvl w:val="0"/>
          <w:numId w:val="58"/>
        </w:numPr>
        <w:tabs>
          <w:tab w:val="num" w:pos="720"/>
        </w:tabs>
        <w:rPr>
          <w:lang w:val="en-US"/>
        </w:rPr>
      </w:pPr>
      <w:r w:rsidRPr="00007B30">
        <w:rPr>
          <w:lang w:val="en-US"/>
        </w:rPr>
        <w:t xml:space="preserve">Lưu thông tin xác minh lên Blockchain. </w:t>
      </w:r>
    </w:p>
    <w:p w14:paraId="131D6201" w14:textId="77777777" w:rsidR="00007B30" w:rsidRPr="00007B30" w:rsidRDefault="00007B30" w:rsidP="00007B30">
      <w:pPr>
        <w:rPr>
          <w:lang w:val="en-US"/>
        </w:rPr>
      </w:pPr>
      <w:r w:rsidRPr="00007B30">
        <w:rPr>
          <w:lang w:val="en-US"/>
        </w:rPr>
        <w:t>Việc lưu trữ dữ liệu xác minh trên Blockchain giúp hỗ trợ kiểm tra tính toàn vẹn của văn bản công chứng điện tử và hạn chế nguy cơ chỉnh sửa dữ liệu trái phép.</w:t>
      </w:r>
    </w:p>
    <w:p w14:paraId="69458A17" w14:textId="5BBE2872" w:rsidR="00007B30" w:rsidRPr="00007B30" w:rsidRDefault="00007B30" w:rsidP="00007B30">
      <w:pPr>
        <w:rPr>
          <w:lang w:val="en-US"/>
        </w:rPr>
      </w:pPr>
    </w:p>
    <w:p w14:paraId="2BCF8A5E" w14:textId="77777777" w:rsidR="00007B30" w:rsidRPr="00007B30" w:rsidRDefault="00007B30" w:rsidP="00007B30">
      <w:pPr>
        <w:rPr>
          <w:b/>
          <w:bCs/>
          <w:lang w:val="en-US"/>
        </w:rPr>
      </w:pPr>
      <w:r w:rsidRPr="00007B30">
        <w:rPr>
          <w:b/>
          <w:bCs/>
          <w:lang w:val="en-US"/>
        </w:rPr>
        <w:t>Bước 7: Trả kết quả công chứng</w:t>
      </w:r>
    </w:p>
    <w:p w14:paraId="53FC1535" w14:textId="77777777" w:rsidR="00007B30" w:rsidRPr="00007B30" w:rsidRDefault="00007B30" w:rsidP="00007B30">
      <w:pPr>
        <w:rPr>
          <w:lang w:val="en-US"/>
        </w:rPr>
      </w:pPr>
      <w:r w:rsidRPr="00007B30">
        <w:rPr>
          <w:lang w:val="en-US"/>
        </w:rPr>
        <w:t>Sau khi hoàn tất xử lý hồ sơ, hệ thống cập nhật trạng thái công chứng thành công và gửi kết quả cho người dân.</w:t>
      </w:r>
    </w:p>
    <w:p w14:paraId="08C68306" w14:textId="77777777" w:rsidR="00007B30" w:rsidRPr="00007B30" w:rsidRDefault="00007B30" w:rsidP="00007B30">
      <w:pPr>
        <w:rPr>
          <w:lang w:val="en-US"/>
        </w:rPr>
      </w:pPr>
      <w:r w:rsidRPr="00007B30">
        <w:rPr>
          <w:lang w:val="en-US"/>
        </w:rPr>
        <w:t>Người dân có thể:</w:t>
      </w:r>
    </w:p>
    <w:p w14:paraId="429D3ED1" w14:textId="77777777" w:rsidR="00007B30" w:rsidRPr="00007B30" w:rsidRDefault="00007B30">
      <w:pPr>
        <w:numPr>
          <w:ilvl w:val="0"/>
          <w:numId w:val="59"/>
        </w:numPr>
        <w:tabs>
          <w:tab w:val="num" w:pos="720"/>
        </w:tabs>
        <w:rPr>
          <w:lang w:val="en-US"/>
        </w:rPr>
      </w:pPr>
      <w:r w:rsidRPr="00007B30">
        <w:rPr>
          <w:lang w:val="en-US"/>
        </w:rPr>
        <w:t xml:space="preserve">Tải xuống văn bản công chứng điện tử; </w:t>
      </w:r>
    </w:p>
    <w:p w14:paraId="257FB643" w14:textId="77777777" w:rsidR="00007B30" w:rsidRPr="00007B30" w:rsidRDefault="00007B30">
      <w:pPr>
        <w:numPr>
          <w:ilvl w:val="0"/>
          <w:numId w:val="59"/>
        </w:numPr>
        <w:tabs>
          <w:tab w:val="num" w:pos="720"/>
        </w:tabs>
        <w:rPr>
          <w:lang w:val="en-US"/>
        </w:rPr>
      </w:pPr>
      <w:r w:rsidRPr="00007B30">
        <w:rPr>
          <w:lang w:val="en-US"/>
        </w:rPr>
        <w:t xml:space="preserve">Kiểm tra thông tin xác minh tài liệu; </w:t>
      </w:r>
    </w:p>
    <w:p w14:paraId="2F7FF61E" w14:textId="77777777" w:rsidR="00007B30" w:rsidRPr="00007B30" w:rsidRDefault="00007B30">
      <w:pPr>
        <w:numPr>
          <w:ilvl w:val="0"/>
          <w:numId w:val="59"/>
        </w:numPr>
        <w:tabs>
          <w:tab w:val="num" w:pos="720"/>
        </w:tabs>
        <w:rPr>
          <w:lang w:val="en-US"/>
        </w:rPr>
      </w:pPr>
      <w:r w:rsidRPr="00007B30">
        <w:rPr>
          <w:lang w:val="en-US"/>
        </w:rPr>
        <w:t>Tra cứu trạng thái hồ sơ trên hệ thống.</w:t>
      </w:r>
    </w:p>
    <w:p w14:paraId="2D175E55" w14:textId="77777777" w:rsidR="00007B30" w:rsidRPr="00007B30" w:rsidRDefault="00007B30" w:rsidP="00007B30"/>
    <w:p w14:paraId="65E910B1" w14:textId="18653C52" w:rsidR="00007B30" w:rsidRDefault="00BB186D" w:rsidP="00007B30">
      <w:pPr>
        <w:pStyle w:val="Heading3"/>
      </w:pPr>
      <w:r>
        <w:t>Quy trình công chứng trực tuyến</w:t>
      </w:r>
    </w:p>
    <w:p w14:paraId="5389EFFC" w14:textId="77777777" w:rsidR="008157A8" w:rsidRPr="008157A8" w:rsidRDefault="008157A8" w:rsidP="008157A8">
      <w:pPr>
        <w:rPr>
          <w:lang w:val="en-US"/>
        </w:rPr>
      </w:pPr>
      <w:r w:rsidRPr="008157A8">
        <w:rPr>
          <w:lang w:val="en-US"/>
        </w:rPr>
        <w:t>Công chứng trực tuyến là hình thức công chứng điện tử được thực hiện thông qua môi trường mạng và hệ thống họp trực tuyến giữa công chứng viên với người tham gia giao dịch. Quy trình này cho phép các bên thực hiện công chứng từ xa nhưng vẫn bảo đảm khả năng xác thực thông tin và giá trị pháp lý của giao dịch.</w:t>
      </w:r>
    </w:p>
    <w:p w14:paraId="6DC875EE" w14:textId="77777777" w:rsidR="008157A8" w:rsidRPr="008157A8" w:rsidRDefault="008157A8" w:rsidP="008157A8">
      <w:pPr>
        <w:rPr>
          <w:lang w:val="en-US"/>
        </w:rPr>
      </w:pPr>
      <w:r w:rsidRPr="008157A8">
        <w:rPr>
          <w:lang w:val="en-US"/>
        </w:rPr>
        <w:t>Trong hệ thống công chứng điện tử, quy trình công chứng trực tuyến được thực hiện như sau:</w:t>
      </w:r>
    </w:p>
    <w:p w14:paraId="3E610E11" w14:textId="77777777" w:rsidR="008157A8" w:rsidRPr="008157A8" w:rsidRDefault="008157A8" w:rsidP="008157A8">
      <w:pPr>
        <w:rPr>
          <w:b/>
          <w:bCs/>
          <w:lang w:val="en-US"/>
        </w:rPr>
      </w:pPr>
      <w:r w:rsidRPr="008157A8">
        <w:rPr>
          <w:b/>
          <w:bCs/>
          <w:lang w:val="en-US"/>
        </w:rPr>
        <w:t>Bước 1: Tạo lịch hẹn công chứng trực tuyến</w:t>
      </w:r>
    </w:p>
    <w:p w14:paraId="2C657D84" w14:textId="77777777" w:rsidR="008157A8" w:rsidRPr="008157A8" w:rsidRDefault="008157A8" w:rsidP="008157A8">
      <w:pPr>
        <w:rPr>
          <w:lang w:val="en-US"/>
        </w:rPr>
      </w:pPr>
      <w:r w:rsidRPr="008157A8">
        <w:rPr>
          <w:lang w:val="en-US"/>
        </w:rPr>
        <w:lastRenderedPageBreak/>
        <w:t>Sau khi hồ sơ công chứng được kiểm tra hợp lệ, công chứng viên tạo lịch hẹn công chứng trực tuyến trên hệ thống.</w:t>
      </w:r>
    </w:p>
    <w:p w14:paraId="4C8CF48A" w14:textId="77777777" w:rsidR="008157A8" w:rsidRPr="008157A8" w:rsidRDefault="008157A8" w:rsidP="008157A8">
      <w:pPr>
        <w:rPr>
          <w:lang w:val="en-US"/>
        </w:rPr>
      </w:pPr>
      <w:r w:rsidRPr="008157A8">
        <w:rPr>
          <w:lang w:val="en-US"/>
        </w:rPr>
        <w:t>Thông tin lịch hẹn bao gồm:</w:t>
      </w:r>
    </w:p>
    <w:p w14:paraId="568E25D4" w14:textId="77777777" w:rsidR="008157A8" w:rsidRPr="008157A8" w:rsidRDefault="008157A8">
      <w:pPr>
        <w:numPr>
          <w:ilvl w:val="0"/>
          <w:numId w:val="60"/>
        </w:numPr>
        <w:tabs>
          <w:tab w:val="num" w:pos="720"/>
        </w:tabs>
        <w:rPr>
          <w:lang w:val="en-US"/>
        </w:rPr>
      </w:pPr>
      <w:r w:rsidRPr="008157A8">
        <w:rPr>
          <w:lang w:val="en-US"/>
        </w:rPr>
        <w:t xml:space="preserve">Thời gian thực hiện công chứng; </w:t>
      </w:r>
    </w:p>
    <w:p w14:paraId="264E0BBC" w14:textId="77777777" w:rsidR="008157A8" w:rsidRPr="008157A8" w:rsidRDefault="008157A8">
      <w:pPr>
        <w:numPr>
          <w:ilvl w:val="0"/>
          <w:numId w:val="60"/>
        </w:numPr>
        <w:tabs>
          <w:tab w:val="num" w:pos="720"/>
        </w:tabs>
        <w:rPr>
          <w:lang w:val="en-US"/>
        </w:rPr>
      </w:pPr>
      <w:r w:rsidRPr="008157A8">
        <w:rPr>
          <w:lang w:val="en-US"/>
        </w:rPr>
        <w:t xml:space="preserve">Danh sách người tham gia; </w:t>
      </w:r>
    </w:p>
    <w:p w14:paraId="7517EED5" w14:textId="77777777" w:rsidR="008157A8" w:rsidRPr="008157A8" w:rsidRDefault="008157A8">
      <w:pPr>
        <w:numPr>
          <w:ilvl w:val="0"/>
          <w:numId w:val="60"/>
        </w:numPr>
        <w:tabs>
          <w:tab w:val="num" w:pos="720"/>
        </w:tabs>
        <w:rPr>
          <w:lang w:val="en-US"/>
        </w:rPr>
      </w:pPr>
      <w:r w:rsidRPr="008157A8">
        <w:rPr>
          <w:lang w:val="en-US"/>
        </w:rPr>
        <w:t xml:space="preserve">Trạng thái phiên công chứng. </w:t>
      </w:r>
    </w:p>
    <w:p w14:paraId="323267BA" w14:textId="77777777" w:rsidR="008157A8" w:rsidRPr="008157A8" w:rsidRDefault="008157A8" w:rsidP="008157A8">
      <w:pPr>
        <w:rPr>
          <w:lang w:val="en-US"/>
        </w:rPr>
      </w:pPr>
      <w:r w:rsidRPr="008157A8">
        <w:rPr>
          <w:lang w:val="en-US"/>
        </w:rPr>
        <w:t>Hệ thống gửi thông báo lịch hẹn tới người dân thông qua website hoặc email.</w:t>
      </w:r>
    </w:p>
    <w:p w14:paraId="52C21845" w14:textId="211D8FC8" w:rsidR="008157A8" w:rsidRPr="008157A8" w:rsidRDefault="008157A8" w:rsidP="008157A8">
      <w:pPr>
        <w:rPr>
          <w:lang w:val="en-US"/>
        </w:rPr>
      </w:pPr>
    </w:p>
    <w:p w14:paraId="7B29F6C4" w14:textId="77777777" w:rsidR="008157A8" w:rsidRPr="008157A8" w:rsidRDefault="008157A8" w:rsidP="008157A8">
      <w:pPr>
        <w:rPr>
          <w:b/>
          <w:bCs/>
          <w:lang w:val="en-US"/>
        </w:rPr>
      </w:pPr>
      <w:r w:rsidRPr="008157A8">
        <w:rPr>
          <w:b/>
          <w:bCs/>
          <w:lang w:val="en-US"/>
        </w:rPr>
        <w:t>Bước 2: Tham gia phiên công chứng trực tuyến</w:t>
      </w:r>
    </w:p>
    <w:p w14:paraId="13ECA608" w14:textId="77777777" w:rsidR="008157A8" w:rsidRPr="008157A8" w:rsidRDefault="008157A8" w:rsidP="008157A8">
      <w:pPr>
        <w:rPr>
          <w:lang w:val="en-US"/>
        </w:rPr>
      </w:pPr>
      <w:r w:rsidRPr="008157A8">
        <w:rPr>
          <w:lang w:val="en-US"/>
        </w:rPr>
        <w:t>Đến thời gian hẹn, người dân và công chứng viên đăng nhập hệ thống để tham gia phiên công chứng trực tuyến.</w:t>
      </w:r>
    </w:p>
    <w:p w14:paraId="78AA38E0" w14:textId="47E99B1B" w:rsidR="008157A8" w:rsidRPr="008157A8" w:rsidRDefault="008157A8" w:rsidP="008157A8">
      <w:pPr>
        <w:rPr>
          <w:lang w:val="en-US"/>
        </w:rPr>
      </w:pPr>
      <w:r w:rsidRPr="008157A8">
        <w:rPr>
          <w:lang w:val="en-US"/>
        </w:rPr>
        <w:t xml:space="preserve">Hệ thống sử dụng công nghệ </w:t>
      </w:r>
      <w:r>
        <w:rPr>
          <w:lang w:val="en-US"/>
        </w:rPr>
        <w:t>video call</w:t>
      </w:r>
      <w:r w:rsidRPr="008157A8">
        <w:rPr>
          <w:lang w:val="en-US"/>
        </w:rPr>
        <w:t xml:space="preserve"> trực tuyến để thiết lập cầu truyền hình giữa các bên tham gia giao dịch. Trong quá trình này, hệ thống hỗ trợ:</w:t>
      </w:r>
    </w:p>
    <w:p w14:paraId="3554DD84" w14:textId="77777777" w:rsidR="008157A8" w:rsidRPr="008157A8" w:rsidRDefault="008157A8">
      <w:pPr>
        <w:numPr>
          <w:ilvl w:val="0"/>
          <w:numId w:val="61"/>
        </w:numPr>
        <w:tabs>
          <w:tab w:val="num" w:pos="720"/>
        </w:tabs>
        <w:rPr>
          <w:lang w:val="en-US"/>
        </w:rPr>
      </w:pPr>
      <w:r w:rsidRPr="008157A8">
        <w:rPr>
          <w:lang w:val="en-US"/>
        </w:rPr>
        <w:t xml:space="preserve">Truyền hình ảnh và âm thanh thời gian thực; </w:t>
      </w:r>
    </w:p>
    <w:p w14:paraId="13C2D969" w14:textId="77777777" w:rsidR="008157A8" w:rsidRPr="008157A8" w:rsidRDefault="008157A8">
      <w:pPr>
        <w:numPr>
          <w:ilvl w:val="0"/>
          <w:numId w:val="61"/>
        </w:numPr>
        <w:tabs>
          <w:tab w:val="num" w:pos="720"/>
        </w:tabs>
        <w:rPr>
          <w:lang w:val="en-US"/>
        </w:rPr>
      </w:pPr>
      <w:r w:rsidRPr="008157A8">
        <w:rPr>
          <w:lang w:val="en-US"/>
        </w:rPr>
        <w:t xml:space="preserve">Chia sẻ tài liệu điện tử; </w:t>
      </w:r>
    </w:p>
    <w:p w14:paraId="75DBCEA0" w14:textId="57E6E509" w:rsidR="008157A8" w:rsidRPr="008157A8" w:rsidRDefault="008157A8">
      <w:pPr>
        <w:numPr>
          <w:ilvl w:val="0"/>
          <w:numId w:val="61"/>
        </w:numPr>
        <w:rPr>
          <w:lang w:val="en-US"/>
        </w:rPr>
      </w:pPr>
      <w:r w:rsidRPr="008157A8">
        <w:rPr>
          <w:lang w:val="en-US"/>
        </w:rPr>
        <w:t xml:space="preserve">Theo dõi trạng thái người tham gia. </w:t>
      </w:r>
    </w:p>
    <w:p w14:paraId="0C92BA87" w14:textId="77777777" w:rsidR="008157A8" w:rsidRPr="008157A8" w:rsidRDefault="008157A8" w:rsidP="008157A8">
      <w:pPr>
        <w:rPr>
          <w:b/>
          <w:bCs/>
          <w:lang w:val="en-US"/>
        </w:rPr>
      </w:pPr>
      <w:r w:rsidRPr="008157A8">
        <w:rPr>
          <w:b/>
          <w:bCs/>
          <w:lang w:val="en-US"/>
        </w:rPr>
        <w:t>Bước 3: Xác thực danh tính người tham gia giao dịch</w:t>
      </w:r>
    </w:p>
    <w:p w14:paraId="740A7DD2" w14:textId="77777777" w:rsidR="008157A8" w:rsidRPr="008157A8" w:rsidRDefault="008157A8" w:rsidP="008157A8">
      <w:pPr>
        <w:rPr>
          <w:lang w:val="en-US"/>
        </w:rPr>
      </w:pPr>
      <w:r w:rsidRPr="008157A8">
        <w:rPr>
          <w:lang w:val="en-US"/>
        </w:rPr>
        <w:t>Công chứng viên thực hiện xác thực danh tính của người tham gia giao dịch thông qua phiên họp trực tuyến.</w:t>
      </w:r>
    </w:p>
    <w:p w14:paraId="5189C4A5" w14:textId="77777777" w:rsidR="008157A8" w:rsidRPr="008157A8" w:rsidRDefault="008157A8" w:rsidP="008157A8">
      <w:pPr>
        <w:rPr>
          <w:lang w:val="en-US"/>
        </w:rPr>
      </w:pPr>
      <w:r w:rsidRPr="008157A8">
        <w:rPr>
          <w:lang w:val="en-US"/>
        </w:rPr>
        <w:t>Quá trình xác thực bao gồm:</w:t>
      </w:r>
    </w:p>
    <w:p w14:paraId="2D49C263" w14:textId="77777777" w:rsidR="008157A8" w:rsidRPr="008157A8" w:rsidRDefault="008157A8">
      <w:pPr>
        <w:numPr>
          <w:ilvl w:val="0"/>
          <w:numId w:val="62"/>
        </w:numPr>
        <w:tabs>
          <w:tab w:val="num" w:pos="720"/>
        </w:tabs>
        <w:rPr>
          <w:lang w:val="en-US"/>
        </w:rPr>
      </w:pPr>
      <w:r w:rsidRPr="008157A8">
        <w:rPr>
          <w:lang w:val="en-US"/>
        </w:rPr>
        <w:t xml:space="preserve">Đối chiếu giấy tờ tùy thân; </w:t>
      </w:r>
    </w:p>
    <w:p w14:paraId="01B31EA5" w14:textId="77777777" w:rsidR="008157A8" w:rsidRPr="008157A8" w:rsidRDefault="008157A8">
      <w:pPr>
        <w:numPr>
          <w:ilvl w:val="0"/>
          <w:numId w:val="62"/>
        </w:numPr>
        <w:tabs>
          <w:tab w:val="num" w:pos="720"/>
        </w:tabs>
        <w:rPr>
          <w:lang w:val="en-US"/>
        </w:rPr>
      </w:pPr>
      <w:r w:rsidRPr="008157A8">
        <w:rPr>
          <w:lang w:val="en-US"/>
        </w:rPr>
        <w:t xml:space="preserve">Kiểm tra khuôn mặt người tham gia; </w:t>
      </w:r>
    </w:p>
    <w:p w14:paraId="4FAB48C7" w14:textId="77777777" w:rsidR="008157A8" w:rsidRPr="008157A8" w:rsidRDefault="008157A8">
      <w:pPr>
        <w:numPr>
          <w:ilvl w:val="0"/>
          <w:numId w:val="62"/>
        </w:numPr>
        <w:tabs>
          <w:tab w:val="num" w:pos="720"/>
        </w:tabs>
        <w:rPr>
          <w:lang w:val="en-US"/>
        </w:rPr>
      </w:pPr>
      <w:r w:rsidRPr="008157A8">
        <w:rPr>
          <w:lang w:val="en-US"/>
        </w:rPr>
        <w:t xml:space="preserve">Xác nhận thông tin cá nhân; </w:t>
      </w:r>
    </w:p>
    <w:p w14:paraId="7913D3E8" w14:textId="77777777" w:rsidR="008157A8" w:rsidRPr="008157A8" w:rsidRDefault="008157A8">
      <w:pPr>
        <w:numPr>
          <w:ilvl w:val="0"/>
          <w:numId w:val="62"/>
        </w:numPr>
        <w:tabs>
          <w:tab w:val="num" w:pos="720"/>
        </w:tabs>
        <w:rPr>
          <w:lang w:val="en-US"/>
        </w:rPr>
      </w:pPr>
      <w:r w:rsidRPr="008157A8">
        <w:rPr>
          <w:lang w:val="en-US"/>
        </w:rPr>
        <w:t xml:space="preserve">Xác minh sự tự nguyện tham gia giao dịch. </w:t>
      </w:r>
    </w:p>
    <w:p w14:paraId="08B5656B" w14:textId="77777777" w:rsidR="008157A8" w:rsidRPr="008157A8" w:rsidRDefault="008157A8" w:rsidP="008157A8">
      <w:pPr>
        <w:rPr>
          <w:lang w:val="en-US"/>
        </w:rPr>
      </w:pPr>
      <w:r w:rsidRPr="008157A8">
        <w:rPr>
          <w:lang w:val="en-US"/>
        </w:rPr>
        <w:t>Bước này giúp bảo đảm người tham gia giao dịch là đúng đối tượng và trực tiếp thực hiện công chứng.</w:t>
      </w:r>
    </w:p>
    <w:p w14:paraId="32007058" w14:textId="389C5556" w:rsidR="008157A8" w:rsidRPr="008157A8" w:rsidRDefault="008157A8" w:rsidP="008157A8">
      <w:pPr>
        <w:rPr>
          <w:lang w:val="en-US"/>
        </w:rPr>
      </w:pPr>
    </w:p>
    <w:p w14:paraId="55E2BBD4" w14:textId="77777777" w:rsidR="008157A8" w:rsidRPr="008157A8" w:rsidRDefault="008157A8" w:rsidP="008157A8">
      <w:pPr>
        <w:rPr>
          <w:b/>
          <w:bCs/>
          <w:lang w:val="en-US"/>
        </w:rPr>
      </w:pPr>
      <w:r w:rsidRPr="008157A8">
        <w:rPr>
          <w:b/>
          <w:bCs/>
          <w:lang w:val="en-US"/>
        </w:rPr>
        <w:t>Bước 4: Kiểm tra và xác nhận nội dung giao dịch</w:t>
      </w:r>
    </w:p>
    <w:p w14:paraId="764CA860" w14:textId="77777777" w:rsidR="008157A8" w:rsidRPr="008157A8" w:rsidRDefault="008157A8" w:rsidP="008157A8">
      <w:pPr>
        <w:rPr>
          <w:lang w:val="en-US"/>
        </w:rPr>
      </w:pPr>
      <w:r w:rsidRPr="008157A8">
        <w:rPr>
          <w:lang w:val="en-US"/>
        </w:rPr>
        <w:t>Công chứng viên tiến hành:</w:t>
      </w:r>
    </w:p>
    <w:p w14:paraId="75E46E72" w14:textId="77777777" w:rsidR="008157A8" w:rsidRPr="008157A8" w:rsidRDefault="008157A8">
      <w:pPr>
        <w:numPr>
          <w:ilvl w:val="0"/>
          <w:numId w:val="63"/>
        </w:numPr>
        <w:tabs>
          <w:tab w:val="num" w:pos="720"/>
        </w:tabs>
        <w:rPr>
          <w:lang w:val="en-US"/>
        </w:rPr>
      </w:pPr>
      <w:r w:rsidRPr="008157A8">
        <w:rPr>
          <w:lang w:val="en-US"/>
        </w:rPr>
        <w:t xml:space="preserve">Kiểm tra nội dung văn bản công chứng; </w:t>
      </w:r>
    </w:p>
    <w:p w14:paraId="576E0A1E" w14:textId="77777777" w:rsidR="008157A8" w:rsidRPr="008157A8" w:rsidRDefault="008157A8">
      <w:pPr>
        <w:numPr>
          <w:ilvl w:val="0"/>
          <w:numId w:val="63"/>
        </w:numPr>
        <w:tabs>
          <w:tab w:val="num" w:pos="720"/>
        </w:tabs>
        <w:rPr>
          <w:lang w:val="en-US"/>
        </w:rPr>
      </w:pPr>
      <w:r w:rsidRPr="008157A8">
        <w:rPr>
          <w:lang w:val="en-US"/>
        </w:rPr>
        <w:t xml:space="preserve">Giải thích nội dung giao dịch; </w:t>
      </w:r>
    </w:p>
    <w:p w14:paraId="338700BC" w14:textId="77777777" w:rsidR="008157A8" w:rsidRPr="008157A8" w:rsidRDefault="008157A8">
      <w:pPr>
        <w:numPr>
          <w:ilvl w:val="0"/>
          <w:numId w:val="63"/>
        </w:numPr>
        <w:tabs>
          <w:tab w:val="num" w:pos="720"/>
        </w:tabs>
        <w:rPr>
          <w:lang w:val="en-US"/>
        </w:rPr>
      </w:pPr>
      <w:r w:rsidRPr="008157A8">
        <w:rPr>
          <w:lang w:val="en-US"/>
        </w:rPr>
        <w:t xml:space="preserve">Xác nhận ý chí tự nguyện của các bên tham gia. </w:t>
      </w:r>
    </w:p>
    <w:p w14:paraId="5D33EBFC" w14:textId="77777777" w:rsidR="008157A8" w:rsidRDefault="008157A8" w:rsidP="008157A8">
      <w:pPr>
        <w:rPr>
          <w:lang w:val="en-US"/>
        </w:rPr>
      </w:pPr>
      <w:r w:rsidRPr="008157A8">
        <w:rPr>
          <w:lang w:val="en-US"/>
        </w:rPr>
        <w:lastRenderedPageBreak/>
        <w:t>Người dân có thể trao đổi trực tiếp với công chứng viên trong quá trình thực hiện công chứng trực tuyến.</w:t>
      </w:r>
    </w:p>
    <w:p w14:paraId="6D1D0788" w14:textId="77777777" w:rsidR="008157A8" w:rsidRDefault="008157A8" w:rsidP="008157A8">
      <w:pPr>
        <w:rPr>
          <w:lang w:val="en-US"/>
        </w:rPr>
      </w:pPr>
    </w:p>
    <w:p w14:paraId="42E9770A" w14:textId="77777777" w:rsidR="008157A8" w:rsidRPr="008157A8" w:rsidRDefault="008157A8" w:rsidP="008157A8">
      <w:pPr>
        <w:rPr>
          <w:b/>
          <w:bCs/>
          <w:lang w:val="en-US"/>
        </w:rPr>
      </w:pPr>
      <w:r w:rsidRPr="008157A8">
        <w:rPr>
          <w:b/>
          <w:bCs/>
          <w:lang w:val="en-US"/>
        </w:rPr>
        <w:t>Bước 5: Thanh toán phí công chứng</w:t>
      </w:r>
    </w:p>
    <w:p w14:paraId="1188A3FA" w14:textId="77777777" w:rsidR="008157A8" w:rsidRPr="008157A8" w:rsidRDefault="008157A8" w:rsidP="008157A8">
      <w:pPr>
        <w:rPr>
          <w:lang w:val="en-US"/>
        </w:rPr>
      </w:pPr>
      <w:r w:rsidRPr="008157A8">
        <w:rPr>
          <w:lang w:val="en-US"/>
        </w:rPr>
        <w:t>Sau khi công chứng viên xác nhận hồ sơ và nội dung giao dịch hợp lệ, hệ thống tiến hành tạo yêu cầu thanh toán phí công chứng cho người dân.</w:t>
      </w:r>
    </w:p>
    <w:p w14:paraId="420760D9" w14:textId="77777777" w:rsidR="008157A8" w:rsidRPr="008157A8" w:rsidRDefault="008157A8" w:rsidP="008157A8">
      <w:pPr>
        <w:rPr>
          <w:lang w:val="en-US"/>
        </w:rPr>
      </w:pPr>
      <w:r w:rsidRPr="008157A8">
        <w:rPr>
          <w:lang w:val="en-US"/>
        </w:rPr>
        <w:t>Người dân thực hiện thanh toán trực tuyến thông qua hệ thống với các thông tin:</w:t>
      </w:r>
    </w:p>
    <w:p w14:paraId="301B330F" w14:textId="77777777" w:rsidR="008157A8" w:rsidRPr="008157A8" w:rsidRDefault="008157A8">
      <w:pPr>
        <w:numPr>
          <w:ilvl w:val="0"/>
          <w:numId w:val="67"/>
        </w:numPr>
        <w:tabs>
          <w:tab w:val="num" w:pos="720"/>
        </w:tabs>
        <w:rPr>
          <w:lang w:val="en-US"/>
        </w:rPr>
      </w:pPr>
      <w:r w:rsidRPr="008157A8">
        <w:rPr>
          <w:lang w:val="en-US"/>
        </w:rPr>
        <w:t xml:space="preserve">Mã hồ sơ công chứng; </w:t>
      </w:r>
    </w:p>
    <w:p w14:paraId="1E829234" w14:textId="77777777" w:rsidR="008157A8" w:rsidRPr="008157A8" w:rsidRDefault="008157A8">
      <w:pPr>
        <w:numPr>
          <w:ilvl w:val="0"/>
          <w:numId w:val="67"/>
        </w:numPr>
        <w:tabs>
          <w:tab w:val="num" w:pos="720"/>
        </w:tabs>
        <w:rPr>
          <w:lang w:val="en-US"/>
        </w:rPr>
      </w:pPr>
      <w:r w:rsidRPr="008157A8">
        <w:rPr>
          <w:lang w:val="en-US"/>
        </w:rPr>
        <w:t xml:space="preserve">Nội dung thanh toán; </w:t>
      </w:r>
    </w:p>
    <w:p w14:paraId="122FA0DF" w14:textId="77777777" w:rsidR="008157A8" w:rsidRPr="008157A8" w:rsidRDefault="008157A8">
      <w:pPr>
        <w:numPr>
          <w:ilvl w:val="0"/>
          <w:numId w:val="67"/>
        </w:numPr>
        <w:tabs>
          <w:tab w:val="num" w:pos="720"/>
        </w:tabs>
        <w:rPr>
          <w:lang w:val="en-US"/>
        </w:rPr>
      </w:pPr>
      <w:r w:rsidRPr="008157A8">
        <w:rPr>
          <w:lang w:val="en-US"/>
        </w:rPr>
        <w:t xml:space="preserve">Số tiền thanh toán; </w:t>
      </w:r>
    </w:p>
    <w:p w14:paraId="483B4588" w14:textId="77777777" w:rsidR="008157A8" w:rsidRPr="008157A8" w:rsidRDefault="008157A8">
      <w:pPr>
        <w:numPr>
          <w:ilvl w:val="0"/>
          <w:numId w:val="67"/>
        </w:numPr>
        <w:tabs>
          <w:tab w:val="num" w:pos="720"/>
        </w:tabs>
        <w:rPr>
          <w:lang w:val="en-US"/>
        </w:rPr>
      </w:pPr>
      <w:r w:rsidRPr="008157A8">
        <w:rPr>
          <w:lang w:val="en-US"/>
        </w:rPr>
        <w:t xml:space="preserve">Trạng thái giao dịch. </w:t>
      </w:r>
    </w:p>
    <w:p w14:paraId="2BF10B86" w14:textId="0D14D67E" w:rsidR="008157A8" w:rsidRDefault="008157A8" w:rsidP="008157A8">
      <w:pPr>
        <w:rPr>
          <w:lang w:val="en-US"/>
        </w:rPr>
      </w:pPr>
      <w:r w:rsidRPr="008157A8">
        <w:rPr>
          <w:lang w:val="en-US"/>
        </w:rPr>
        <w:t>Sau khi thanh toán thành công, hệ thống cập nhật trạng thái thanh toán của hồ sơ và cho phép tiếp tục thực hiện quá trình ký số điện tử.</w:t>
      </w:r>
    </w:p>
    <w:p w14:paraId="754FC3B5" w14:textId="77777777" w:rsidR="008157A8" w:rsidRPr="008157A8" w:rsidRDefault="008157A8" w:rsidP="008157A8">
      <w:pPr>
        <w:rPr>
          <w:lang w:val="en-US"/>
        </w:rPr>
      </w:pPr>
    </w:p>
    <w:p w14:paraId="5953D983" w14:textId="65A8CCC5" w:rsidR="008157A8" w:rsidRPr="008157A8" w:rsidRDefault="008157A8" w:rsidP="008157A8">
      <w:pPr>
        <w:rPr>
          <w:b/>
          <w:bCs/>
          <w:lang w:val="en-US"/>
        </w:rPr>
      </w:pPr>
      <w:r w:rsidRPr="008157A8">
        <w:rPr>
          <w:b/>
          <w:bCs/>
          <w:lang w:val="en-US"/>
        </w:rPr>
        <w:t xml:space="preserve">Bước </w:t>
      </w:r>
      <w:r>
        <w:rPr>
          <w:b/>
          <w:bCs/>
          <w:lang w:val="en-US"/>
        </w:rPr>
        <w:t>6</w:t>
      </w:r>
      <w:r w:rsidRPr="008157A8">
        <w:rPr>
          <w:b/>
          <w:bCs/>
          <w:lang w:val="en-US"/>
        </w:rPr>
        <w:t>: Thực hiện ký số điện tử</w:t>
      </w:r>
    </w:p>
    <w:p w14:paraId="00CC5B86" w14:textId="77777777" w:rsidR="008157A8" w:rsidRPr="008157A8" w:rsidRDefault="008157A8" w:rsidP="008157A8">
      <w:pPr>
        <w:rPr>
          <w:lang w:val="en-US"/>
        </w:rPr>
      </w:pPr>
      <w:r w:rsidRPr="008157A8">
        <w:rPr>
          <w:lang w:val="en-US"/>
        </w:rPr>
        <w:t>Sau khi hoàn tất xác thực và xác nhận nội dung giao dịch, người tham gia tiến hành ký số điện tử trên văn bản công chứng.</w:t>
      </w:r>
    </w:p>
    <w:p w14:paraId="3ADFCA7E" w14:textId="77777777" w:rsidR="008157A8" w:rsidRPr="008157A8" w:rsidRDefault="008157A8" w:rsidP="008157A8">
      <w:pPr>
        <w:rPr>
          <w:lang w:val="en-US"/>
        </w:rPr>
      </w:pPr>
      <w:r w:rsidRPr="008157A8">
        <w:rPr>
          <w:lang w:val="en-US"/>
        </w:rPr>
        <w:t>Hệ thống hỗ trợ:</w:t>
      </w:r>
    </w:p>
    <w:p w14:paraId="36682110" w14:textId="77777777" w:rsidR="008157A8" w:rsidRPr="008157A8" w:rsidRDefault="008157A8">
      <w:pPr>
        <w:numPr>
          <w:ilvl w:val="0"/>
          <w:numId w:val="64"/>
        </w:numPr>
        <w:tabs>
          <w:tab w:val="num" w:pos="720"/>
        </w:tabs>
        <w:rPr>
          <w:lang w:val="en-US"/>
        </w:rPr>
      </w:pPr>
      <w:r w:rsidRPr="008157A8">
        <w:rPr>
          <w:lang w:val="en-US"/>
        </w:rPr>
        <w:t xml:space="preserve">Ký số văn bản điện tử; </w:t>
      </w:r>
    </w:p>
    <w:p w14:paraId="53C92739" w14:textId="77777777" w:rsidR="008157A8" w:rsidRPr="008157A8" w:rsidRDefault="008157A8">
      <w:pPr>
        <w:numPr>
          <w:ilvl w:val="0"/>
          <w:numId w:val="64"/>
        </w:numPr>
        <w:tabs>
          <w:tab w:val="num" w:pos="720"/>
        </w:tabs>
        <w:rPr>
          <w:lang w:val="en-US"/>
        </w:rPr>
      </w:pPr>
      <w:r w:rsidRPr="008157A8">
        <w:rPr>
          <w:lang w:val="en-US"/>
        </w:rPr>
        <w:t xml:space="preserve">Kiểm tra trạng thái chữ ký; </w:t>
      </w:r>
    </w:p>
    <w:p w14:paraId="66F28953" w14:textId="77777777" w:rsidR="008157A8" w:rsidRPr="008157A8" w:rsidRDefault="008157A8">
      <w:pPr>
        <w:numPr>
          <w:ilvl w:val="0"/>
          <w:numId w:val="64"/>
        </w:numPr>
        <w:tabs>
          <w:tab w:val="num" w:pos="720"/>
        </w:tabs>
        <w:rPr>
          <w:lang w:val="en-US"/>
        </w:rPr>
      </w:pPr>
      <w:r w:rsidRPr="008157A8">
        <w:rPr>
          <w:lang w:val="en-US"/>
        </w:rPr>
        <w:t xml:space="preserve">Xác minh chữ ký số của người tham gia. </w:t>
      </w:r>
    </w:p>
    <w:p w14:paraId="018B2A45" w14:textId="61A5C5E7" w:rsidR="008157A8" w:rsidRPr="008157A8" w:rsidRDefault="008157A8" w:rsidP="008157A8">
      <w:pPr>
        <w:rPr>
          <w:lang w:val="en-US"/>
        </w:rPr>
      </w:pPr>
      <w:r w:rsidRPr="008157A8">
        <w:rPr>
          <w:lang w:val="en-US"/>
        </w:rPr>
        <w:t>Sau đó, công chứng viên ký số xác nhận văn bản công chứng điện tử.</w:t>
      </w:r>
    </w:p>
    <w:p w14:paraId="52E148DF" w14:textId="7BBD694A" w:rsidR="008157A8" w:rsidRPr="008157A8" w:rsidRDefault="008157A8" w:rsidP="008157A8">
      <w:pPr>
        <w:rPr>
          <w:lang w:val="en-US"/>
        </w:rPr>
      </w:pPr>
    </w:p>
    <w:p w14:paraId="27B56882" w14:textId="6C11C4A9" w:rsidR="008157A8" w:rsidRPr="008157A8" w:rsidRDefault="008157A8" w:rsidP="008157A8">
      <w:pPr>
        <w:rPr>
          <w:b/>
          <w:bCs/>
          <w:lang w:val="en-US"/>
        </w:rPr>
      </w:pPr>
      <w:r w:rsidRPr="008157A8">
        <w:rPr>
          <w:b/>
          <w:bCs/>
          <w:lang w:val="en-US"/>
        </w:rPr>
        <w:t xml:space="preserve">Bước </w:t>
      </w:r>
      <w:r>
        <w:rPr>
          <w:b/>
          <w:bCs/>
          <w:lang w:val="en-US"/>
        </w:rPr>
        <w:t>7</w:t>
      </w:r>
      <w:r w:rsidRPr="008157A8">
        <w:rPr>
          <w:b/>
          <w:bCs/>
          <w:lang w:val="en-US"/>
        </w:rPr>
        <w:t>: Lưu trữ và xác minh dữ liệu công chứng</w:t>
      </w:r>
    </w:p>
    <w:p w14:paraId="75770BD4" w14:textId="77777777" w:rsidR="008157A8" w:rsidRPr="008157A8" w:rsidRDefault="008157A8" w:rsidP="008157A8">
      <w:pPr>
        <w:rPr>
          <w:lang w:val="en-US"/>
        </w:rPr>
      </w:pPr>
      <w:r w:rsidRPr="008157A8">
        <w:rPr>
          <w:lang w:val="en-US"/>
        </w:rPr>
        <w:t>Sau khi văn bản được ký số hoàn tất, hệ thống:</w:t>
      </w:r>
    </w:p>
    <w:p w14:paraId="730DC497" w14:textId="77777777" w:rsidR="008157A8" w:rsidRPr="008157A8" w:rsidRDefault="008157A8">
      <w:pPr>
        <w:numPr>
          <w:ilvl w:val="0"/>
          <w:numId w:val="65"/>
        </w:numPr>
        <w:tabs>
          <w:tab w:val="num" w:pos="720"/>
        </w:tabs>
        <w:rPr>
          <w:lang w:val="en-US"/>
        </w:rPr>
      </w:pPr>
      <w:r w:rsidRPr="008157A8">
        <w:rPr>
          <w:lang w:val="en-US"/>
        </w:rPr>
        <w:t xml:space="preserve">Lưu trữ văn bản công chứng điện tử; </w:t>
      </w:r>
    </w:p>
    <w:p w14:paraId="723BC95E" w14:textId="77777777" w:rsidR="008157A8" w:rsidRPr="008157A8" w:rsidRDefault="008157A8">
      <w:pPr>
        <w:numPr>
          <w:ilvl w:val="0"/>
          <w:numId w:val="65"/>
        </w:numPr>
        <w:tabs>
          <w:tab w:val="num" w:pos="720"/>
        </w:tabs>
        <w:rPr>
          <w:lang w:val="en-US"/>
        </w:rPr>
      </w:pPr>
      <w:r w:rsidRPr="008157A8">
        <w:rPr>
          <w:lang w:val="en-US"/>
        </w:rPr>
        <w:t xml:space="preserve">Tạo hash của tài liệu; </w:t>
      </w:r>
    </w:p>
    <w:p w14:paraId="7AA9065E" w14:textId="77777777" w:rsidR="008157A8" w:rsidRPr="008157A8" w:rsidRDefault="008157A8">
      <w:pPr>
        <w:numPr>
          <w:ilvl w:val="0"/>
          <w:numId w:val="65"/>
        </w:numPr>
        <w:tabs>
          <w:tab w:val="num" w:pos="720"/>
        </w:tabs>
        <w:rPr>
          <w:lang w:val="en-US"/>
        </w:rPr>
      </w:pPr>
      <w:r w:rsidRPr="008157A8">
        <w:rPr>
          <w:lang w:val="en-US"/>
        </w:rPr>
        <w:t xml:space="preserve">Ký xác minh dữ liệu bằng chữ ký hậu lượng tử; </w:t>
      </w:r>
    </w:p>
    <w:p w14:paraId="416641A7" w14:textId="77777777" w:rsidR="008157A8" w:rsidRPr="008157A8" w:rsidRDefault="008157A8">
      <w:pPr>
        <w:numPr>
          <w:ilvl w:val="0"/>
          <w:numId w:val="65"/>
        </w:numPr>
        <w:tabs>
          <w:tab w:val="num" w:pos="720"/>
        </w:tabs>
        <w:rPr>
          <w:lang w:val="en-US"/>
        </w:rPr>
      </w:pPr>
      <w:r w:rsidRPr="008157A8">
        <w:rPr>
          <w:lang w:val="en-US"/>
        </w:rPr>
        <w:t xml:space="preserve">Lưu thông tin xác minh lên Blockchain. </w:t>
      </w:r>
    </w:p>
    <w:p w14:paraId="0AF1871A" w14:textId="77777777" w:rsidR="008157A8" w:rsidRPr="008157A8" w:rsidRDefault="008157A8" w:rsidP="008157A8">
      <w:pPr>
        <w:rPr>
          <w:lang w:val="en-US"/>
        </w:rPr>
      </w:pPr>
      <w:r w:rsidRPr="008157A8">
        <w:rPr>
          <w:lang w:val="en-US"/>
        </w:rPr>
        <w:t>Việc lưu trữ dữ liệu xác minh trên Blockchain giúp hỗ trợ kiểm tra tính toàn vẹn và khả năng truy vết của văn bản công chứng điện tử.</w:t>
      </w:r>
    </w:p>
    <w:p w14:paraId="6ED8A558" w14:textId="45F86A7F" w:rsidR="008157A8" w:rsidRPr="008157A8" w:rsidRDefault="008157A8" w:rsidP="008157A8">
      <w:pPr>
        <w:rPr>
          <w:lang w:val="en-US"/>
        </w:rPr>
      </w:pPr>
    </w:p>
    <w:p w14:paraId="084C03F4" w14:textId="59E982D8" w:rsidR="008157A8" w:rsidRPr="008157A8" w:rsidRDefault="008157A8" w:rsidP="008157A8">
      <w:pPr>
        <w:rPr>
          <w:b/>
          <w:bCs/>
          <w:lang w:val="en-US"/>
        </w:rPr>
      </w:pPr>
      <w:r w:rsidRPr="008157A8">
        <w:rPr>
          <w:b/>
          <w:bCs/>
          <w:lang w:val="en-US"/>
        </w:rPr>
        <w:t xml:space="preserve">Bước </w:t>
      </w:r>
      <w:r>
        <w:rPr>
          <w:b/>
          <w:bCs/>
          <w:lang w:val="en-US"/>
        </w:rPr>
        <w:t>8</w:t>
      </w:r>
      <w:r w:rsidRPr="008157A8">
        <w:rPr>
          <w:b/>
          <w:bCs/>
          <w:lang w:val="en-US"/>
        </w:rPr>
        <w:t>: Trả kết quả công chứng điện tử</w:t>
      </w:r>
    </w:p>
    <w:p w14:paraId="6740592B" w14:textId="77777777" w:rsidR="008157A8" w:rsidRPr="008157A8" w:rsidRDefault="008157A8" w:rsidP="008157A8">
      <w:pPr>
        <w:rPr>
          <w:lang w:val="en-US"/>
        </w:rPr>
      </w:pPr>
      <w:r w:rsidRPr="008157A8">
        <w:rPr>
          <w:lang w:val="en-US"/>
        </w:rPr>
        <w:lastRenderedPageBreak/>
        <w:t>Hệ thống cập nhật trạng thái hồ sơ và gửi kết quả công chứng cho người dân.</w:t>
      </w:r>
    </w:p>
    <w:p w14:paraId="2AA9A2EF" w14:textId="77777777" w:rsidR="008157A8" w:rsidRPr="008157A8" w:rsidRDefault="008157A8" w:rsidP="008157A8">
      <w:pPr>
        <w:rPr>
          <w:lang w:val="en-US"/>
        </w:rPr>
      </w:pPr>
      <w:r w:rsidRPr="008157A8">
        <w:rPr>
          <w:lang w:val="en-US"/>
        </w:rPr>
        <w:t>Người dân có thể:</w:t>
      </w:r>
    </w:p>
    <w:p w14:paraId="48DC7C45" w14:textId="77777777" w:rsidR="008157A8" w:rsidRPr="008157A8" w:rsidRDefault="008157A8">
      <w:pPr>
        <w:numPr>
          <w:ilvl w:val="0"/>
          <w:numId w:val="66"/>
        </w:numPr>
        <w:tabs>
          <w:tab w:val="num" w:pos="720"/>
        </w:tabs>
        <w:rPr>
          <w:lang w:val="en-US"/>
        </w:rPr>
      </w:pPr>
      <w:r w:rsidRPr="008157A8">
        <w:rPr>
          <w:lang w:val="en-US"/>
        </w:rPr>
        <w:t xml:space="preserve">Tải xuống văn bản công chứng điện tử; </w:t>
      </w:r>
    </w:p>
    <w:p w14:paraId="4D984DEA" w14:textId="77777777" w:rsidR="008157A8" w:rsidRPr="008157A8" w:rsidRDefault="008157A8">
      <w:pPr>
        <w:numPr>
          <w:ilvl w:val="0"/>
          <w:numId w:val="66"/>
        </w:numPr>
        <w:tabs>
          <w:tab w:val="num" w:pos="720"/>
        </w:tabs>
        <w:rPr>
          <w:lang w:val="en-US"/>
        </w:rPr>
      </w:pPr>
      <w:r w:rsidRPr="008157A8">
        <w:rPr>
          <w:lang w:val="en-US"/>
        </w:rPr>
        <w:t xml:space="preserve">Tra cứu trạng thái hồ sơ; </w:t>
      </w:r>
    </w:p>
    <w:p w14:paraId="68DB8C35" w14:textId="14367E6F" w:rsidR="008157A8" w:rsidRPr="008157A8" w:rsidRDefault="008157A8">
      <w:pPr>
        <w:numPr>
          <w:ilvl w:val="0"/>
          <w:numId w:val="66"/>
        </w:numPr>
        <w:rPr>
          <w:lang w:val="en-US"/>
        </w:rPr>
      </w:pPr>
      <w:r w:rsidRPr="008157A8">
        <w:rPr>
          <w:lang w:val="en-US"/>
        </w:rPr>
        <w:t xml:space="preserve">Xác minh tính toàn vẹn của tài liệu thông qua hệ thống Blockchain. </w:t>
      </w:r>
    </w:p>
    <w:p w14:paraId="499ECA29" w14:textId="77777777" w:rsidR="008157A8" w:rsidRPr="008157A8" w:rsidRDefault="008157A8" w:rsidP="008157A8">
      <w:pPr>
        <w:rPr>
          <w:lang w:val="en-US"/>
        </w:rPr>
      </w:pPr>
      <w:r w:rsidRPr="008157A8">
        <w:rPr>
          <w:lang w:val="en-US"/>
        </w:rPr>
        <w:t>Quy trình công chứng trực tuyến giúp hỗ trợ thực hiện công chứng từ xa, giảm phụ thuộc vào hồ sơ giấy và nâng cao khả năng số hóa hoạt động công chứng trên môi trường điện tử.</w:t>
      </w:r>
    </w:p>
    <w:p w14:paraId="543B87F3" w14:textId="77777777" w:rsidR="00007B30" w:rsidRPr="00007B30" w:rsidRDefault="00007B30" w:rsidP="00007B30"/>
    <w:p w14:paraId="2B85B3B3" w14:textId="228F48E8" w:rsidR="00BB186D" w:rsidRPr="00007B30" w:rsidRDefault="00BB186D" w:rsidP="001D4F95">
      <w:pPr>
        <w:pStyle w:val="Heading3"/>
        <w:rPr>
          <w:color w:val="EE0000"/>
        </w:rPr>
      </w:pPr>
      <w:r w:rsidRPr="00007B30">
        <w:rPr>
          <w:color w:val="EE0000"/>
        </w:rPr>
        <w:t>Quy trình ký số điện tử</w:t>
      </w:r>
    </w:p>
    <w:p w14:paraId="2E48B2A5" w14:textId="793F8D24" w:rsidR="00BB186D" w:rsidRPr="00504E8F" w:rsidRDefault="00BB186D" w:rsidP="001D4F95">
      <w:pPr>
        <w:pStyle w:val="Heading3"/>
        <w:rPr>
          <w:color w:val="EE0000"/>
        </w:rPr>
      </w:pPr>
      <w:r w:rsidRPr="00504E8F">
        <w:rPr>
          <w:color w:val="EE0000"/>
        </w:rPr>
        <w:t>Quy trình xác minh dữ liệu Blockchain</w:t>
      </w:r>
    </w:p>
    <w:p w14:paraId="7B27D608" w14:textId="0DF8D013" w:rsidR="00BB186D" w:rsidRDefault="00BB186D" w:rsidP="001D4F95">
      <w:pPr>
        <w:pStyle w:val="Heading3"/>
      </w:pPr>
      <w:r>
        <w:t>Quy trình lưu trữ hồ sơ điện tử</w:t>
      </w:r>
    </w:p>
    <w:p w14:paraId="0CD50238" w14:textId="77777777" w:rsidR="00504E8F" w:rsidRPr="00504E8F" w:rsidRDefault="00504E8F" w:rsidP="00504E8F">
      <w:pPr>
        <w:rPr>
          <w:lang w:val="en-US"/>
        </w:rPr>
      </w:pPr>
      <w:r w:rsidRPr="00504E8F">
        <w:rPr>
          <w:lang w:val="en-US"/>
        </w:rPr>
        <w:t>Hệ thống công chứng điện tử hỗ trợ lưu trữ hồ sơ và tài liệu công chứng dưới dạng dữ liệu điện tử nhằm phục vụ quá trình quản lý, tra cứu và xác minh thông tin trong hoạt động công chứng.</w:t>
      </w:r>
    </w:p>
    <w:p w14:paraId="62C2D69D" w14:textId="77777777" w:rsidR="00504E8F" w:rsidRPr="00504E8F" w:rsidRDefault="00504E8F" w:rsidP="00504E8F">
      <w:pPr>
        <w:rPr>
          <w:lang w:val="en-US"/>
        </w:rPr>
      </w:pPr>
      <w:r w:rsidRPr="00504E8F">
        <w:rPr>
          <w:lang w:val="en-US"/>
        </w:rPr>
        <w:t>Trong hệ thống, hồ sơ điện tử bao gồm:</w:t>
      </w:r>
    </w:p>
    <w:p w14:paraId="67B02EAF" w14:textId="77777777" w:rsidR="00504E8F" w:rsidRPr="00504E8F" w:rsidRDefault="00504E8F">
      <w:pPr>
        <w:numPr>
          <w:ilvl w:val="0"/>
          <w:numId w:val="68"/>
        </w:numPr>
        <w:tabs>
          <w:tab w:val="num" w:pos="720"/>
        </w:tabs>
        <w:rPr>
          <w:lang w:val="en-US"/>
        </w:rPr>
      </w:pPr>
      <w:r w:rsidRPr="00504E8F">
        <w:rPr>
          <w:lang w:val="en-US"/>
        </w:rPr>
        <w:t xml:space="preserve">Thông tin yêu cầu công chứng; </w:t>
      </w:r>
    </w:p>
    <w:p w14:paraId="6CFBCDC2" w14:textId="77777777" w:rsidR="00504E8F" w:rsidRPr="00504E8F" w:rsidRDefault="00504E8F">
      <w:pPr>
        <w:numPr>
          <w:ilvl w:val="0"/>
          <w:numId w:val="68"/>
        </w:numPr>
        <w:tabs>
          <w:tab w:val="num" w:pos="720"/>
        </w:tabs>
        <w:rPr>
          <w:lang w:val="en-US"/>
        </w:rPr>
      </w:pPr>
      <w:r w:rsidRPr="00504E8F">
        <w:rPr>
          <w:lang w:val="en-US"/>
        </w:rPr>
        <w:t xml:space="preserve">Văn bản công chứng điện tử; </w:t>
      </w:r>
    </w:p>
    <w:p w14:paraId="131171AF" w14:textId="77777777" w:rsidR="00504E8F" w:rsidRPr="00504E8F" w:rsidRDefault="00504E8F">
      <w:pPr>
        <w:numPr>
          <w:ilvl w:val="0"/>
          <w:numId w:val="68"/>
        </w:numPr>
        <w:tabs>
          <w:tab w:val="num" w:pos="720"/>
        </w:tabs>
        <w:rPr>
          <w:lang w:val="en-US"/>
        </w:rPr>
      </w:pPr>
      <w:r w:rsidRPr="00504E8F">
        <w:rPr>
          <w:lang w:val="en-US"/>
        </w:rPr>
        <w:t xml:space="preserve">Tài liệu đính kèm; </w:t>
      </w:r>
    </w:p>
    <w:p w14:paraId="1F42F0C3" w14:textId="77777777" w:rsidR="00504E8F" w:rsidRPr="00504E8F" w:rsidRDefault="00504E8F">
      <w:pPr>
        <w:numPr>
          <w:ilvl w:val="0"/>
          <w:numId w:val="68"/>
        </w:numPr>
        <w:tabs>
          <w:tab w:val="num" w:pos="720"/>
        </w:tabs>
        <w:rPr>
          <w:lang w:val="en-US"/>
        </w:rPr>
      </w:pPr>
      <w:r w:rsidRPr="00504E8F">
        <w:rPr>
          <w:lang w:val="en-US"/>
        </w:rPr>
        <w:t xml:space="preserve">Thông tin chữ ký số; </w:t>
      </w:r>
    </w:p>
    <w:p w14:paraId="661B266E" w14:textId="77777777" w:rsidR="00504E8F" w:rsidRPr="00504E8F" w:rsidRDefault="00504E8F">
      <w:pPr>
        <w:numPr>
          <w:ilvl w:val="0"/>
          <w:numId w:val="68"/>
        </w:numPr>
        <w:tabs>
          <w:tab w:val="num" w:pos="720"/>
        </w:tabs>
        <w:rPr>
          <w:lang w:val="en-US"/>
        </w:rPr>
      </w:pPr>
      <w:r w:rsidRPr="00504E8F">
        <w:rPr>
          <w:lang w:val="en-US"/>
        </w:rPr>
        <w:t xml:space="preserve">Thông tin xác minh Blockchain; </w:t>
      </w:r>
    </w:p>
    <w:p w14:paraId="3A9E2FA4" w14:textId="77777777" w:rsidR="00504E8F" w:rsidRPr="00504E8F" w:rsidRDefault="00504E8F">
      <w:pPr>
        <w:numPr>
          <w:ilvl w:val="0"/>
          <w:numId w:val="68"/>
        </w:numPr>
        <w:tabs>
          <w:tab w:val="num" w:pos="720"/>
        </w:tabs>
        <w:rPr>
          <w:lang w:val="en-US"/>
        </w:rPr>
      </w:pPr>
      <w:r w:rsidRPr="00504E8F">
        <w:rPr>
          <w:lang w:val="en-US"/>
        </w:rPr>
        <w:t xml:space="preserve">Nhật ký xử lý hồ sơ. </w:t>
      </w:r>
    </w:p>
    <w:p w14:paraId="61966CB6" w14:textId="77777777" w:rsidR="00504E8F" w:rsidRPr="00504E8F" w:rsidRDefault="00504E8F" w:rsidP="00504E8F">
      <w:pPr>
        <w:rPr>
          <w:lang w:val="en-US"/>
        </w:rPr>
      </w:pPr>
      <w:r w:rsidRPr="00504E8F">
        <w:rPr>
          <w:lang w:val="en-US"/>
        </w:rPr>
        <w:t>Khi người dùng tải tài liệu lên hệ thống, dữ liệu sẽ được kiểm tra định dạng và xử lý trước khi lưu trữ. Để tăng cường khả năng bảo mật, tài liệu điện tử được mã hóa trước khi lưu lên hệ thống lưu trữ đối tượng.</w:t>
      </w:r>
    </w:p>
    <w:p w14:paraId="62D55C8E" w14:textId="77777777" w:rsidR="00504E8F" w:rsidRPr="00504E8F" w:rsidRDefault="00504E8F" w:rsidP="00504E8F">
      <w:pPr>
        <w:rPr>
          <w:lang w:val="en-US"/>
        </w:rPr>
      </w:pPr>
      <w:r w:rsidRPr="00504E8F">
        <w:rPr>
          <w:lang w:val="en-US"/>
        </w:rPr>
        <w:t>Hệ thống sử dụng Object Storage để lưu trữ các file tài liệu điện tử như:</w:t>
      </w:r>
    </w:p>
    <w:p w14:paraId="2E4C96A4" w14:textId="77777777" w:rsidR="00504E8F" w:rsidRPr="00504E8F" w:rsidRDefault="00504E8F">
      <w:pPr>
        <w:numPr>
          <w:ilvl w:val="0"/>
          <w:numId w:val="69"/>
        </w:numPr>
        <w:tabs>
          <w:tab w:val="clear" w:pos="720"/>
          <w:tab w:val="num" w:pos="1429"/>
        </w:tabs>
        <w:ind w:left="1429"/>
        <w:rPr>
          <w:lang w:val="en-US"/>
        </w:rPr>
      </w:pPr>
      <w:r w:rsidRPr="00504E8F">
        <w:rPr>
          <w:lang w:val="en-US"/>
        </w:rPr>
        <w:t xml:space="preserve">Văn bản công chứng; </w:t>
      </w:r>
    </w:p>
    <w:p w14:paraId="4B3BF05D" w14:textId="77777777" w:rsidR="00504E8F" w:rsidRPr="00504E8F" w:rsidRDefault="00504E8F">
      <w:pPr>
        <w:numPr>
          <w:ilvl w:val="0"/>
          <w:numId w:val="69"/>
        </w:numPr>
        <w:tabs>
          <w:tab w:val="clear" w:pos="720"/>
          <w:tab w:val="num" w:pos="1429"/>
        </w:tabs>
        <w:ind w:left="1429"/>
        <w:rPr>
          <w:lang w:val="en-US"/>
        </w:rPr>
      </w:pPr>
      <w:r w:rsidRPr="00504E8F">
        <w:rPr>
          <w:lang w:val="en-US"/>
        </w:rPr>
        <w:t xml:space="preserve">Giấy tờ tùy thân; </w:t>
      </w:r>
    </w:p>
    <w:p w14:paraId="5580F102" w14:textId="77777777" w:rsidR="00504E8F" w:rsidRPr="00504E8F" w:rsidRDefault="00504E8F">
      <w:pPr>
        <w:numPr>
          <w:ilvl w:val="0"/>
          <w:numId w:val="69"/>
        </w:numPr>
        <w:tabs>
          <w:tab w:val="clear" w:pos="720"/>
          <w:tab w:val="num" w:pos="1429"/>
        </w:tabs>
        <w:ind w:left="1429"/>
        <w:rPr>
          <w:lang w:val="en-US"/>
        </w:rPr>
      </w:pPr>
      <w:r w:rsidRPr="00504E8F">
        <w:rPr>
          <w:lang w:val="en-US"/>
        </w:rPr>
        <w:t xml:space="preserve">Hợp đồng; </w:t>
      </w:r>
    </w:p>
    <w:p w14:paraId="4EAAAFAB" w14:textId="77777777" w:rsidR="00504E8F" w:rsidRPr="00504E8F" w:rsidRDefault="00504E8F">
      <w:pPr>
        <w:numPr>
          <w:ilvl w:val="0"/>
          <w:numId w:val="69"/>
        </w:numPr>
        <w:tabs>
          <w:tab w:val="clear" w:pos="720"/>
          <w:tab w:val="num" w:pos="1429"/>
        </w:tabs>
        <w:ind w:left="1429"/>
        <w:rPr>
          <w:lang w:val="en-US"/>
        </w:rPr>
      </w:pPr>
      <w:r w:rsidRPr="00504E8F">
        <w:rPr>
          <w:lang w:val="en-US"/>
        </w:rPr>
        <w:t xml:space="preserve">Video ghi lại phiên công chứng trực tuyến. </w:t>
      </w:r>
    </w:p>
    <w:p w14:paraId="05221A14" w14:textId="77777777" w:rsidR="00504E8F" w:rsidRPr="00504E8F" w:rsidRDefault="00504E8F" w:rsidP="00504E8F">
      <w:pPr>
        <w:ind w:left="709"/>
        <w:rPr>
          <w:lang w:val="en-US"/>
        </w:rPr>
      </w:pPr>
      <w:r w:rsidRPr="00504E8F">
        <w:rPr>
          <w:lang w:val="en-US"/>
        </w:rPr>
        <w:t>Thông tin metadata của tài liệu bao gồm:</w:t>
      </w:r>
    </w:p>
    <w:p w14:paraId="084F1469" w14:textId="77777777" w:rsidR="00504E8F" w:rsidRPr="00504E8F" w:rsidRDefault="00504E8F">
      <w:pPr>
        <w:numPr>
          <w:ilvl w:val="0"/>
          <w:numId w:val="70"/>
        </w:numPr>
        <w:tabs>
          <w:tab w:val="clear" w:pos="720"/>
          <w:tab w:val="num" w:pos="1429"/>
        </w:tabs>
        <w:ind w:left="1429"/>
        <w:rPr>
          <w:lang w:val="en-US"/>
        </w:rPr>
      </w:pPr>
      <w:r w:rsidRPr="00504E8F">
        <w:rPr>
          <w:lang w:val="en-US"/>
        </w:rPr>
        <w:t xml:space="preserve">Mã hồ sơ; </w:t>
      </w:r>
    </w:p>
    <w:p w14:paraId="5CCEBAE3" w14:textId="77777777" w:rsidR="00504E8F" w:rsidRPr="00504E8F" w:rsidRDefault="00504E8F">
      <w:pPr>
        <w:numPr>
          <w:ilvl w:val="1"/>
          <w:numId w:val="71"/>
        </w:numPr>
        <w:rPr>
          <w:lang w:val="en-US"/>
        </w:rPr>
      </w:pPr>
      <w:r w:rsidRPr="00504E8F">
        <w:rPr>
          <w:lang w:val="en-US"/>
        </w:rPr>
        <w:lastRenderedPageBreak/>
        <w:t xml:space="preserve">Tên tài liệu; </w:t>
      </w:r>
    </w:p>
    <w:p w14:paraId="01E47FE5" w14:textId="77777777" w:rsidR="00504E8F" w:rsidRPr="00504E8F" w:rsidRDefault="00504E8F">
      <w:pPr>
        <w:numPr>
          <w:ilvl w:val="1"/>
          <w:numId w:val="71"/>
        </w:numPr>
        <w:rPr>
          <w:lang w:val="en-US"/>
        </w:rPr>
      </w:pPr>
      <w:r w:rsidRPr="00504E8F">
        <w:rPr>
          <w:lang w:val="en-US"/>
        </w:rPr>
        <w:t xml:space="preserve">Thời gian tải lên; </w:t>
      </w:r>
    </w:p>
    <w:p w14:paraId="360B171C" w14:textId="77777777" w:rsidR="00504E8F" w:rsidRPr="00504E8F" w:rsidRDefault="00504E8F">
      <w:pPr>
        <w:numPr>
          <w:ilvl w:val="1"/>
          <w:numId w:val="71"/>
        </w:numPr>
        <w:rPr>
          <w:lang w:val="en-US"/>
        </w:rPr>
      </w:pPr>
      <w:r w:rsidRPr="00504E8F">
        <w:rPr>
          <w:lang w:val="en-US"/>
        </w:rPr>
        <w:t xml:space="preserve">Đường dẫn lưu trữ; </w:t>
      </w:r>
    </w:p>
    <w:p w14:paraId="62825960" w14:textId="77777777" w:rsidR="00504E8F" w:rsidRPr="00504E8F" w:rsidRDefault="00504E8F">
      <w:pPr>
        <w:numPr>
          <w:ilvl w:val="1"/>
          <w:numId w:val="71"/>
        </w:numPr>
        <w:rPr>
          <w:lang w:val="en-US"/>
        </w:rPr>
      </w:pPr>
      <w:r w:rsidRPr="00504E8F">
        <w:rPr>
          <w:lang w:val="en-US"/>
        </w:rPr>
        <w:t xml:space="preserve">Trạng thái xử lý; </w:t>
      </w:r>
    </w:p>
    <w:p w14:paraId="3DAB9E4D" w14:textId="3715DC0B" w:rsidR="00504E8F" w:rsidRPr="00504E8F" w:rsidRDefault="00504E8F">
      <w:pPr>
        <w:numPr>
          <w:ilvl w:val="1"/>
          <w:numId w:val="71"/>
        </w:numPr>
        <w:rPr>
          <w:lang w:val="en-US"/>
        </w:rPr>
      </w:pPr>
      <w:r>
        <w:rPr>
          <w:lang w:val="en-US"/>
        </w:rPr>
        <w:t xml:space="preserve">Thông tin chữ ký số </w:t>
      </w:r>
      <w:r w:rsidRPr="00504E8F">
        <w:rPr>
          <w:lang w:val="en-US"/>
        </w:rPr>
        <w:t xml:space="preserve">được lưu trong cơ sở dữ liệu nhằm hỗ trợ tra cứu và quản lý hồ sơ. </w:t>
      </w:r>
    </w:p>
    <w:p w14:paraId="7872761E" w14:textId="5CA7567B" w:rsidR="00504E8F" w:rsidRPr="00504E8F" w:rsidRDefault="00504E8F" w:rsidP="00504E8F">
      <w:pPr>
        <w:rPr>
          <w:lang w:val="en-US"/>
        </w:rPr>
      </w:pPr>
      <w:r w:rsidRPr="00504E8F">
        <w:rPr>
          <w:lang w:val="en-US"/>
        </w:rPr>
        <w:t>Sau khi hoàn tất lưu trữ tài liệu, hệ thống tiến hành tạo hash của văn bản công chứng điện tử và lưu thông tin xác minh lên Blockchain kết hợp với chữ ký hậu lượng tử nhằm hỗ trợ kiểm tra tính toàn vẹn của dữ liệu.</w:t>
      </w:r>
    </w:p>
    <w:p w14:paraId="512A443E" w14:textId="61F96DE0" w:rsidR="00BB186D" w:rsidRDefault="00BB186D" w:rsidP="001D4F95">
      <w:pPr>
        <w:pStyle w:val="Heading2"/>
      </w:pPr>
      <w:r>
        <w:t>Phân tích chức năng hệ thống</w:t>
      </w:r>
    </w:p>
    <w:p w14:paraId="45851F36" w14:textId="52DDA7BC" w:rsidR="00BB186D" w:rsidRDefault="00BB186D" w:rsidP="001D4F95">
      <w:pPr>
        <w:pStyle w:val="Heading3"/>
      </w:pPr>
      <w:r>
        <w:t>Chức năng xác thực và quản lý tài khoản</w:t>
      </w:r>
    </w:p>
    <w:p w14:paraId="5DB4B5C4" w14:textId="77777777" w:rsidR="00504E8F" w:rsidRPr="00504E8F" w:rsidRDefault="00504E8F" w:rsidP="00504E8F">
      <w:pPr>
        <w:rPr>
          <w:lang w:val="en-US"/>
        </w:rPr>
      </w:pPr>
      <w:r w:rsidRPr="00504E8F">
        <w:rPr>
          <w:lang w:val="en-US"/>
        </w:rPr>
        <w:t>Chức năng xác thực và quản lý tài khoản được xây dựng nhằm quản lý thông tin người dùng và kiểm soát quyền truy cập vào hệ thống công chứng điện tử.</w:t>
      </w:r>
    </w:p>
    <w:p w14:paraId="78AE1251" w14:textId="77777777" w:rsidR="00504E8F" w:rsidRPr="00504E8F" w:rsidRDefault="00504E8F" w:rsidP="00504E8F">
      <w:pPr>
        <w:rPr>
          <w:lang w:val="en-US"/>
        </w:rPr>
      </w:pPr>
      <w:r w:rsidRPr="00504E8F">
        <w:rPr>
          <w:lang w:val="en-US"/>
        </w:rPr>
        <w:t>Hệ thống hỗ trợ nhiều nhóm người dùng khác nhau gồm:</w:t>
      </w:r>
    </w:p>
    <w:p w14:paraId="49019FC4" w14:textId="77777777" w:rsidR="00504E8F" w:rsidRPr="00504E8F" w:rsidRDefault="00504E8F">
      <w:pPr>
        <w:numPr>
          <w:ilvl w:val="0"/>
          <w:numId w:val="72"/>
        </w:numPr>
        <w:tabs>
          <w:tab w:val="num" w:pos="720"/>
        </w:tabs>
        <w:rPr>
          <w:lang w:val="en-US"/>
        </w:rPr>
      </w:pPr>
      <w:r w:rsidRPr="00504E8F">
        <w:rPr>
          <w:lang w:val="en-US"/>
        </w:rPr>
        <w:t xml:space="preserve">Người dân; </w:t>
      </w:r>
    </w:p>
    <w:p w14:paraId="5E5B033C" w14:textId="77777777" w:rsidR="00504E8F" w:rsidRPr="00504E8F" w:rsidRDefault="00504E8F">
      <w:pPr>
        <w:numPr>
          <w:ilvl w:val="0"/>
          <w:numId w:val="72"/>
        </w:numPr>
        <w:tabs>
          <w:tab w:val="num" w:pos="720"/>
        </w:tabs>
        <w:rPr>
          <w:lang w:val="en-US"/>
        </w:rPr>
      </w:pPr>
      <w:r w:rsidRPr="00504E8F">
        <w:rPr>
          <w:lang w:val="en-US"/>
        </w:rPr>
        <w:t xml:space="preserve">Công chứng viên; </w:t>
      </w:r>
    </w:p>
    <w:p w14:paraId="6497F740" w14:textId="77777777" w:rsidR="00504E8F" w:rsidRPr="00504E8F" w:rsidRDefault="00504E8F">
      <w:pPr>
        <w:numPr>
          <w:ilvl w:val="0"/>
          <w:numId w:val="72"/>
        </w:numPr>
        <w:tabs>
          <w:tab w:val="num" w:pos="720"/>
        </w:tabs>
        <w:rPr>
          <w:lang w:val="en-US"/>
        </w:rPr>
      </w:pPr>
      <w:r w:rsidRPr="00504E8F">
        <w:rPr>
          <w:lang w:val="en-US"/>
        </w:rPr>
        <w:t xml:space="preserve">Quản trị viên. </w:t>
      </w:r>
    </w:p>
    <w:p w14:paraId="34F54604" w14:textId="77777777" w:rsidR="00504E8F" w:rsidRPr="00504E8F" w:rsidRDefault="00504E8F" w:rsidP="00504E8F">
      <w:pPr>
        <w:rPr>
          <w:lang w:val="en-US"/>
        </w:rPr>
      </w:pPr>
      <w:r w:rsidRPr="00504E8F">
        <w:rPr>
          <w:lang w:val="en-US"/>
        </w:rPr>
        <w:t>Mỗi nhóm người dùng sẽ được cấp quyền truy cập tương ứng với vai trò và chức năng nghiệp vụ trong hệ thống.</w:t>
      </w:r>
    </w:p>
    <w:p w14:paraId="408BD348" w14:textId="77777777" w:rsidR="00504E8F" w:rsidRPr="00504E8F" w:rsidRDefault="00504E8F" w:rsidP="00504E8F">
      <w:pPr>
        <w:rPr>
          <w:lang w:val="en-US"/>
        </w:rPr>
      </w:pPr>
      <w:r w:rsidRPr="00504E8F">
        <w:rPr>
          <w:lang w:val="en-US"/>
        </w:rPr>
        <w:t>Chức năng xác thực hỗ trợ:</w:t>
      </w:r>
    </w:p>
    <w:p w14:paraId="4F35441A" w14:textId="77777777" w:rsidR="00504E8F" w:rsidRPr="00504E8F" w:rsidRDefault="00504E8F">
      <w:pPr>
        <w:numPr>
          <w:ilvl w:val="0"/>
          <w:numId w:val="73"/>
        </w:numPr>
        <w:tabs>
          <w:tab w:val="num" w:pos="720"/>
        </w:tabs>
        <w:rPr>
          <w:lang w:val="en-US"/>
        </w:rPr>
      </w:pPr>
      <w:r w:rsidRPr="00504E8F">
        <w:rPr>
          <w:lang w:val="en-US"/>
        </w:rPr>
        <w:t xml:space="preserve">Đăng ký tài khoản; </w:t>
      </w:r>
    </w:p>
    <w:p w14:paraId="49827635" w14:textId="77777777" w:rsidR="00504E8F" w:rsidRPr="00504E8F" w:rsidRDefault="00504E8F">
      <w:pPr>
        <w:numPr>
          <w:ilvl w:val="0"/>
          <w:numId w:val="73"/>
        </w:numPr>
        <w:tabs>
          <w:tab w:val="num" w:pos="720"/>
        </w:tabs>
        <w:rPr>
          <w:lang w:val="en-US"/>
        </w:rPr>
      </w:pPr>
      <w:r w:rsidRPr="00504E8F">
        <w:rPr>
          <w:lang w:val="en-US"/>
        </w:rPr>
        <w:t xml:space="preserve">Đăng nhập hệ thống; </w:t>
      </w:r>
    </w:p>
    <w:p w14:paraId="2CFDA426" w14:textId="77777777" w:rsidR="00504E8F" w:rsidRPr="00504E8F" w:rsidRDefault="00504E8F">
      <w:pPr>
        <w:numPr>
          <w:ilvl w:val="0"/>
          <w:numId w:val="73"/>
        </w:numPr>
        <w:tabs>
          <w:tab w:val="num" w:pos="720"/>
        </w:tabs>
        <w:rPr>
          <w:lang w:val="en-US"/>
        </w:rPr>
      </w:pPr>
      <w:r w:rsidRPr="00504E8F">
        <w:rPr>
          <w:lang w:val="en-US"/>
        </w:rPr>
        <w:t xml:space="preserve">Đăng xuất tài khoản; </w:t>
      </w:r>
    </w:p>
    <w:p w14:paraId="198F17EE" w14:textId="77777777" w:rsidR="00504E8F" w:rsidRPr="00504E8F" w:rsidRDefault="00504E8F">
      <w:pPr>
        <w:numPr>
          <w:ilvl w:val="0"/>
          <w:numId w:val="73"/>
        </w:numPr>
        <w:tabs>
          <w:tab w:val="num" w:pos="720"/>
        </w:tabs>
        <w:rPr>
          <w:lang w:val="en-US"/>
        </w:rPr>
      </w:pPr>
      <w:r w:rsidRPr="00504E8F">
        <w:rPr>
          <w:lang w:val="en-US"/>
        </w:rPr>
        <w:t xml:space="preserve">Quản lý phiên đăng nhập; </w:t>
      </w:r>
    </w:p>
    <w:p w14:paraId="2195BBF0" w14:textId="77777777" w:rsidR="00504E8F" w:rsidRPr="00504E8F" w:rsidRDefault="00504E8F">
      <w:pPr>
        <w:numPr>
          <w:ilvl w:val="0"/>
          <w:numId w:val="73"/>
        </w:numPr>
        <w:tabs>
          <w:tab w:val="num" w:pos="720"/>
        </w:tabs>
        <w:rPr>
          <w:lang w:val="en-US"/>
        </w:rPr>
      </w:pPr>
      <w:r w:rsidRPr="00504E8F">
        <w:rPr>
          <w:lang w:val="en-US"/>
        </w:rPr>
        <w:t xml:space="preserve">Khôi phục mật khẩu; </w:t>
      </w:r>
    </w:p>
    <w:p w14:paraId="08579BB1" w14:textId="77777777" w:rsidR="00504E8F" w:rsidRPr="00504E8F" w:rsidRDefault="00504E8F">
      <w:pPr>
        <w:numPr>
          <w:ilvl w:val="0"/>
          <w:numId w:val="73"/>
        </w:numPr>
        <w:tabs>
          <w:tab w:val="num" w:pos="720"/>
        </w:tabs>
        <w:rPr>
          <w:lang w:val="en-US"/>
        </w:rPr>
      </w:pPr>
      <w:r w:rsidRPr="00504E8F">
        <w:rPr>
          <w:lang w:val="en-US"/>
        </w:rPr>
        <w:t xml:space="preserve">Cập nhật thông tin cá nhân. </w:t>
      </w:r>
    </w:p>
    <w:p w14:paraId="23FC7CF1" w14:textId="77777777" w:rsidR="00504E8F" w:rsidRPr="00504E8F" w:rsidRDefault="00504E8F" w:rsidP="00504E8F">
      <w:pPr>
        <w:rPr>
          <w:lang w:val="en-US"/>
        </w:rPr>
      </w:pPr>
      <w:r w:rsidRPr="00504E8F">
        <w:rPr>
          <w:lang w:val="en-US"/>
        </w:rPr>
        <w:t>Trong quá trình đăng nhập, hệ thống thực hiện kiểm tra thông tin tài khoản và xác thực mật khẩu trước khi cấp quyền truy cập. Sau khi xác thực thành công, hệ thống tạo token xác thực để quản lý phiên làm việc của người dùng.</w:t>
      </w:r>
    </w:p>
    <w:p w14:paraId="2851E066" w14:textId="77777777" w:rsidR="00504E8F" w:rsidRPr="00504E8F" w:rsidRDefault="00504E8F" w:rsidP="00504E8F">
      <w:pPr>
        <w:rPr>
          <w:lang w:val="en-US"/>
        </w:rPr>
      </w:pPr>
      <w:r w:rsidRPr="00504E8F">
        <w:rPr>
          <w:lang w:val="en-US"/>
        </w:rPr>
        <w:t>Đối với chức năng quản lý tài khoản, người dùng có thể:</w:t>
      </w:r>
    </w:p>
    <w:p w14:paraId="681A8165" w14:textId="77777777" w:rsidR="00504E8F" w:rsidRPr="00504E8F" w:rsidRDefault="00504E8F">
      <w:pPr>
        <w:numPr>
          <w:ilvl w:val="0"/>
          <w:numId w:val="74"/>
        </w:numPr>
        <w:tabs>
          <w:tab w:val="clear" w:pos="720"/>
          <w:tab w:val="num" w:pos="1429"/>
        </w:tabs>
        <w:ind w:left="1429"/>
        <w:rPr>
          <w:lang w:val="en-US"/>
        </w:rPr>
      </w:pPr>
      <w:r w:rsidRPr="00504E8F">
        <w:rPr>
          <w:lang w:val="en-US"/>
        </w:rPr>
        <w:t xml:space="preserve">Xem thông tin cá nhân; </w:t>
      </w:r>
    </w:p>
    <w:p w14:paraId="5BE2DF73" w14:textId="77777777" w:rsidR="00504E8F" w:rsidRPr="00504E8F" w:rsidRDefault="00504E8F">
      <w:pPr>
        <w:numPr>
          <w:ilvl w:val="0"/>
          <w:numId w:val="74"/>
        </w:numPr>
        <w:tabs>
          <w:tab w:val="clear" w:pos="720"/>
          <w:tab w:val="num" w:pos="1429"/>
        </w:tabs>
        <w:ind w:left="1429"/>
        <w:rPr>
          <w:lang w:val="en-US"/>
        </w:rPr>
      </w:pPr>
      <w:r w:rsidRPr="00504E8F">
        <w:rPr>
          <w:lang w:val="en-US"/>
        </w:rPr>
        <w:t xml:space="preserve">Cập nhật thông tin tài khoản; </w:t>
      </w:r>
    </w:p>
    <w:p w14:paraId="29A31DDD" w14:textId="77777777" w:rsidR="00504E8F" w:rsidRPr="00504E8F" w:rsidRDefault="00504E8F">
      <w:pPr>
        <w:numPr>
          <w:ilvl w:val="0"/>
          <w:numId w:val="74"/>
        </w:numPr>
        <w:tabs>
          <w:tab w:val="clear" w:pos="720"/>
          <w:tab w:val="num" w:pos="1429"/>
        </w:tabs>
        <w:ind w:left="1429"/>
        <w:rPr>
          <w:lang w:val="en-US"/>
        </w:rPr>
      </w:pPr>
      <w:r w:rsidRPr="00504E8F">
        <w:rPr>
          <w:lang w:val="en-US"/>
        </w:rPr>
        <w:lastRenderedPageBreak/>
        <w:t xml:space="preserve">Thay đổi mật khẩu; </w:t>
      </w:r>
    </w:p>
    <w:p w14:paraId="71BD6E04" w14:textId="77777777" w:rsidR="00504E8F" w:rsidRPr="00504E8F" w:rsidRDefault="00504E8F">
      <w:pPr>
        <w:numPr>
          <w:ilvl w:val="0"/>
          <w:numId w:val="74"/>
        </w:numPr>
        <w:tabs>
          <w:tab w:val="clear" w:pos="720"/>
          <w:tab w:val="num" w:pos="1429"/>
        </w:tabs>
        <w:ind w:left="1429"/>
        <w:rPr>
          <w:lang w:val="en-US"/>
        </w:rPr>
      </w:pPr>
      <w:r w:rsidRPr="00504E8F">
        <w:rPr>
          <w:lang w:val="en-US"/>
        </w:rPr>
        <w:t xml:space="preserve">Theo dõi trạng thái tài khoản. </w:t>
      </w:r>
    </w:p>
    <w:p w14:paraId="0B327B47" w14:textId="77777777" w:rsidR="00504E8F" w:rsidRPr="00504E8F" w:rsidRDefault="00504E8F" w:rsidP="00B0234F">
      <w:pPr>
        <w:ind w:left="709"/>
        <w:rPr>
          <w:lang w:val="en-US"/>
        </w:rPr>
      </w:pPr>
      <w:r w:rsidRPr="00504E8F">
        <w:rPr>
          <w:lang w:val="en-US"/>
        </w:rPr>
        <w:t>Quản trị viên có thêm quyền:</w:t>
      </w:r>
    </w:p>
    <w:p w14:paraId="2AB014F5" w14:textId="77777777" w:rsidR="00504E8F" w:rsidRPr="00504E8F" w:rsidRDefault="00504E8F">
      <w:pPr>
        <w:numPr>
          <w:ilvl w:val="0"/>
          <w:numId w:val="75"/>
        </w:numPr>
        <w:tabs>
          <w:tab w:val="clear" w:pos="720"/>
          <w:tab w:val="num" w:pos="1429"/>
        </w:tabs>
        <w:ind w:left="1429"/>
        <w:rPr>
          <w:lang w:val="en-US"/>
        </w:rPr>
      </w:pPr>
      <w:r w:rsidRPr="00504E8F">
        <w:rPr>
          <w:lang w:val="en-US"/>
        </w:rPr>
        <w:t xml:space="preserve">Quản lý danh sách tài khoản; </w:t>
      </w:r>
    </w:p>
    <w:p w14:paraId="4020BD64" w14:textId="77777777" w:rsidR="00504E8F" w:rsidRPr="00504E8F" w:rsidRDefault="00504E8F">
      <w:pPr>
        <w:numPr>
          <w:ilvl w:val="0"/>
          <w:numId w:val="75"/>
        </w:numPr>
        <w:tabs>
          <w:tab w:val="clear" w:pos="720"/>
          <w:tab w:val="num" w:pos="1429"/>
        </w:tabs>
        <w:ind w:left="1429"/>
        <w:rPr>
          <w:lang w:val="en-US"/>
        </w:rPr>
      </w:pPr>
      <w:r w:rsidRPr="00504E8F">
        <w:rPr>
          <w:lang w:val="en-US"/>
        </w:rPr>
        <w:t xml:space="preserve">Khóa hoặc mở khóa tài khoản; </w:t>
      </w:r>
    </w:p>
    <w:p w14:paraId="430E7C9F" w14:textId="77777777" w:rsidR="00504E8F" w:rsidRPr="00504E8F" w:rsidRDefault="00504E8F">
      <w:pPr>
        <w:numPr>
          <w:ilvl w:val="0"/>
          <w:numId w:val="75"/>
        </w:numPr>
        <w:tabs>
          <w:tab w:val="clear" w:pos="720"/>
          <w:tab w:val="num" w:pos="1429"/>
        </w:tabs>
        <w:ind w:left="1429"/>
        <w:rPr>
          <w:lang w:val="en-US"/>
        </w:rPr>
      </w:pPr>
      <w:r w:rsidRPr="00504E8F">
        <w:rPr>
          <w:lang w:val="en-US"/>
        </w:rPr>
        <w:t xml:space="preserve">Quản lý thông tin công chứng viên; </w:t>
      </w:r>
    </w:p>
    <w:p w14:paraId="1DCFAAB1" w14:textId="77777777" w:rsidR="00504E8F" w:rsidRPr="00504E8F" w:rsidRDefault="00504E8F">
      <w:pPr>
        <w:numPr>
          <w:ilvl w:val="0"/>
          <w:numId w:val="75"/>
        </w:numPr>
        <w:tabs>
          <w:tab w:val="clear" w:pos="720"/>
          <w:tab w:val="num" w:pos="1429"/>
        </w:tabs>
        <w:ind w:left="1429"/>
        <w:rPr>
          <w:lang w:val="en-US"/>
        </w:rPr>
      </w:pPr>
      <w:r w:rsidRPr="00504E8F">
        <w:rPr>
          <w:lang w:val="en-US"/>
        </w:rPr>
        <w:t xml:space="preserve">Theo dõi hoạt động đăng nhập hệ thống. </w:t>
      </w:r>
    </w:p>
    <w:p w14:paraId="08FDC842" w14:textId="55A919AC" w:rsidR="00504E8F" w:rsidRPr="00B0234F" w:rsidRDefault="00504E8F" w:rsidP="00B0234F">
      <w:pPr>
        <w:rPr>
          <w:lang w:val="en-US"/>
        </w:rPr>
      </w:pPr>
      <w:r w:rsidRPr="00504E8F">
        <w:rPr>
          <w:lang w:val="en-US"/>
        </w:rPr>
        <w:t>Ngoài ra, hệ thống áp dụng cơ chế phân quyền theo vai trò nhằm giới hạn quyền truy cập vào các chức năng nghiệp vụ. Người dùng chỉ được phép truy cập các chức năng phù hợp với quyền hạn của mình nhằm bảo đảm tính bảo mật và an toàn cho dữ liệu hệ thống.</w:t>
      </w:r>
    </w:p>
    <w:p w14:paraId="5DAED7B2" w14:textId="29D1554C" w:rsidR="00BB186D" w:rsidRDefault="00BB186D" w:rsidP="001D4F95">
      <w:pPr>
        <w:pStyle w:val="Heading3"/>
      </w:pPr>
      <w:r>
        <w:t>Chức năng quản lý yêu cầu công chứng</w:t>
      </w:r>
    </w:p>
    <w:p w14:paraId="12D216DC" w14:textId="77777777" w:rsidR="00B0234F" w:rsidRPr="00B0234F" w:rsidRDefault="00B0234F" w:rsidP="00B0234F">
      <w:pPr>
        <w:rPr>
          <w:lang w:val="en-US"/>
        </w:rPr>
      </w:pPr>
      <w:r w:rsidRPr="00B0234F">
        <w:rPr>
          <w:lang w:val="en-US"/>
        </w:rPr>
        <w:t>Chức năng quản lý yêu cầu công chứng được xây dựng nhằm hỗ trợ quá trình tiếp nhận, xử lý và theo dõi hồ sơ công chứng điện tử trên hệ thống.</w:t>
      </w:r>
    </w:p>
    <w:p w14:paraId="20C3B098" w14:textId="77777777" w:rsidR="00B0234F" w:rsidRPr="00B0234F" w:rsidRDefault="00B0234F" w:rsidP="00B0234F">
      <w:pPr>
        <w:rPr>
          <w:lang w:val="en-US"/>
        </w:rPr>
      </w:pPr>
      <w:r w:rsidRPr="00B0234F">
        <w:rPr>
          <w:lang w:val="en-US"/>
        </w:rPr>
        <w:t>Đây là chức năng trung tâm của hệ thống công chứng điện tử, cho phép người dân gửi yêu cầu công chứng trực tuyến và hỗ trợ công chứng viên quản lý toàn bộ quá trình xử lý hồ sơ.</w:t>
      </w:r>
    </w:p>
    <w:p w14:paraId="0E5A7351" w14:textId="77777777" w:rsidR="00B0234F" w:rsidRPr="00B0234F" w:rsidRDefault="00B0234F" w:rsidP="00B0234F">
      <w:pPr>
        <w:rPr>
          <w:lang w:val="en-US"/>
        </w:rPr>
      </w:pPr>
      <w:r w:rsidRPr="00B0234F">
        <w:rPr>
          <w:lang w:val="en-US"/>
        </w:rPr>
        <w:t>Đối với người dân, hệ thống hỗ trợ:</w:t>
      </w:r>
    </w:p>
    <w:p w14:paraId="3F069177" w14:textId="77777777" w:rsidR="00B0234F" w:rsidRPr="00B0234F" w:rsidRDefault="00B0234F">
      <w:pPr>
        <w:numPr>
          <w:ilvl w:val="0"/>
          <w:numId w:val="76"/>
        </w:numPr>
        <w:tabs>
          <w:tab w:val="num" w:pos="720"/>
        </w:tabs>
        <w:rPr>
          <w:lang w:val="en-US"/>
        </w:rPr>
      </w:pPr>
      <w:r w:rsidRPr="00B0234F">
        <w:rPr>
          <w:lang w:val="en-US"/>
        </w:rPr>
        <w:t xml:space="preserve">Tạo yêu cầu công chứng; </w:t>
      </w:r>
    </w:p>
    <w:p w14:paraId="7A074E0E" w14:textId="77777777" w:rsidR="00B0234F" w:rsidRPr="00B0234F" w:rsidRDefault="00B0234F">
      <w:pPr>
        <w:numPr>
          <w:ilvl w:val="0"/>
          <w:numId w:val="76"/>
        </w:numPr>
        <w:tabs>
          <w:tab w:val="num" w:pos="720"/>
        </w:tabs>
        <w:rPr>
          <w:lang w:val="en-US"/>
        </w:rPr>
      </w:pPr>
      <w:r w:rsidRPr="00B0234F">
        <w:rPr>
          <w:lang w:val="en-US"/>
        </w:rPr>
        <w:t xml:space="preserve">Nhập thông tin hồ sơ; </w:t>
      </w:r>
    </w:p>
    <w:p w14:paraId="054A6866" w14:textId="77777777" w:rsidR="00B0234F" w:rsidRPr="00B0234F" w:rsidRDefault="00B0234F">
      <w:pPr>
        <w:numPr>
          <w:ilvl w:val="0"/>
          <w:numId w:val="76"/>
        </w:numPr>
        <w:tabs>
          <w:tab w:val="num" w:pos="720"/>
        </w:tabs>
        <w:rPr>
          <w:lang w:val="en-US"/>
        </w:rPr>
      </w:pPr>
      <w:r w:rsidRPr="00B0234F">
        <w:rPr>
          <w:lang w:val="en-US"/>
        </w:rPr>
        <w:t xml:space="preserve">Lựa chọn loại giao dịch công chứng; </w:t>
      </w:r>
    </w:p>
    <w:p w14:paraId="1293C788" w14:textId="77777777" w:rsidR="00B0234F" w:rsidRPr="00B0234F" w:rsidRDefault="00B0234F">
      <w:pPr>
        <w:numPr>
          <w:ilvl w:val="0"/>
          <w:numId w:val="76"/>
        </w:numPr>
        <w:tabs>
          <w:tab w:val="num" w:pos="720"/>
        </w:tabs>
        <w:rPr>
          <w:lang w:val="en-US"/>
        </w:rPr>
      </w:pPr>
      <w:r w:rsidRPr="00B0234F">
        <w:rPr>
          <w:lang w:val="en-US"/>
        </w:rPr>
        <w:t xml:space="preserve">Tải lên tài liệu điện tử; </w:t>
      </w:r>
    </w:p>
    <w:p w14:paraId="4A5A61E8" w14:textId="77777777" w:rsidR="00B0234F" w:rsidRPr="00B0234F" w:rsidRDefault="00B0234F">
      <w:pPr>
        <w:numPr>
          <w:ilvl w:val="0"/>
          <w:numId w:val="76"/>
        </w:numPr>
        <w:tabs>
          <w:tab w:val="num" w:pos="720"/>
        </w:tabs>
        <w:rPr>
          <w:lang w:val="en-US"/>
        </w:rPr>
      </w:pPr>
      <w:r w:rsidRPr="00B0234F">
        <w:rPr>
          <w:lang w:val="en-US"/>
        </w:rPr>
        <w:t xml:space="preserve">Theo dõi trạng thái xử lý hồ sơ; </w:t>
      </w:r>
    </w:p>
    <w:p w14:paraId="086ACF49" w14:textId="77777777" w:rsidR="00B0234F" w:rsidRPr="00B0234F" w:rsidRDefault="00B0234F">
      <w:pPr>
        <w:numPr>
          <w:ilvl w:val="0"/>
          <w:numId w:val="76"/>
        </w:numPr>
        <w:tabs>
          <w:tab w:val="num" w:pos="720"/>
        </w:tabs>
        <w:rPr>
          <w:lang w:val="en-US"/>
        </w:rPr>
      </w:pPr>
      <w:r w:rsidRPr="00B0234F">
        <w:rPr>
          <w:lang w:val="en-US"/>
        </w:rPr>
        <w:t xml:space="preserve">Cập nhật hoặc bổ sung thông tin theo yêu cầu của công chứng viên. </w:t>
      </w:r>
    </w:p>
    <w:p w14:paraId="049EDA5F" w14:textId="77777777" w:rsidR="00B0234F" w:rsidRPr="00B0234F" w:rsidRDefault="00B0234F" w:rsidP="00B0234F">
      <w:pPr>
        <w:rPr>
          <w:lang w:val="en-US"/>
        </w:rPr>
      </w:pPr>
      <w:r w:rsidRPr="00B0234F">
        <w:rPr>
          <w:lang w:val="en-US"/>
        </w:rPr>
        <w:t>Khi tạo yêu cầu công chứng, hệ thống sẽ sinh mã hồ sơ để phục vụ quá trình quản lý và tra cứu dữ liệu.</w:t>
      </w:r>
    </w:p>
    <w:p w14:paraId="5D2C207D" w14:textId="77777777" w:rsidR="00B0234F" w:rsidRPr="00B0234F" w:rsidRDefault="00B0234F" w:rsidP="00B0234F">
      <w:pPr>
        <w:rPr>
          <w:lang w:val="en-US"/>
        </w:rPr>
      </w:pPr>
      <w:r w:rsidRPr="00B0234F">
        <w:rPr>
          <w:lang w:val="en-US"/>
        </w:rPr>
        <w:t>Đối với công chứng viên, chức năng này hỗ trợ:</w:t>
      </w:r>
    </w:p>
    <w:p w14:paraId="00E73B2C" w14:textId="77777777" w:rsidR="00B0234F" w:rsidRPr="00B0234F" w:rsidRDefault="00B0234F">
      <w:pPr>
        <w:numPr>
          <w:ilvl w:val="0"/>
          <w:numId w:val="77"/>
        </w:numPr>
        <w:tabs>
          <w:tab w:val="num" w:pos="720"/>
        </w:tabs>
        <w:rPr>
          <w:lang w:val="en-US"/>
        </w:rPr>
      </w:pPr>
      <w:r w:rsidRPr="00B0234F">
        <w:rPr>
          <w:lang w:val="en-US"/>
        </w:rPr>
        <w:t xml:space="preserve">Tiếp nhận hồ sơ công chứng; </w:t>
      </w:r>
    </w:p>
    <w:p w14:paraId="41D5BFB5" w14:textId="77777777" w:rsidR="00B0234F" w:rsidRPr="00B0234F" w:rsidRDefault="00B0234F">
      <w:pPr>
        <w:numPr>
          <w:ilvl w:val="0"/>
          <w:numId w:val="77"/>
        </w:numPr>
        <w:tabs>
          <w:tab w:val="num" w:pos="720"/>
        </w:tabs>
        <w:rPr>
          <w:lang w:val="en-US"/>
        </w:rPr>
      </w:pPr>
      <w:r w:rsidRPr="00B0234F">
        <w:rPr>
          <w:lang w:val="en-US"/>
        </w:rPr>
        <w:t xml:space="preserve">Kiểm tra tài liệu đính kèm; </w:t>
      </w:r>
    </w:p>
    <w:p w14:paraId="4028497D" w14:textId="77777777" w:rsidR="00B0234F" w:rsidRPr="00B0234F" w:rsidRDefault="00B0234F">
      <w:pPr>
        <w:numPr>
          <w:ilvl w:val="0"/>
          <w:numId w:val="77"/>
        </w:numPr>
        <w:tabs>
          <w:tab w:val="num" w:pos="720"/>
        </w:tabs>
        <w:rPr>
          <w:lang w:val="en-US"/>
        </w:rPr>
      </w:pPr>
      <w:r w:rsidRPr="00B0234F">
        <w:rPr>
          <w:lang w:val="en-US"/>
        </w:rPr>
        <w:t xml:space="preserve">Xem thông tin người yêu cầu công chứng; </w:t>
      </w:r>
    </w:p>
    <w:p w14:paraId="38DDCA50" w14:textId="77777777" w:rsidR="00B0234F" w:rsidRPr="00B0234F" w:rsidRDefault="00B0234F">
      <w:pPr>
        <w:numPr>
          <w:ilvl w:val="0"/>
          <w:numId w:val="77"/>
        </w:numPr>
        <w:tabs>
          <w:tab w:val="num" w:pos="720"/>
        </w:tabs>
        <w:rPr>
          <w:lang w:val="en-US"/>
        </w:rPr>
      </w:pPr>
      <w:r w:rsidRPr="00B0234F">
        <w:rPr>
          <w:lang w:val="en-US"/>
        </w:rPr>
        <w:t xml:space="preserve">Yêu cầu bổ sung tài liệu; </w:t>
      </w:r>
    </w:p>
    <w:p w14:paraId="2FA73023" w14:textId="77777777" w:rsidR="00B0234F" w:rsidRPr="00B0234F" w:rsidRDefault="00B0234F">
      <w:pPr>
        <w:numPr>
          <w:ilvl w:val="0"/>
          <w:numId w:val="77"/>
        </w:numPr>
        <w:tabs>
          <w:tab w:val="num" w:pos="720"/>
        </w:tabs>
        <w:rPr>
          <w:lang w:val="en-US"/>
        </w:rPr>
      </w:pPr>
      <w:r w:rsidRPr="00B0234F">
        <w:rPr>
          <w:lang w:val="en-US"/>
        </w:rPr>
        <w:t xml:space="preserve">Chấp nhận hoặc từ chối yêu cầu công chứng; </w:t>
      </w:r>
    </w:p>
    <w:p w14:paraId="3BEE76B9" w14:textId="77777777" w:rsidR="00B0234F" w:rsidRPr="00B0234F" w:rsidRDefault="00B0234F">
      <w:pPr>
        <w:numPr>
          <w:ilvl w:val="0"/>
          <w:numId w:val="77"/>
        </w:numPr>
        <w:tabs>
          <w:tab w:val="num" w:pos="720"/>
        </w:tabs>
        <w:rPr>
          <w:lang w:val="en-US"/>
        </w:rPr>
      </w:pPr>
      <w:r w:rsidRPr="00B0234F">
        <w:rPr>
          <w:lang w:val="en-US"/>
        </w:rPr>
        <w:t xml:space="preserve">Thiết lập lịch hẹn công chứng trực tuyến. </w:t>
      </w:r>
    </w:p>
    <w:p w14:paraId="464D600A" w14:textId="77777777" w:rsidR="00B0234F" w:rsidRPr="00B0234F" w:rsidRDefault="00B0234F" w:rsidP="00B0234F">
      <w:pPr>
        <w:rPr>
          <w:lang w:val="en-US"/>
        </w:rPr>
      </w:pPr>
      <w:r w:rsidRPr="00B0234F">
        <w:rPr>
          <w:lang w:val="en-US"/>
        </w:rPr>
        <w:t>Hệ thống hỗ trợ quản lý trạng thái hồ sơ theo từng giai đoạn xử lý như:</w:t>
      </w:r>
    </w:p>
    <w:p w14:paraId="216A2864" w14:textId="77777777" w:rsidR="00B0234F" w:rsidRPr="00B0234F" w:rsidRDefault="00B0234F">
      <w:pPr>
        <w:numPr>
          <w:ilvl w:val="0"/>
          <w:numId w:val="78"/>
        </w:numPr>
        <w:tabs>
          <w:tab w:val="num" w:pos="720"/>
        </w:tabs>
        <w:rPr>
          <w:lang w:val="en-US"/>
        </w:rPr>
      </w:pPr>
      <w:r w:rsidRPr="00B0234F">
        <w:rPr>
          <w:lang w:val="en-US"/>
        </w:rPr>
        <w:lastRenderedPageBreak/>
        <w:t xml:space="preserve">Chờ tiếp nhận; </w:t>
      </w:r>
    </w:p>
    <w:p w14:paraId="009C461F" w14:textId="77777777" w:rsidR="00B0234F" w:rsidRPr="00B0234F" w:rsidRDefault="00B0234F">
      <w:pPr>
        <w:numPr>
          <w:ilvl w:val="0"/>
          <w:numId w:val="78"/>
        </w:numPr>
        <w:tabs>
          <w:tab w:val="num" w:pos="720"/>
        </w:tabs>
        <w:rPr>
          <w:lang w:val="en-US"/>
        </w:rPr>
      </w:pPr>
      <w:r w:rsidRPr="00B0234F">
        <w:rPr>
          <w:lang w:val="en-US"/>
        </w:rPr>
        <w:t xml:space="preserve">Đang xử lý; </w:t>
      </w:r>
    </w:p>
    <w:p w14:paraId="063AB2CF" w14:textId="77777777" w:rsidR="00B0234F" w:rsidRPr="00B0234F" w:rsidRDefault="00B0234F">
      <w:pPr>
        <w:numPr>
          <w:ilvl w:val="0"/>
          <w:numId w:val="78"/>
        </w:numPr>
        <w:tabs>
          <w:tab w:val="num" w:pos="720"/>
        </w:tabs>
        <w:rPr>
          <w:lang w:val="en-US"/>
        </w:rPr>
      </w:pPr>
      <w:r w:rsidRPr="00B0234F">
        <w:rPr>
          <w:lang w:val="en-US"/>
        </w:rPr>
        <w:t xml:space="preserve">Yêu cầu bổ sung; </w:t>
      </w:r>
    </w:p>
    <w:p w14:paraId="14EA74BD" w14:textId="77777777" w:rsidR="00B0234F" w:rsidRPr="00B0234F" w:rsidRDefault="00B0234F">
      <w:pPr>
        <w:numPr>
          <w:ilvl w:val="0"/>
          <w:numId w:val="78"/>
        </w:numPr>
        <w:tabs>
          <w:tab w:val="num" w:pos="720"/>
        </w:tabs>
        <w:rPr>
          <w:lang w:val="en-US"/>
        </w:rPr>
      </w:pPr>
      <w:r w:rsidRPr="00B0234F">
        <w:rPr>
          <w:lang w:val="en-US"/>
        </w:rPr>
        <w:t xml:space="preserve">Chờ thanh toán; </w:t>
      </w:r>
    </w:p>
    <w:p w14:paraId="018D24DA" w14:textId="77777777" w:rsidR="00B0234F" w:rsidRPr="00B0234F" w:rsidRDefault="00B0234F">
      <w:pPr>
        <w:numPr>
          <w:ilvl w:val="0"/>
          <w:numId w:val="78"/>
        </w:numPr>
        <w:tabs>
          <w:tab w:val="num" w:pos="720"/>
        </w:tabs>
        <w:rPr>
          <w:lang w:val="en-US"/>
        </w:rPr>
      </w:pPr>
      <w:r w:rsidRPr="00B0234F">
        <w:rPr>
          <w:lang w:val="en-US"/>
        </w:rPr>
        <w:t xml:space="preserve">Chờ ký số; </w:t>
      </w:r>
    </w:p>
    <w:p w14:paraId="1ECB7D85" w14:textId="77777777" w:rsidR="00B0234F" w:rsidRPr="00B0234F" w:rsidRDefault="00B0234F">
      <w:pPr>
        <w:numPr>
          <w:ilvl w:val="0"/>
          <w:numId w:val="78"/>
        </w:numPr>
        <w:tabs>
          <w:tab w:val="num" w:pos="720"/>
        </w:tabs>
        <w:rPr>
          <w:lang w:val="en-US"/>
        </w:rPr>
      </w:pPr>
      <w:r w:rsidRPr="00B0234F">
        <w:rPr>
          <w:lang w:val="en-US"/>
        </w:rPr>
        <w:t xml:space="preserve">Hoàn thành; </w:t>
      </w:r>
    </w:p>
    <w:p w14:paraId="7F9B176F" w14:textId="77777777" w:rsidR="00B0234F" w:rsidRPr="00B0234F" w:rsidRDefault="00B0234F">
      <w:pPr>
        <w:numPr>
          <w:ilvl w:val="0"/>
          <w:numId w:val="78"/>
        </w:numPr>
        <w:tabs>
          <w:tab w:val="num" w:pos="720"/>
        </w:tabs>
        <w:rPr>
          <w:lang w:val="en-US"/>
        </w:rPr>
      </w:pPr>
      <w:r w:rsidRPr="00B0234F">
        <w:rPr>
          <w:lang w:val="en-US"/>
        </w:rPr>
        <w:t xml:space="preserve">Từ chối xử lý. </w:t>
      </w:r>
    </w:p>
    <w:p w14:paraId="7BDEFD13" w14:textId="77777777" w:rsidR="00B0234F" w:rsidRPr="00B0234F" w:rsidRDefault="00B0234F" w:rsidP="00B0234F">
      <w:pPr>
        <w:rPr>
          <w:lang w:val="en-US"/>
        </w:rPr>
      </w:pPr>
      <w:r w:rsidRPr="00B0234F">
        <w:rPr>
          <w:lang w:val="en-US"/>
        </w:rPr>
        <w:t>Ngoài ra, chức năng quản lý yêu cầu công chứng còn hỗ trợ:</w:t>
      </w:r>
    </w:p>
    <w:p w14:paraId="349FB691" w14:textId="77777777" w:rsidR="00B0234F" w:rsidRPr="00B0234F" w:rsidRDefault="00B0234F">
      <w:pPr>
        <w:numPr>
          <w:ilvl w:val="0"/>
          <w:numId w:val="79"/>
        </w:numPr>
        <w:tabs>
          <w:tab w:val="num" w:pos="720"/>
        </w:tabs>
        <w:rPr>
          <w:lang w:val="en-US"/>
        </w:rPr>
      </w:pPr>
      <w:r w:rsidRPr="00B0234F">
        <w:rPr>
          <w:lang w:val="en-US"/>
        </w:rPr>
        <w:t xml:space="preserve">Tìm kiếm hồ sơ; </w:t>
      </w:r>
    </w:p>
    <w:p w14:paraId="6E2BAB78" w14:textId="77777777" w:rsidR="00B0234F" w:rsidRPr="00B0234F" w:rsidRDefault="00B0234F">
      <w:pPr>
        <w:numPr>
          <w:ilvl w:val="0"/>
          <w:numId w:val="79"/>
        </w:numPr>
        <w:tabs>
          <w:tab w:val="num" w:pos="720"/>
        </w:tabs>
        <w:rPr>
          <w:lang w:val="en-US"/>
        </w:rPr>
      </w:pPr>
      <w:r w:rsidRPr="00B0234F">
        <w:rPr>
          <w:lang w:val="en-US"/>
        </w:rPr>
        <w:t xml:space="preserve">Lọc hồ sơ theo trạng thái; </w:t>
      </w:r>
    </w:p>
    <w:p w14:paraId="1C5E0FC9" w14:textId="77777777" w:rsidR="00B0234F" w:rsidRPr="00B0234F" w:rsidRDefault="00B0234F">
      <w:pPr>
        <w:numPr>
          <w:ilvl w:val="0"/>
          <w:numId w:val="79"/>
        </w:numPr>
        <w:tabs>
          <w:tab w:val="num" w:pos="720"/>
        </w:tabs>
        <w:rPr>
          <w:lang w:val="en-US"/>
        </w:rPr>
      </w:pPr>
      <w:r w:rsidRPr="00B0234F">
        <w:rPr>
          <w:lang w:val="en-US"/>
        </w:rPr>
        <w:t xml:space="preserve">Tra cứu lịch sử xử lý; </w:t>
      </w:r>
    </w:p>
    <w:p w14:paraId="5F9048CA" w14:textId="77777777" w:rsidR="00B0234F" w:rsidRPr="00B0234F" w:rsidRDefault="00B0234F">
      <w:pPr>
        <w:numPr>
          <w:ilvl w:val="0"/>
          <w:numId w:val="79"/>
        </w:numPr>
        <w:tabs>
          <w:tab w:val="num" w:pos="720"/>
        </w:tabs>
        <w:rPr>
          <w:lang w:val="en-US"/>
        </w:rPr>
      </w:pPr>
      <w:r w:rsidRPr="00B0234F">
        <w:rPr>
          <w:lang w:val="en-US"/>
        </w:rPr>
        <w:t xml:space="preserve">Theo dõi tiến độ xử lý công chứng. </w:t>
      </w:r>
    </w:p>
    <w:p w14:paraId="3D45651E" w14:textId="77777777" w:rsidR="00B0234F" w:rsidRPr="00B0234F" w:rsidRDefault="00B0234F" w:rsidP="00B0234F">
      <w:pPr>
        <w:rPr>
          <w:lang w:val="en-US"/>
        </w:rPr>
      </w:pPr>
      <w:r w:rsidRPr="00B0234F">
        <w:rPr>
          <w:lang w:val="en-US"/>
        </w:rPr>
        <w:t>Việc xây dựng chức năng quản lý yêu cầu công chứng giúp hỗ trợ số hóa quá trình tiếp nhận và xử lý hồ sơ, giảm thao tác thủ công và nâng cao khả năng quản lý dữ liệu trong hệ thống công chứng điện tử.</w:t>
      </w:r>
    </w:p>
    <w:p w14:paraId="214749A3" w14:textId="77777777" w:rsidR="00B0234F" w:rsidRPr="00B0234F" w:rsidRDefault="00B0234F" w:rsidP="00B0234F"/>
    <w:p w14:paraId="577BBA6F" w14:textId="74F2DE16" w:rsidR="00BB186D" w:rsidRDefault="00BB186D" w:rsidP="001D4F95">
      <w:pPr>
        <w:pStyle w:val="Heading3"/>
      </w:pPr>
      <w:r>
        <w:t>Chức năng quản lý lịch hẹn</w:t>
      </w:r>
    </w:p>
    <w:p w14:paraId="3EDA5133" w14:textId="77777777" w:rsidR="00F13AB1" w:rsidRPr="00F13AB1" w:rsidRDefault="00F13AB1" w:rsidP="00F13AB1">
      <w:pPr>
        <w:rPr>
          <w:lang w:val="en-US"/>
        </w:rPr>
      </w:pPr>
      <w:r w:rsidRPr="00F13AB1">
        <w:rPr>
          <w:lang w:val="en-US"/>
        </w:rPr>
        <w:t>Chức năng quản lý lịch hẹn được xây dựng nhằm hỗ trợ quá trình sắp xếp và quản lý thời gian thực hiện công chứng giữa người dân và công chứng viên.</w:t>
      </w:r>
    </w:p>
    <w:p w14:paraId="5869D64F" w14:textId="77777777" w:rsidR="00F13AB1" w:rsidRPr="00F13AB1" w:rsidRDefault="00F13AB1" w:rsidP="00F13AB1">
      <w:pPr>
        <w:rPr>
          <w:lang w:val="en-US"/>
        </w:rPr>
      </w:pPr>
      <w:r w:rsidRPr="00F13AB1">
        <w:rPr>
          <w:lang w:val="en-US"/>
        </w:rPr>
        <w:t>Thông qua chức năng này, hệ thống hỗ trợ tổ chức các phiên công chứng trực tiếp hoặc công chứng trực tuyến, giúp giảm thời gian chờ đợi và nâng cao hiệu quả xử lý hồ sơ công chứng điện tử.</w:t>
      </w:r>
    </w:p>
    <w:p w14:paraId="6F4F8B29" w14:textId="77777777" w:rsidR="00F13AB1" w:rsidRPr="00F13AB1" w:rsidRDefault="00F13AB1" w:rsidP="00F13AB1">
      <w:pPr>
        <w:rPr>
          <w:lang w:val="en-US"/>
        </w:rPr>
      </w:pPr>
      <w:r w:rsidRPr="00F13AB1">
        <w:rPr>
          <w:lang w:val="en-US"/>
        </w:rPr>
        <w:t>Đối với người dân, hệ thống hỗ trợ:</w:t>
      </w:r>
    </w:p>
    <w:p w14:paraId="599A8467" w14:textId="77777777" w:rsidR="00F13AB1" w:rsidRPr="00F13AB1" w:rsidRDefault="00F13AB1">
      <w:pPr>
        <w:numPr>
          <w:ilvl w:val="0"/>
          <w:numId w:val="80"/>
        </w:numPr>
        <w:tabs>
          <w:tab w:val="clear" w:pos="720"/>
          <w:tab w:val="num" w:pos="1429"/>
        </w:tabs>
        <w:ind w:left="1429"/>
        <w:rPr>
          <w:lang w:val="en-US"/>
        </w:rPr>
      </w:pPr>
      <w:r w:rsidRPr="00F13AB1">
        <w:rPr>
          <w:lang w:val="en-US"/>
        </w:rPr>
        <w:t xml:space="preserve">Xem lịch hẹn công chứng; </w:t>
      </w:r>
    </w:p>
    <w:p w14:paraId="17D63B76" w14:textId="77777777" w:rsidR="00F13AB1" w:rsidRPr="00F13AB1" w:rsidRDefault="00F13AB1">
      <w:pPr>
        <w:numPr>
          <w:ilvl w:val="0"/>
          <w:numId w:val="80"/>
        </w:numPr>
        <w:tabs>
          <w:tab w:val="clear" w:pos="720"/>
          <w:tab w:val="num" w:pos="1429"/>
        </w:tabs>
        <w:ind w:left="1429"/>
        <w:rPr>
          <w:lang w:val="en-US"/>
        </w:rPr>
      </w:pPr>
      <w:r w:rsidRPr="00F13AB1">
        <w:rPr>
          <w:lang w:val="en-US"/>
        </w:rPr>
        <w:t xml:space="preserve">Lựa chọn thời gian thực hiện công chứng; </w:t>
      </w:r>
    </w:p>
    <w:p w14:paraId="10B3E1C1" w14:textId="77777777" w:rsidR="00F13AB1" w:rsidRPr="00F13AB1" w:rsidRDefault="00F13AB1">
      <w:pPr>
        <w:numPr>
          <w:ilvl w:val="0"/>
          <w:numId w:val="80"/>
        </w:numPr>
        <w:tabs>
          <w:tab w:val="clear" w:pos="720"/>
          <w:tab w:val="num" w:pos="1429"/>
        </w:tabs>
        <w:ind w:left="1429"/>
        <w:rPr>
          <w:lang w:val="en-US"/>
        </w:rPr>
      </w:pPr>
      <w:r w:rsidRPr="00F13AB1">
        <w:rPr>
          <w:lang w:val="en-US"/>
        </w:rPr>
        <w:t xml:space="preserve">Theo dõi trạng thái lịch hẹn; </w:t>
      </w:r>
    </w:p>
    <w:p w14:paraId="5FE87251" w14:textId="77777777" w:rsidR="00F13AB1" w:rsidRPr="00F13AB1" w:rsidRDefault="00F13AB1">
      <w:pPr>
        <w:numPr>
          <w:ilvl w:val="0"/>
          <w:numId w:val="80"/>
        </w:numPr>
        <w:tabs>
          <w:tab w:val="clear" w:pos="720"/>
          <w:tab w:val="num" w:pos="1429"/>
        </w:tabs>
        <w:ind w:left="1429"/>
        <w:rPr>
          <w:lang w:val="en-US"/>
        </w:rPr>
      </w:pPr>
      <w:r w:rsidRPr="00F13AB1">
        <w:rPr>
          <w:lang w:val="en-US"/>
        </w:rPr>
        <w:t xml:space="preserve">Nhận thông báo về lịch hẹn; </w:t>
      </w:r>
    </w:p>
    <w:p w14:paraId="73767905" w14:textId="77777777" w:rsidR="00F13AB1" w:rsidRPr="00F13AB1" w:rsidRDefault="00F13AB1">
      <w:pPr>
        <w:numPr>
          <w:ilvl w:val="0"/>
          <w:numId w:val="80"/>
        </w:numPr>
        <w:tabs>
          <w:tab w:val="clear" w:pos="720"/>
          <w:tab w:val="num" w:pos="1429"/>
        </w:tabs>
        <w:ind w:left="1429"/>
        <w:rPr>
          <w:lang w:val="en-US"/>
        </w:rPr>
      </w:pPr>
      <w:r w:rsidRPr="00F13AB1">
        <w:rPr>
          <w:lang w:val="en-US"/>
        </w:rPr>
        <w:t xml:space="preserve">Tham gia phiên công chứng trực tuyến theo thời gian đã được xác nhận. </w:t>
      </w:r>
    </w:p>
    <w:p w14:paraId="230DAEBA" w14:textId="77777777" w:rsidR="00F13AB1" w:rsidRPr="00F13AB1" w:rsidRDefault="00F13AB1" w:rsidP="00F13AB1">
      <w:pPr>
        <w:ind w:left="709"/>
        <w:rPr>
          <w:lang w:val="en-US"/>
        </w:rPr>
      </w:pPr>
      <w:r w:rsidRPr="00F13AB1">
        <w:rPr>
          <w:lang w:val="en-US"/>
        </w:rPr>
        <w:t>Đối với công chứng viên, chức năng quản lý lịch hẹn hỗ trợ:</w:t>
      </w:r>
    </w:p>
    <w:p w14:paraId="5EF4DD6D" w14:textId="77777777" w:rsidR="00F13AB1" w:rsidRPr="00F13AB1" w:rsidRDefault="00F13AB1">
      <w:pPr>
        <w:numPr>
          <w:ilvl w:val="0"/>
          <w:numId w:val="81"/>
        </w:numPr>
        <w:tabs>
          <w:tab w:val="clear" w:pos="720"/>
          <w:tab w:val="num" w:pos="1429"/>
        </w:tabs>
        <w:ind w:left="1429"/>
        <w:rPr>
          <w:lang w:val="en-US"/>
        </w:rPr>
      </w:pPr>
      <w:r w:rsidRPr="00F13AB1">
        <w:rPr>
          <w:lang w:val="en-US"/>
        </w:rPr>
        <w:t xml:space="preserve">Tạo lịch hẹn công chứng; </w:t>
      </w:r>
    </w:p>
    <w:p w14:paraId="72DF7FDA" w14:textId="77777777" w:rsidR="00F13AB1" w:rsidRPr="00F13AB1" w:rsidRDefault="00F13AB1">
      <w:pPr>
        <w:numPr>
          <w:ilvl w:val="0"/>
          <w:numId w:val="81"/>
        </w:numPr>
        <w:tabs>
          <w:tab w:val="clear" w:pos="720"/>
          <w:tab w:val="num" w:pos="1429"/>
        </w:tabs>
        <w:ind w:left="1429"/>
        <w:rPr>
          <w:lang w:val="en-US"/>
        </w:rPr>
      </w:pPr>
      <w:r w:rsidRPr="00F13AB1">
        <w:rPr>
          <w:lang w:val="en-US"/>
        </w:rPr>
        <w:t xml:space="preserve">Sắp xếp thời gian xử lý hồ sơ; </w:t>
      </w:r>
    </w:p>
    <w:p w14:paraId="0338C58F" w14:textId="77777777" w:rsidR="00F13AB1" w:rsidRPr="00F13AB1" w:rsidRDefault="00F13AB1">
      <w:pPr>
        <w:numPr>
          <w:ilvl w:val="0"/>
          <w:numId w:val="81"/>
        </w:numPr>
        <w:tabs>
          <w:tab w:val="clear" w:pos="720"/>
          <w:tab w:val="num" w:pos="1429"/>
        </w:tabs>
        <w:ind w:left="1429"/>
        <w:rPr>
          <w:lang w:val="en-US"/>
        </w:rPr>
      </w:pPr>
      <w:r w:rsidRPr="00F13AB1">
        <w:rPr>
          <w:lang w:val="en-US"/>
        </w:rPr>
        <w:t xml:space="preserve">Quản lý danh sách các phiên công chứng; </w:t>
      </w:r>
    </w:p>
    <w:p w14:paraId="33FFC010" w14:textId="77777777" w:rsidR="00F13AB1" w:rsidRPr="00F13AB1" w:rsidRDefault="00F13AB1">
      <w:pPr>
        <w:numPr>
          <w:ilvl w:val="0"/>
          <w:numId w:val="81"/>
        </w:numPr>
        <w:tabs>
          <w:tab w:val="clear" w:pos="720"/>
          <w:tab w:val="num" w:pos="1429"/>
        </w:tabs>
        <w:ind w:left="1429"/>
        <w:rPr>
          <w:lang w:val="en-US"/>
        </w:rPr>
      </w:pPr>
      <w:r w:rsidRPr="00F13AB1">
        <w:rPr>
          <w:lang w:val="en-US"/>
        </w:rPr>
        <w:t xml:space="preserve">Cập nhật trạng thái lịch hẹn; </w:t>
      </w:r>
    </w:p>
    <w:p w14:paraId="7577F9BB" w14:textId="77777777" w:rsidR="00F13AB1" w:rsidRPr="00F13AB1" w:rsidRDefault="00F13AB1">
      <w:pPr>
        <w:numPr>
          <w:ilvl w:val="0"/>
          <w:numId w:val="81"/>
        </w:numPr>
        <w:tabs>
          <w:tab w:val="clear" w:pos="720"/>
          <w:tab w:val="num" w:pos="1429"/>
        </w:tabs>
        <w:ind w:left="1429"/>
        <w:rPr>
          <w:lang w:val="en-US"/>
        </w:rPr>
      </w:pPr>
      <w:r w:rsidRPr="00F13AB1">
        <w:rPr>
          <w:lang w:val="en-US"/>
        </w:rPr>
        <w:lastRenderedPageBreak/>
        <w:t xml:space="preserve">Hủy hoặc thay đổi lịch hẹn khi cần thiết. </w:t>
      </w:r>
    </w:p>
    <w:p w14:paraId="16B47C90" w14:textId="77777777" w:rsidR="00F13AB1" w:rsidRPr="00F13AB1" w:rsidRDefault="00F13AB1" w:rsidP="00F13AB1">
      <w:pPr>
        <w:rPr>
          <w:lang w:val="en-US"/>
        </w:rPr>
      </w:pPr>
      <w:r w:rsidRPr="00F13AB1">
        <w:rPr>
          <w:lang w:val="en-US"/>
        </w:rPr>
        <w:t>Thông tin lịch hẹn bao gồm:</w:t>
      </w:r>
    </w:p>
    <w:p w14:paraId="251B5D15" w14:textId="77777777" w:rsidR="00F13AB1" w:rsidRPr="00F13AB1" w:rsidRDefault="00F13AB1">
      <w:pPr>
        <w:numPr>
          <w:ilvl w:val="0"/>
          <w:numId w:val="82"/>
        </w:numPr>
        <w:tabs>
          <w:tab w:val="clear" w:pos="720"/>
          <w:tab w:val="num" w:pos="1429"/>
        </w:tabs>
        <w:ind w:left="1429"/>
        <w:rPr>
          <w:lang w:val="en-US"/>
        </w:rPr>
      </w:pPr>
      <w:r w:rsidRPr="00F13AB1">
        <w:rPr>
          <w:lang w:val="en-US"/>
        </w:rPr>
        <w:t xml:space="preserve">Mã lịch hẹn; </w:t>
      </w:r>
    </w:p>
    <w:p w14:paraId="25CEAE05" w14:textId="77777777" w:rsidR="00F13AB1" w:rsidRPr="00F13AB1" w:rsidRDefault="00F13AB1">
      <w:pPr>
        <w:numPr>
          <w:ilvl w:val="0"/>
          <w:numId w:val="82"/>
        </w:numPr>
        <w:tabs>
          <w:tab w:val="clear" w:pos="720"/>
          <w:tab w:val="num" w:pos="1429"/>
        </w:tabs>
        <w:ind w:left="1429"/>
        <w:rPr>
          <w:lang w:val="en-US"/>
        </w:rPr>
      </w:pPr>
      <w:r w:rsidRPr="00F13AB1">
        <w:rPr>
          <w:lang w:val="en-US"/>
        </w:rPr>
        <w:t xml:space="preserve">Thời gian thực hiện; </w:t>
      </w:r>
    </w:p>
    <w:p w14:paraId="04F6C2EC" w14:textId="77777777" w:rsidR="00F13AB1" w:rsidRPr="00F13AB1" w:rsidRDefault="00F13AB1">
      <w:pPr>
        <w:numPr>
          <w:ilvl w:val="0"/>
          <w:numId w:val="82"/>
        </w:numPr>
        <w:tabs>
          <w:tab w:val="clear" w:pos="720"/>
          <w:tab w:val="num" w:pos="1429"/>
        </w:tabs>
        <w:ind w:left="1429"/>
        <w:rPr>
          <w:lang w:val="en-US"/>
        </w:rPr>
      </w:pPr>
      <w:r w:rsidRPr="00F13AB1">
        <w:rPr>
          <w:lang w:val="en-US"/>
        </w:rPr>
        <w:t xml:space="preserve">Hình thức công chứng; </w:t>
      </w:r>
    </w:p>
    <w:p w14:paraId="09A087B1" w14:textId="77777777" w:rsidR="00F13AB1" w:rsidRPr="00F13AB1" w:rsidRDefault="00F13AB1">
      <w:pPr>
        <w:numPr>
          <w:ilvl w:val="0"/>
          <w:numId w:val="82"/>
        </w:numPr>
        <w:tabs>
          <w:tab w:val="clear" w:pos="720"/>
          <w:tab w:val="num" w:pos="1429"/>
        </w:tabs>
        <w:ind w:left="1429"/>
        <w:rPr>
          <w:lang w:val="en-US"/>
        </w:rPr>
      </w:pPr>
      <w:r w:rsidRPr="00F13AB1">
        <w:rPr>
          <w:lang w:val="en-US"/>
        </w:rPr>
        <w:t xml:space="preserve">Thông tin người tham gia; </w:t>
      </w:r>
    </w:p>
    <w:p w14:paraId="6E824E5D" w14:textId="77777777" w:rsidR="00F13AB1" w:rsidRPr="00F13AB1" w:rsidRDefault="00F13AB1">
      <w:pPr>
        <w:numPr>
          <w:ilvl w:val="0"/>
          <w:numId w:val="82"/>
        </w:numPr>
        <w:tabs>
          <w:tab w:val="clear" w:pos="720"/>
          <w:tab w:val="num" w:pos="1429"/>
        </w:tabs>
        <w:ind w:left="1429"/>
        <w:rPr>
          <w:lang w:val="en-US"/>
        </w:rPr>
      </w:pPr>
      <w:r w:rsidRPr="00F13AB1">
        <w:rPr>
          <w:lang w:val="en-US"/>
        </w:rPr>
        <w:t xml:space="preserve">Trạng thái lịch hẹn; </w:t>
      </w:r>
    </w:p>
    <w:p w14:paraId="1805476A" w14:textId="77777777" w:rsidR="00F13AB1" w:rsidRPr="00F13AB1" w:rsidRDefault="00F13AB1">
      <w:pPr>
        <w:numPr>
          <w:ilvl w:val="0"/>
          <w:numId w:val="82"/>
        </w:numPr>
        <w:tabs>
          <w:tab w:val="clear" w:pos="720"/>
          <w:tab w:val="num" w:pos="1429"/>
        </w:tabs>
        <w:ind w:left="1429"/>
        <w:rPr>
          <w:lang w:val="en-US"/>
        </w:rPr>
      </w:pPr>
      <w:r w:rsidRPr="00F13AB1">
        <w:rPr>
          <w:lang w:val="en-US"/>
        </w:rPr>
        <w:t xml:space="preserve">Đường dẫn tham gia phiên họp trực tuyến. </w:t>
      </w:r>
    </w:p>
    <w:p w14:paraId="1D916A47" w14:textId="77777777" w:rsidR="00F13AB1" w:rsidRPr="00F13AB1" w:rsidRDefault="00F13AB1" w:rsidP="00F13AB1">
      <w:pPr>
        <w:ind w:left="709"/>
        <w:rPr>
          <w:lang w:val="en-US"/>
        </w:rPr>
      </w:pPr>
      <w:r w:rsidRPr="00F13AB1">
        <w:rPr>
          <w:lang w:val="en-US"/>
        </w:rPr>
        <w:t>Hệ thống hỗ trợ quản lý trạng thái lịch hẹn theo các trạng thái như:</w:t>
      </w:r>
    </w:p>
    <w:p w14:paraId="6EA6E52E" w14:textId="77777777" w:rsidR="00F13AB1" w:rsidRPr="00F13AB1" w:rsidRDefault="00F13AB1">
      <w:pPr>
        <w:numPr>
          <w:ilvl w:val="0"/>
          <w:numId w:val="83"/>
        </w:numPr>
        <w:tabs>
          <w:tab w:val="clear" w:pos="720"/>
          <w:tab w:val="num" w:pos="1429"/>
        </w:tabs>
        <w:ind w:left="1429"/>
        <w:rPr>
          <w:lang w:val="en-US"/>
        </w:rPr>
      </w:pPr>
      <w:r w:rsidRPr="00F13AB1">
        <w:rPr>
          <w:lang w:val="en-US"/>
        </w:rPr>
        <w:t xml:space="preserve">Chờ xác nhận; </w:t>
      </w:r>
    </w:p>
    <w:p w14:paraId="13B3092E" w14:textId="77777777" w:rsidR="00F13AB1" w:rsidRPr="00F13AB1" w:rsidRDefault="00F13AB1">
      <w:pPr>
        <w:numPr>
          <w:ilvl w:val="0"/>
          <w:numId w:val="83"/>
        </w:numPr>
        <w:tabs>
          <w:tab w:val="clear" w:pos="720"/>
          <w:tab w:val="num" w:pos="1429"/>
        </w:tabs>
        <w:ind w:left="1429"/>
        <w:rPr>
          <w:lang w:val="en-US"/>
        </w:rPr>
      </w:pPr>
      <w:r w:rsidRPr="00F13AB1">
        <w:rPr>
          <w:lang w:val="en-US"/>
        </w:rPr>
        <w:t xml:space="preserve">Đã xác nhận; </w:t>
      </w:r>
    </w:p>
    <w:p w14:paraId="5673D9BD" w14:textId="77777777" w:rsidR="00F13AB1" w:rsidRPr="00F13AB1" w:rsidRDefault="00F13AB1">
      <w:pPr>
        <w:numPr>
          <w:ilvl w:val="0"/>
          <w:numId w:val="83"/>
        </w:numPr>
        <w:tabs>
          <w:tab w:val="clear" w:pos="720"/>
          <w:tab w:val="num" w:pos="1429"/>
        </w:tabs>
        <w:ind w:left="1429"/>
        <w:rPr>
          <w:lang w:val="en-US"/>
        </w:rPr>
      </w:pPr>
      <w:r w:rsidRPr="00F13AB1">
        <w:rPr>
          <w:lang w:val="en-US"/>
        </w:rPr>
        <w:t xml:space="preserve">Đang diễn ra; </w:t>
      </w:r>
    </w:p>
    <w:p w14:paraId="3575120F" w14:textId="77777777" w:rsidR="00F13AB1" w:rsidRPr="00F13AB1" w:rsidRDefault="00F13AB1">
      <w:pPr>
        <w:numPr>
          <w:ilvl w:val="0"/>
          <w:numId w:val="83"/>
        </w:numPr>
        <w:tabs>
          <w:tab w:val="clear" w:pos="720"/>
          <w:tab w:val="num" w:pos="1429"/>
        </w:tabs>
        <w:ind w:left="1429"/>
        <w:rPr>
          <w:lang w:val="en-US"/>
        </w:rPr>
      </w:pPr>
      <w:r w:rsidRPr="00F13AB1">
        <w:rPr>
          <w:lang w:val="en-US"/>
        </w:rPr>
        <w:t xml:space="preserve">Hoàn thành; </w:t>
      </w:r>
    </w:p>
    <w:p w14:paraId="6742A097" w14:textId="77777777" w:rsidR="00F13AB1" w:rsidRPr="00F13AB1" w:rsidRDefault="00F13AB1">
      <w:pPr>
        <w:numPr>
          <w:ilvl w:val="0"/>
          <w:numId w:val="83"/>
        </w:numPr>
        <w:tabs>
          <w:tab w:val="clear" w:pos="720"/>
          <w:tab w:val="num" w:pos="1429"/>
        </w:tabs>
        <w:ind w:left="1429"/>
        <w:rPr>
          <w:lang w:val="en-US"/>
        </w:rPr>
      </w:pPr>
      <w:r w:rsidRPr="00F13AB1">
        <w:rPr>
          <w:lang w:val="en-US"/>
        </w:rPr>
        <w:t>Đã hủy.</w:t>
      </w:r>
    </w:p>
    <w:p w14:paraId="6798354E" w14:textId="77777777" w:rsidR="00F13AB1" w:rsidRPr="00F13AB1" w:rsidRDefault="00F13AB1" w:rsidP="00F13AB1"/>
    <w:p w14:paraId="77A759F4" w14:textId="77777777" w:rsidR="00B0234F" w:rsidRPr="00B0234F" w:rsidRDefault="00B0234F" w:rsidP="00B0234F"/>
    <w:p w14:paraId="1BF58FE6" w14:textId="3B6EE5E4" w:rsidR="00BB186D" w:rsidRDefault="00BB186D" w:rsidP="001D4F95">
      <w:pPr>
        <w:pStyle w:val="Heading3"/>
      </w:pPr>
      <w:r>
        <w:t>Chức năng thiết lập cầu truyền hình</w:t>
      </w:r>
    </w:p>
    <w:p w14:paraId="6C258340" w14:textId="77777777" w:rsidR="00F13AB1" w:rsidRPr="00F13AB1" w:rsidRDefault="00F13AB1" w:rsidP="00F13AB1">
      <w:pPr>
        <w:rPr>
          <w:lang w:val="en-US"/>
        </w:rPr>
      </w:pPr>
      <w:r w:rsidRPr="00F13AB1">
        <w:rPr>
          <w:lang w:val="en-US"/>
        </w:rPr>
        <w:t>Chức năng thiết lập cầu truyền hình được xây dựng nhằm hỗ trợ quá trình công chứng điện tử trực tuyến giữa công chứng viên và người tham gia giao dịch thông qua môi trường mạng.</w:t>
      </w:r>
    </w:p>
    <w:p w14:paraId="762924DC" w14:textId="77777777" w:rsidR="00F13AB1" w:rsidRPr="00F13AB1" w:rsidRDefault="00F13AB1" w:rsidP="00F13AB1">
      <w:pPr>
        <w:rPr>
          <w:lang w:val="en-US"/>
        </w:rPr>
      </w:pPr>
      <w:r w:rsidRPr="00F13AB1">
        <w:rPr>
          <w:lang w:val="en-US"/>
        </w:rPr>
        <w:t>Đây là chức năng quan trọng trong hệ thống công chứng điện tử trực tuyến, giúp các bên có thể tương tác từ xa nhưng vẫn bảo đảm khả năng xác thực thông tin và tuân thủ quy trình công chứng theo quy định pháp luật.</w:t>
      </w:r>
    </w:p>
    <w:p w14:paraId="2377FA71" w14:textId="77777777" w:rsidR="00F13AB1" w:rsidRPr="00F13AB1" w:rsidRDefault="00F13AB1" w:rsidP="00F13AB1">
      <w:pPr>
        <w:rPr>
          <w:lang w:val="en-US"/>
        </w:rPr>
      </w:pPr>
      <w:r w:rsidRPr="00F13AB1">
        <w:rPr>
          <w:lang w:val="en-US"/>
        </w:rPr>
        <w:t>Hệ thống hỗ trợ thiết lập phiên họp trực tuyến giữa:</w:t>
      </w:r>
    </w:p>
    <w:p w14:paraId="4CCF97E4" w14:textId="77777777" w:rsidR="00F13AB1" w:rsidRPr="00F13AB1" w:rsidRDefault="00F13AB1">
      <w:pPr>
        <w:numPr>
          <w:ilvl w:val="0"/>
          <w:numId w:val="84"/>
        </w:numPr>
        <w:tabs>
          <w:tab w:val="clear" w:pos="720"/>
          <w:tab w:val="num" w:pos="1069"/>
        </w:tabs>
        <w:ind w:left="1069"/>
        <w:rPr>
          <w:lang w:val="en-US"/>
        </w:rPr>
      </w:pPr>
      <w:r w:rsidRPr="00F13AB1">
        <w:rPr>
          <w:lang w:val="en-US"/>
        </w:rPr>
        <w:t xml:space="preserve">Công chứng viên; </w:t>
      </w:r>
    </w:p>
    <w:p w14:paraId="5302F3AC" w14:textId="77777777" w:rsidR="00F13AB1" w:rsidRPr="00F13AB1" w:rsidRDefault="00F13AB1">
      <w:pPr>
        <w:numPr>
          <w:ilvl w:val="0"/>
          <w:numId w:val="84"/>
        </w:numPr>
        <w:tabs>
          <w:tab w:val="clear" w:pos="720"/>
          <w:tab w:val="num" w:pos="1069"/>
        </w:tabs>
        <w:ind w:left="1069"/>
        <w:rPr>
          <w:lang w:val="en-US"/>
        </w:rPr>
      </w:pPr>
      <w:r w:rsidRPr="00F13AB1">
        <w:rPr>
          <w:lang w:val="en-US"/>
        </w:rPr>
        <w:t xml:space="preserve">Người yêu cầu công chứng; </w:t>
      </w:r>
    </w:p>
    <w:p w14:paraId="334AF244" w14:textId="77777777" w:rsidR="00F13AB1" w:rsidRPr="00F13AB1" w:rsidRDefault="00F13AB1">
      <w:pPr>
        <w:numPr>
          <w:ilvl w:val="0"/>
          <w:numId w:val="84"/>
        </w:numPr>
        <w:tabs>
          <w:tab w:val="clear" w:pos="720"/>
          <w:tab w:val="num" w:pos="1069"/>
        </w:tabs>
        <w:ind w:left="1069"/>
        <w:rPr>
          <w:lang w:val="en-US"/>
        </w:rPr>
      </w:pPr>
      <w:r w:rsidRPr="00F13AB1">
        <w:rPr>
          <w:lang w:val="en-US"/>
        </w:rPr>
        <w:t xml:space="preserve">Những người tham gia giao dịch liên quan (nếu có). </w:t>
      </w:r>
    </w:p>
    <w:p w14:paraId="5D3CD9F1" w14:textId="77777777" w:rsidR="00F13AB1" w:rsidRPr="00F13AB1" w:rsidRDefault="00F13AB1" w:rsidP="00F13AB1">
      <w:pPr>
        <w:rPr>
          <w:lang w:val="en-US"/>
        </w:rPr>
      </w:pPr>
      <w:r w:rsidRPr="00F13AB1">
        <w:rPr>
          <w:lang w:val="en-US"/>
        </w:rPr>
        <w:t>Thông qua cầu truyền hình trực tuyến, các bên có thể:</w:t>
      </w:r>
    </w:p>
    <w:p w14:paraId="0281D815" w14:textId="77777777" w:rsidR="00F13AB1" w:rsidRPr="00F13AB1" w:rsidRDefault="00F13AB1">
      <w:pPr>
        <w:numPr>
          <w:ilvl w:val="0"/>
          <w:numId w:val="85"/>
        </w:numPr>
        <w:tabs>
          <w:tab w:val="clear" w:pos="720"/>
          <w:tab w:val="num" w:pos="1069"/>
        </w:tabs>
        <w:ind w:left="1069"/>
        <w:rPr>
          <w:lang w:val="en-US"/>
        </w:rPr>
      </w:pPr>
      <w:r w:rsidRPr="00F13AB1">
        <w:rPr>
          <w:lang w:val="en-US"/>
        </w:rPr>
        <w:t xml:space="preserve">Trao đổi âm thanh và hình ảnh theo thời gian thực; </w:t>
      </w:r>
    </w:p>
    <w:p w14:paraId="4A4B55D3" w14:textId="77777777" w:rsidR="00F13AB1" w:rsidRPr="00F13AB1" w:rsidRDefault="00F13AB1">
      <w:pPr>
        <w:numPr>
          <w:ilvl w:val="0"/>
          <w:numId w:val="85"/>
        </w:numPr>
        <w:tabs>
          <w:tab w:val="clear" w:pos="720"/>
          <w:tab w:val="num" w:pos="1069"/>
        </w:tabs>
        <w:ind w:left="1069"/>
        <w:rPr>
          <w:lang w:val="en-US"/>
        </w:rPr>
      </w:pPr>
      <w:r w:rsidRPr="00F13AB1">
        <w:rPr>
          <w:lang w:val="en-US"/>
        </w:rPr>
        <w:t xml:space="preserve">Xác thực danh tính người tham gia; </w:t>
      </w:r>
    </w:p>
    <w:p w14:paraId="47286256" w14:textId="77777777" w:rsidR="00F13AB1" w:rsidRPr="00F13AB1" w:rsidRDefault="00F13AB1">
      <w:pPr>
        <w:numPr>
          <w:ilvl w:val="0"/>
          <w:numId w:val="85"/>
        </w:numPr>
        <w:tabs>
          <w:tab w:val="clear" w:pos="720"/>
          <w:tab w:val="num" w:pos="1069"/>
        </w:tabs>
        <w:ind w:left="1069"/>
        <w:rPr>
          <w:lang w:val="en-US"/>
        </w:rPr>
      </w:pPr>
      <w:r w:rsidRPr="00F13AB1">
        <w:rPr>
          <w:lang w:val="en-US"/>
        </w:rPr>
        <w:t xml:space="preserve">Kiểm tra giấy tờ tùy thân; </w:t>
      </w:r>
    </w:p>
    <w:p w14:paraId="7351502F" w14:textId="77777777" w:rsidR="00F13AB1" w:rsidRPr="00F13AB1" w:rsidRDefault="00F13AB1">
      <w:pPr>
        <w:numPr>
          <w:ilvl w:val="0"/>
          <w:numId w:val="85"/>
        </w:numPr>
        <w:tabs>
          <w:tab w:val="clear" w:pos="720"/>
          <w:tab w:val="num" w:pos="1069"/>
        </w:tabs>
        <w:ind w:left="1069"/>
        <w:rPr>
          <w:lang w:val="en-US"/>
        </w:rPr>
      </w:pPr>
      <w:r w:rsidRPr="00F13AB1">
        <w:rPr>
          <w:lang w:val="en-US"/>
        </w:rPr>
        <w:t xml:space="preserve">Xác nhận nội dung giao dịch; </w:t>
      </w:r>
    </w:p>
    <w:p w14:paraId="117E1E34" w14:textId="77777777" w:rsidR="00F13AB1" w:rsidRPr="00F13AB1" w:rsidRDefault="00F13AB1">
      <w:pPr>
        <w:numPr>
          <w:ilvl w:val="0"/>
          <w:numId w:val="85"/>
        </w:numPr>
        <w:tabs>
          <w:tab w:val="clear" w:pos="720"/>
          <w:tab w:val="num" w:pos="1069"/>
        </w:tabs>
        <w:ind w:left="1069"/>
        <w:rPr>
          <w:lang w:val="en-US"/>
        </w:rPr>
      </w:pPr>
      <w:r w:rsidRPr="00F13AB1">
        <w:rPr>
          <w:lang w:val="en-US"/>
        </w:rPr>
        <w:t xml:space="preserve">Chứng kiến quá trình ký số điện tử. </w:t>
      </w:r>
    </w:p>
    <w:p w14:paraId="2E595F93" w14:textId="77777777" w:rsidR="00F13AB1" w:rsidRPr="00F13AB1" w:rsidRDefault="00F13AB1" w:rsidP="00F13AB1">
      <w:pPr>
        <w:rPr>
          <w:lang w:val="en-US"/>
        </w:rPr>
      </w:pPr>
      <w:r w:rsidRPr="00F13AB1">
        <w:rPr>
          <w:lang w:val="en-US"/>
        </w:rPr>
        <w:t>Chức năng này hỗ trợ:</w:t>
      </w:r>
    </w:p>
    <w:p w14:paraId="35B44419" w14:textId="21CF50D1" w:rsidR="00F13AB1" w:rsidRPr="00F13AB1" w:rsidRDefault="00F13AB1">
      <w:pPr>
        <w:numPr>
          <w:ilvl w:val="0"/>
          <w:numId w:val="86"/>
        </w:numPr>
        <w:tabs>
          <w:tab w:val="num" w:pos="720"/>
        </w:tabs>
        <w:rPr>
          <w:lang w:val="en-US"/>
        </w:rPr>
      </w:pPr>
      <w:r w:rsidRPr="00F13AB1">
        <w:rPr>
          <w:lang w:val="en-US"/>
        </w:rPr>
        <w:lastRenderedPageBreak/>
        <w:t xml:space="preserve">Tạo phòng </w:t>
      </w:r>
      <w:r>
        <w:rPr>
          <w:lang w:val="en-US"/>
        </w:rPr>
        <w:t>meet</w:t>
      </w:r>
      <w:r w:rsidRPr="00F13AB1">
        <w:rPr>
          <w:lang w:val="en-US"/>
        </w:rPr>
        <w:t xml:space="preserve"> trực tuyến; </w:t>
      </w:r>
    </w:p>
    <w:p w14:paraId="5FA547AD" w14:textId="77777777" w:rsidR="00F13AB1" w:rsidRPr="00F13AB1" w:rsidRDefault="00F13AB1">
      <w:pPr>
        <w:numPr>
          <w:ilvl w:val="0"/>
          <w:numId w:val="86"/>
        </w:numPr>
        <w:tabs>
          <w:tab w:val="num" w:pos="720"/>
        </w:tabs>
        <w:rPr>
          <w:lang w:val="en-US"/>
        </w:rPr>
      </w:pPr>
      <w:r w:rsidRPr="00F13AB1">
        <w:rPr>
          <w:lang w:val="en-US"/>
        </w:rPr>
        <w:t xml:space="preserve">Quản lý danh sách người tham gia; </w:t>
      </w:r>
    </w:p>
    <w:p w14:paraId="513B39D3" w14:textId="77777777" w:rsidR="00F13AB1" w:rsidRPr="00F13AB1" w:rsidRDefault="00F13AB1">
      <w:pPr>
        <w:numPr>
          <w:ilvl w:val="0"/>
          <w:numId w:val="86"/>
        </w:numPr>
        <w:tabs>
          <w:tab w:val="num" w:pos="720"/>
        </w:tabs>
        <w:rPr>
          <w:lang w:val="en-US"/>
        </w:rPr>
      </w:pPr>
      <w:r w:rsidRPr="00F13AB1">
        <w:rPr>
          <w:lang w:val="en-US"/>
        </w:rPr>
        <w:t xml:space="preserve">Theo dõi trạng thái kết nối; </w:t>
      </w:r>
    </w:p>
    <w:p w14:paraId="68262E04" w14:textId="77777777" w:rsidR="00F13AB1" w:rsidRPr="00F13AB1" w:rsidRDefault="00F13AB1">
      <w:pPr>
        <w:numPr>
          <w:ilvl w:val="0"/>
          <w:numId w:val="86"/>
        </w:numPr>
        <w:tabs>
          <w:tab w:val="num" w:pos="720"/>
        </w:tabs>
        <w:rPr>
          <w:lang w:val="en-US"/>
        </w:rPr>
      </w:pPr>
      <w:r w:rsidRPr="00F13AB1">
        <w:rPr>
          <w:lang w:val="en-US"/>
        </w:rPr>
        <w:t xml:space="preserve">Ghi nhận thời gian tham gia phiên công chứng. </w:t>
      </w:r>
    </w:p>
    <w:p w14:paraId="1BC02B8B" w14:textId="77777777" w:rsidR="00F13AB1" w:rsidRPr="00F13AB1" w:rsidRDefault="00F13AB1" w:rsidP="00F13AB1">
      <w:pPr>
        <w:rPr>
          <w:lang w:val="en-US"/>
        </w:rPr>
      </w:pPr>
      <w:r w:rsidRPr="00F13AB1">
        <w:rPr>
          <w:lang w:val="en-US"/>
        </w:rPr>
        <w:t>Ngoài ra, hệ thống có thể hỗ trợ lưu lại thông tin phiên họp nhằm phục vụ quá trình tra cứu và xác minh khi cần thiết.</w:t>
      </w:r>
    </w:p>
    <w:p w14:paraId="3653300A" w14:textId="77777777" w:rsidR="00F13AB1" w:rsidRPr="00F13AB1" w:rsidRDefault="00F13AB1" w:rsidP="00F13AB1">
      <w:pPr>
        <w:rPr>
          <w:lang w:val="en-US"/>
        </w:rPr>
      </w:pPr>
      <w:r w:rsidRPr="00F13AB1">
        <w:rPr>
          <w:lang w:val="en-US"/>
        </w:rPr>
        <w:t>Trong quá trình công chứng trực tuyến, công chứng viên sử dụng cầu truyền hình để:</w:t>
      </w:r>
    </w:p>
    <w:p w14:paraId="3066C07B" w14:textId="77777777" w:rsidR="00F13AB1" w:rsidRPr="00F13AB1" w:rsidRDefault="00F13AB1">
      <w:pPr>
        <w:numPr>
          <w:ilvl w:val="0"/>
          <w:numId w:val="87"/>
        </w:numPr>
        <w:tabs>
          <w:tab w:val="num" w:pos="720"/>
        </w:tabs>
        <w:rPr>
          <w:lang w:val="en-US"/>
        </w:rPr>
      </w:pPr>
      <w:r w:rsidRPr="00F13AB1">
        <w:rPr>
          <w:lang w:val="en-US"/>
        </w:rPr>
        <w:t xml:space="preserve">Xác minh người tham gia giao dịch; </w:t>
      </w:r>
    </w:p>
    <w:p w14:paraId="70F30825" w14:textId="77777777" w:rsidR="00F13AB1" w:rsidRPr="00F13AB1" w:rsidRDefault="00F13AB1">
      <w:pPr>
        <w:numPr>
          <w:ilvl w:val="0"/>
          <w:numId w:val="87"/>
        </w:numPr>
        <w:tabs>
          <w:tab w:val="num" w:pos="720"/>
        </w:tabs>
        <w:rPr>
          <w:lang w:val="en-US"/>
        </w:rPr>
      </w:pPr>
      <w:r w:rsidRPr="00F13AB1">
        <w:rPr>
          <w:lang w:val="en-US"/>
        </w:rPr>
        <w:t xml:space="preserve">Đối chiếu giấy tờ điện tử; </w:t>
      </w:r>
    </w:p>
    <w:p w14:paraId="368C6F00" w14:textId="77777777" w:rsidR="00F13AB1" w:rsidRPr="00F13AB1" w:rsidRDefault="00F13AB1">
      <w:pPr>
        <w:numPr>
          <w:ilvl w:val="0"/>
          <w:numId w:val="87"/>
        </w:numPr>
        <w:tabs>
          <w:tab w:val="num" w:pos="720"/>
        </w:tabs>
        <w:rPr>
          <w:lang w:val="en-US"/>
        </w:rPr>
      </w:pPr>
      <w:r w:rsidRPr="00F13AB1">
        <w:rPr>
          <w:lang w:val="en-US"/>
        </w:rPr>
        <w:t xml:space="preserve">Kiểm tra sự tự nguyện của các bên; </w:t>
      </w:r>
    </w:p>
    <w:p w14:paraId="448B1AB5" w14:textId="77777777" w:rsidR="00F13AB1" w:rsidRPr="00F13AB1" w:rsidRDefault="00F13AB1">
      <w:pPr>
        <w:numPr>
          <w:ilvl w:val="0"/>
          <w:numId w:val="87"/>
        </w:numPr>
        <w:tabs>
          <w:tab w:val="num" w:pos="720"/>
        </w:tabs>
        <w:rPr>
          <w:lang w:val="en-US"/>
        </w:rPr>
      </w:pPr>
      <w:r w:rsidRPr="00F13AB1">
        <w:rPr>
          <w:lang w:val="en-US"/>
        </w:rPr>
        <w:t xml:space="preserve">Chứng kiến việc ký số trên văn bản công chứng điện tử. </w:t>
      </w:r>
    </w:p>
    <w:p w14:paraId="278C6513" w14:textId="77777777" w:rsidR="00F13AB1" w:rsidRPr="00F13AB1" w:rsidRDefault="00F13AB1" w:rsidP="00F13AB1">
      <w:pPr>
        <w:rPr>
          <w:lang w:val="en-US"/>
        </w:rPr>
      </w:pPr>
      <w:r w:rsidRPr="00F13AB1">
        <w:rPr>
          <w:lang w:val="en-US"/>
        </w:rPr>
        <w:t>Việc xây dựng chức năng thiết lập cầu truyền hình giúp hỗ trợ thực hiện công chứng từ xa, giảm phụ thuộc vào việc gặp mặt trực tiếp và nâng cao khả năng số hóa hoạt động công chứng điện tử.</w:t>
      </w:r>
    </w:p>
    <w:p w14:paraId="66C3F53F" w14:textId="77777777" w:rsidR="00F13AB1" w:rsidRPr="00F13AB1" w:rsidRDefault="00F13AB1" w:rsidP="00F13AB1"/>
    <w:p w14:paraId="0361E8EC" w14:textId="4B6F6B2D" w:rsidR="008157A8" w:rsidRPr="00F13AB1" w:rsidRDefault="008157A8" w:rsidP="008157A8">
      <w:pPr>
        <w:pStyle w:val="Heading3"/>
        <w:rPr>
          <w:color w:val="EE0000"/>
        </w:rPr>
      </w:pPr>
      <w:r w:rsidRPr="00F13AB1">
        <w:rPr>
          <w:color w:val="EE0000"/>
        </w:rPr>
        <w:t>Chức năng thanh toán</w:t>
      </w:r>
    </w:p>
    <w:p w14:paraId="4D06FE15" w14:textId="77777777" w:rsidR="00F13AB1" w:rsidRPr="00F13AB1" w:rsidRDefault="00F13AB1" w:rsidP="00F13AB1"/>
    <w:p w14:paraId="58D35FDB" w14:textId="7FE3A9B9" w:rsidR="00BB186D" w:rsidRPr="00F13AB1" w:rsidRDefault="00BB186D" w:rsidP="001D4F95">
      <w:pPr>
        <w:pStyle w:val="Heading3"/>
        <w:rPr>
          <w:color w:val="EE0000"/>
        </w:rPr>
      </w:pPr>
      <w:r w:rsidRPr="00F13AB1">
        <w:rPr>
          <w:color w:val="EE0000"/>
        </w:rPr>
        <w:t>Chức năng ký số điện tử</w:t>
      </w:r>
    </w:p>
    <w:p w14:paraId="17A92211" w14:textId="35D1CF3A" w:rsidR="00BB186D" w:rsidRDefault="00BB186D" w:rsidP="001D4F95">
      <w:pPr>
        <w:pStyle w:val="Heading3"/>
      </w:pPr>
      <w:r>
        <w:t>Chức năng quản lý tài liệu</w:t>
      </w:r>
    </w:p>
    <w:p w14:paraId="67212802" w14:textId="77777777" w:rsidR="00F13AB1" w:rsidRPr="00F13AB1" w:rsidRDefault="00F13AB1" w:rsidP="00F13AB1">
      <w:pPr>
        <w:rPr>
          <w:lang w:val="en-US"/>
        </w:rPr>
      </w:pPr>
      <w:r w:rsidRPr="00F13AB1">
        <w:rPr>
          <w:lang w:val="en-US"/>
        </w:rPr>
        <w:t>Chức năng quản lý tài liệu được xây dựng nhằm hỗ trợ lưu trữ, quản lý và xử lý các tài liệu điện tử trong quá trình thực hiện công chứng điện tử.</w:t>
      </w:r>
    </w:p>
    <w:p w14:paraId="7E08C544" w14:textId="77777777" w:rsidR="00F13AB1" w:rsidRPr="00F13AB1" w:rsidRDefault="00F13AB1" w:rsidP="00F13AB1">
      <w:pPr>
        <w:rPr>
          <w:lang w:val="en-US"/>
        </w:rPr>
      </w:pPr>
      <w:r w:rsidRPr="00F13AB1">
        <w:rPr>
          <w:lang w:val="en-US"/>
        </w:rPr>
        <w:t>Trong hệ thống công chứng điện tử, tài liệu là thành phần quan trọng phục vụ quá trình xác thực thông tin, kiểm tra hồ sơ và phát hành văn bản công chứng điện tử. Vì vậy, hệ thống cần hỗ trợ quản lý tài liệu một cách an toàn và hiệu quả.</w:t>
      </w:r>
    </w:p>
    <w:p w14:paraId="3184BB2A" w14:textId="77777777" w:rsidR="00F13AB1" w:rsidRPr="00F13AB1" w:rsidRDefault="00F13AB1" w:rsidP="00F13AB1">
      <w:pPr>
        <w:rPr>
          <w:lang w:val="en-US"/>
        </w:rPr>
      </w:pPr>
      <w:r w:rsidRPr="00F13AB1">
        <w:rPr>
          <w:lang w:val="en-US"/>
        </w:rPr>
        <w:t>Chức năng này hỗ trợ:</w:t>
      </w:r>
    </w:p>
    <w:p w14:paraId="4C0CFEAB" w14:textId="77777777" w:rsidR="00F13AB1" w:rsidRPr="00F13AB1" w:rsidRDefault="00F13AB1">
      <w:pPr>
        <w:numPr>
          <w:ilvl w:val="0"/>
          <w:numId w:val="88"/>
        </w:numPr>
        <w:tabs>
          <w:tab w:val="num" w:pos="720"/>
        </w:tabs>
        <w:rPr>
          <w:lang w:val="en-US"/>
        </w:rPr>
      </w:pPr>
      <w:r w:rsidRPr="00F13AB1">
        <w:rPr>
          <w:lang w:val="en-US"/>
        </w:rPr>
        <w:t xml:space="preserve">Tải lên tài liệu điện tử; </w:t>
      </w:r>
    </w:p>
    <w:p w14:paraId="2992B9BE" w14:textId="77777777" w:rsidR="00F13AB1" w:rsidRPr="00F13AB1" w:rsidRDefault="00F13AB1">
      <w:pPr>
        <w:numPr>
          <w:ilvl w:val="0"/>
          <w:numId w:val="88"/>
        </w:numPr>
        <w:tabs>
          <w:tab w:val="num" w:pos="720"/>
        </w:tabs>
        <w:rPr>
          <w:lang w:val="en-US"/>
        </w:rPr>
      </w:pPr>
      <w:r w:rsidRPr="00F13AB1">
        <w:rPr>
          <w:lang w:val="en-US"/>
        </w:rPr>
        <w:t xml:space="preserve">Lưu trữ tài liệu công chứng; </w:t>
      </w:r>
    </w:p>
    <w:p w14:paraId="7CEC7CC5" w14:textId="77777777" w:rsidR="00F13AB1" w:rsidRPr="00F13AB1" w:rsidRDefault="00F13AB1">
      <w:pPr>
        <w:numPr>
          <w:ilvl w:val="0"/>
          <w:numId w:val="88"/>
        </w:numPr>
        <w:tabs>
          <w:tab w:val="num" w:pos="720"/>
        </w:tabs>
        <w:rPr>
          <w:lang w:val="en-US"/>
        </w:rPr>
      </w:pPr>
      <w:r w:rsidRPr="00F13AB1">
        <w:rPr>
          <w:lang w:val="en-US"/>
        </w:rPr>
        <w:t xml:space="preserve">Quản lý văn bản công chứng điện tử; </w:t>
      </w:r>
    </w:p>
    <w:p w14:paraId="177B8E1A" w14:textId="77777777" w:rsidR="00F13AB1" w:rsidRPr="00F13AB1" w:rsidRDefault="00F13AB1">
      <w:pPr>
        <w:numPr>
          <w:ilvl w:val="0"/>
          <w:numId w:val="88"/>
        </w:numPr>
        <w:tabs>
          <w:tab w:val="num" w:pos="720"/>
        </w:tabs>
        <w:rPr>
          <w:lang w:val="en-US"/>
        </w:rPr>
      </w:pPr>
      <w:r w:rsidRPr="00F13AB1">
        <w:rPr>
          <w:lang w:val="en-US"/>
        </w:rPr>
        <w:t xml:space="preserve">Tra cứu và tải xuống tài liệu; </w:t>
      </w:r>
    </w:p>
    <w:p w14:paraId="7A072AB9" w14:textId="77777777" w:rsidR="00F13AB1" w:rsidRPr="00F13AB1" w:rsidRDefault="00F13AB1">
      <w:pPr>
        <w:numPr>
          <w:ilvl w:val="0"/>
          <w:numId w:val="88"/>
        </w:numPr>
        <w:tabs>
          <w:tab w:val="num" w:pos="720"/>
        </w:tabs>
        <w:rPr>
          <w:lang w:val="en-US"/>
        </w:rPr>
      </w:pPr>
      <w:r w:rsidRPr="00F13AB1">
        <w:rPr>
          <w:lang w:val="en-US"/>
        </w:rPr>
        <w:t xml:space="preserve">Theo dõi trạng thái xử lý tài liệu. </w:t>
      </w:r>
    </w:p>
    <w:p w14:paraId="7FFEECA5" w14:textId="77777777" w:rsidR="00F13AB1" w:rsidRPr="00F13AB1" w:rsidRDefault="00F13AB1" w:rsidP="00F13AB1">
      <w:pPr>
        <w:rPr>
          <w:lang w:val="en-US"/>
        </w:rPr>
      </w:pPr>
      <w:r w:rsidRPr="00F13AB1">
        <w:rPr>
          <w:lang w:val="en-US"/>
        </w:rPr>
        <w:t>Hệ thống cho phép người dân tải lên nhiều loại tài liệu khác nhau như:</w:t>
      </w:r>
    </w:p>
    <w:p w14:paraId="71C97671" w14:textId="77777777" w:rsidR="00F13AB1" w:rsidRPr="00F13AB1" w:rsidRDefault="00F13AB1">
      <w:pPr>
        <w:numPr>
          <w:ilvl w:val="0"/>
          <w:numId w:val="89"/>
        </w:numPr>
        <w:tabs>
          <w:tab w:val="num" w:pos="720"/>
        </w:tabs>
        <w:rPr>
          <w:lang w:val="en-US"/>
        </w:rPr>
      </w:pPr>
      <w:r w:rsidRPr="00F13AB1">
        <w:rPr>
          <w:lang w:val="en-US"/>
        </w:rPr>
        <w:t xml:space="preserve">Căn cước công dân; </w:t>
      </w:r>
    </w:p>
    <w:p w14:paraId="58D1BAAB" w14:textId="77777777" w:rsidR="00F13AB1" w:rsidRPr="00F13AB1" w:rsidRDefault="00F13AB1">
      <w:pPr>
        <w:numPr>
          <w:ilvl w:val="0"/>
          <w:numId w:val="89"/>
        </w:numPr>
        <w:tabs>
          <w:tab w:val="num" w:pos="720"/>
        </w:tabs>
        <w:rPr>
          <w:lang w:val="en-US"/>
        </w:rPr>
      </w:pPr>
      <w:r w:rsidRPr="00F13AB1">
        <w:rPr>
          <w:lang w:val="en-US"/>
        </w:rPr>
        <w:lastRenderedPageBreak/>
        <w:t xml:space="preserve">Hợp đồng; </w:t>
      </w:r>
    </w:p>
    <w:p w14:paraId="00F32870" w14:textId="77777777" w:rsidR="00F13AB1" w:rsidRPr="00F13AB1" w:rsidRDefault="00F13AB1">
      <w:pPr>
        <w:numPr>
          <w:ilvl w:val="0"/>
          <w:numId w:val="89"/>
        </w:numPr>
        <w:tabs>
          <w:tab w:val="num" w:pos="720"/>
        </w:tabs>
        <w:rPr>
          <w:lang w:val="en-US"/>
        </w:rPr>
      </w:pPr>
      <w:r w:rsidRPr="00F13AB1">
        <w:rPr>
          <w:lang w:val="en-US"/>
        </w:rPr>
        <w:t xml:space="preserve">Giấy tờ chứng minh quyền sở hữu; </w:t>
      </w:r>
    </w:p>
    <w:p w14:paraId="0B62FCE6" w14:textId="77777777" w:rsidR="00F13AB1" w:rsidRPr="00F13AB1" w:rsidRDefault="00F13AB1">
      <w:pPr>
        <w:numPr>
          <w:ilvl w:val="0"/>
          <w:numId w:val="89"/>
        </w:numPr>
        <w:tabs>
          <w:tab w:val="num" w:pos="720"/>
        </w:tabs>
        <w:rPr>
          <w:lang w:val="en-US"/>
        </w:rPr>
      </w:pPr>
      <w:r w:rsidRPr="00F13AB1">
        <w:rPr>
          <w:lang w:val="en-US"/>
        </w:rPr>
        <w:t xml:space="preserve">Văn bản pháp lý; </w:t>
      </w:r>
    </w:p>
    <w:p w14:paraId="6F8CBD79" w14:textId="77777777" w:rsidR="00F13AB1" w:rsidRPr="00F13AB1" w:rsidRDefault="00F13AB1">
      <w:pPr>
        <w:numPr>
          <w:ilvl w:val="0"/>
          <w:numId w:val="89"/>
        </w:numPr>
        <w:tabs>
          <w:tab w:val="num" w:pos="720"/>
        </w:tabs>
        <w:rPr>
          <w:lang w:val="en-US"/>
        </w:rPr>
      </w:pPr>
      <w:r w:rsidRPr="00F13AB1">
        <w:rPr>
          <w:lang w:val="en-US"/>
        </w:rPr>
        <w:t xml:space="preserve">Các tài liệu liên quan khác. </w:t>
      </w:r>
    </w:p>
    <w:p w14:paraId="054DBFF6" w14:textId="77777777" w:rsidR="00F13AB1" w:rsidRPr="00F13AB1" w:rsidRDefault="00F13AB1" w:rsidP="00F13AB1">
      <w:pPr>
        <w:rPr>
          <w:lang w:val="en-US"/>
        </w:rPr>
      </w:pPr>
      <w:r w:rsidRPr="00F13AB1">
        <w:rPr>
          <w:lang w:val="en-US"/>
        </w:rPr>
        <w:t>Sau khi tài liệu được tải lên, hệ thống thực hiện:</w:t>
      </w:r>
    </w:p>
    <w:p w14:paraId="12C9F8F1" w14:textId="77777777" w:rsidR="00F13AB1" w:rsidRPr="00F13AB1" w:rsidRDefault="00F13AB1">
      <w:pPr>
        <w:numPr>
          <w:ilvl w:val="0"/>
          <w:numId w:val="90"/>
        </w:numPr>
        <w:tabs>
          <w:tab w:val="num" w:pos="720"/>
        </w:tabs>
        <w:rPr>
          <w:lang w:val="en-US"/>
        </w:rPr>
      </w:pPr>
      <w:r w:rsidRPr="00F13AB1">
        <w:rPr>
          <w:lang w:val="en-US"/>
        </w:rPr>
        <w:t xml:space="preserve">Kiểm tra định dạng file; </w:t>
      </w:r>
    </w:p>
    <w:p w14:paraId="695FEE58" w14:textId="77777777" w:rsidR="00F13AB1" w:rsidRPr="00F13AB1" w:rsidRDefault="00F13AB1">
      <w:pPr>
        <w:numPr>
          <w:ilvl w:val="0"/>
          <w:numId w:val="90"/>
        </w:numPr>
        <w:tabs>
          <w:tab w:val="num" w:pos="720"/>
        </w:tabs>
        <w:rPr>
          <w:lang w:val="en-US"/>
        </w:rPr>
      </w:pPr>
      <w:r w:rsidRPr="00F13AB1">
        <w:rPr>
          <w:lang w:val="en-US"/>
        </w:rPr>
        <w:t xml:space="preserve">Kiểm tra kích thước dữ liệu; </w:t>
      </w:r>
    </w:p>
    <w:p w14:paraId="20479A09" w14:textId="77777777" w:rsidR="00F13AB1" w:rsidRPr="00F13AB1" w:rsidRDefault="00F13AB1">
      <w:pPr>
        <w:numPr>
          <w:ilvl w:val="0"/>
          <w:numId w:val="90"/>
        </w:numPr>
        <w:tabs>
          <w:tab w:val="num" w:pos="720"/>
        </w:tabs>
        <w:rPr>
          <w:lang w:val="en-US"/>
        </w:rPr>
      </w:pPr>
      <w:r w:rsidRPr="00F13AB1">
        <w:rPr>
          <w:lang w:val="en-US"/>
        </w:rPr>
        <w:t xml:space="preserve">Lưu metadata của tài liệu; </w:t>
      </w:r>
    </w:p>
    <w:p w14:paraId="75ED0C9B" w14:textId="77777777" w:rsidR="00F13AB1" w:rsidRPr="00F13AB1" w:rsidRDefault="00F13AB1">
      <w:pPr>
        <w:numPr>
          <w:ilvl w:val="0"/>
          <w:numId w:val="90"/>
        </w:numPr>
        <w:tabs>
          <w:tab w:val="num" w:pos="720"/>
        </w:tabs>
        <w:rPr>
          <w:lang w:val="en-US"/>
        </w:rPr>
      </w:pPr>
      <w:r w:rsidRPr="00F13AB1">
        <w:rPr>
          <w:lang w:val="en-US"/>
        </w:rPr>
        <w:t xml:space="preserve">Lưu trữ file trên hệ thống Object Storage. </w:t>
      </w:r>
    </w:p>
    <w:p w14:paraId="22097F23" w14:textId="77777777" w:rsidR="00F13AB1" w:rsidRPr="00F13AB1" w:rsidRDefault="00F13AB1" w:rsidP="00F13AB1">
      <w:pPr>
        <w:rPr>
          <w:lang w:val="en-US"/>
        </w:rPr>
      </w:pPr>
      <w:r w:rsidRPr="00F13AB1">
        <w:rPr>
          <w:lang w:val="en-US"/>
        </w:rPr>
        <w:t>Thông tin metadata được quản lý bao gồm:</w:t>
      </w:r>
    </w:p>
    <w:p w14:paraId="615F19AF" w14:textId="77777777" w:rsidR="00F13AB1" w:rsidRPr="00F13AB1" w:rsidRDefault="00F13AB1">
      <w:pPr>
        <w:numPr>
          <w:ilvl w:val="0"/>
          <w:numId w:val="91"/>
        </w:numPr>
        <w:tabs>
          <w:tab w:val="num" w:pos="720"/>
        </w:tabs>
        <w:rPr>
          <w:lang w:val="en-US"/>
        </w:rPr>
      </w:pPr>
      <w:r w:rsidRPr="00F13AB1">
        <w:rPr>
          <w:lang w:val="en-US"/>
        </w:rPr>
        <w:t xml:space="preserve">Mã tài liệu; </w:t>
      </w:r>
    </w:p>
    <w:p w14:paraId="186942B7" w14:textId="77777777" w:rsidR="00F13AB1" w:rsidRPr="00F13AB1" w:rsidRDefault="00F13AB1">
      <w:pPr>
        <w:numPr>
          <w:ilvl w:val="0"/>
          <w:numId w:val="91"/>
        </w:numPr>
        <w:tabs>
          <w:tab w:val="num" w:pos="720"/>
        </w:tabs>
        <w:rPr>
          <w:lang w:val="en-US"/>
        </w:rPr>
      </w:pPr>
      <w:r w:rsidRPr="00F13AB1">
        <w:rPr>
          <w:lang w:val="en-US"/>
        </w:rPr>
        <w:t xml:space="preserve">Tên file; </w:t>
      </w:r>
    </w:p>
    <w:p w14:paraId="19312ECA" w14:textId="77777777" w:rsidR="00F13AB1" w:rsidRPr="00F13AB1" w:rsidRDefault="00F13AB1">
      <w:pPr>
        <w:numPr>
          <w:ilvl w:val="0"/>
          <w:numId w:val="91"/>
        </w:numPr>
        <w:tabs>
          <w:tab w:val="num" w:pos="720"/>
        </w:tabs>
        <w:rPr>
          <w:lang w:val="en-US"/>
        </w:rPr>
      </w:pPr>
      <w:r w:rsidRPr="00F13AB1">
        <w:rPr>
          <w:lang w:val="en-US"/>
        </w:rPr>
        <w:t xml:space="preserve">Loại tài liệu; </w:t>
      </w:r>
    </w:p>
    <w:p w14:paraId="0EDCB9BA" w14:textId="77777777" w:rsidR="00F13AB1" w:rsidRPr="00F13AB1" w:rsidRDefault="00F13AB1">
      <w:pPr>
        <w:numPr>
          <w:ilvl w:val="0"/>
          <w:numId w:val="91"/>
        </w:numPr>
        <w:tabs>
          <w:tab w:val="num" w:pos="720"/>
        </w:tabs>
        <w:rPr>
          <w:lang w:val="en-US"/>
        </w:rPr>
      </w:pPr>
      <w:r w:rsidRPr="00F13AB1">
        <w:rPr>
          <w:lang w:val="en-US"/>
        </w:rPr>
        <w:t xml:space="preserve">Người tải lên; </w:t>
      </w:r>
    </w:p>
    <w:p w14:paraId="44CDCCD7" w14:textId="77777777" w:rsidR="00F13AB1" w:rsidRPr="00F13AB1" w:rsidRDefault="00F13AB1">
      <w:pPr>
        <w:numPr>
          <w:ilvl w:val="0"/>
          <w:numId w:val="91"/>
        </w:numPr>
        <w:tabs>
          <w:tab w:val="num" w:pos="720"/>
        </w:tabs>
        <w:rPr>
          <w:lang w:val="en-US"/>
        </w:rPr>
      </w:pPr>
      <w:r w:rsidRPr="00F13AB1">
        <w:rPr>
          <w:lang w:val="en-US"/>
        </w:rPr>
        <w:t xml:space="preserve">Thời gian tải lên; </w:t>
      </w:r>
    </w:p>
    <w:p w14:paraId="26383DC2" w14:textId="77777777" w:rsidR="00F13AB1" w:rsidRPr="00F13AB1" w:rsidRDefault="00F13AB1">
      <w:pPr>
        <w:numPr>
          <w:ilvl w:val="0"/>
          <w:numId w:val="91"/>
        </w:numPr>
        <w:tabs>
          <w:tab w:val="num" w:pos="720"/>
        </w:tabs>
        <w:rPr>
          <w:lang w:val="en-US"/>
        </w:rPr>
      </w:pPr>
      <w:r w:rsidRPr="00F13AB1">
        <w:rPr>
          <w:lang w:val="en-US"/>
        </w:rPr>
        <w:t xml:space="preserve">Trạng thái xử lý; </w:t>
      </w:r>
    </w:p>
    <w:p w14:paraId="56A5F34C" w14:textId="77777777" w:rsidR="00F13AB1" w:rsidRPr="00F13AB1" w:rsidRDefault="00F13AB1">
      <w:pPr>
        <w:numPr>
          <w:ilvl w:val="0"/>
          <w:numId w:val="91"/>
        </w:numPr>
        <w:tabs>
          <w:tab w:val="num" w:pos="720"/>
        </w:tabs>
        <w:rPr>
          <w:lang w:val="en-US"/>
        </w:rPr>
      </w:pPr>
      <w:r w:rsidRPr="00F13AB1">
        <w:rPr>
          <w:lang w:val="en-US"/>
        </w:rPr>
        <w:t xml:space="preserve">Đường dẫn lưu trữ. </w:t>
      </w:r>
    </w:p>
    <w:p w14:paraId="377390D0" w14:textId="77777777" w:rsidR="00F13AB1" w:rsidRPr="00F13AB1" w:rsidRDefault="00F13AB1" w:rsidP="00F13AB1">
      <w:pPr>
        <w:rPr>
          <w:lang w:val="en-US"/>
        </w:rPr>
      </w:pPr>
      <w:r w:rsidRPr="00F13AB1">
        <w:rPr>
          <w:lang w:val="en-US"/>
        </w:rPr>
        <w:t>Để tăng cường khả năng bảo mật, hệ thống hỗ trợ mã hóa tài liệu trước khi lưu trữ nhằm hạn chế nguy cơ truy cập trái phép vào dữ liệu công chứng điện tử.</w:t>
      </w:r>
    </w:p>
    <w:p w14:paraId="67874C1C" w14:textId="77777777" w:rsidR="00F13AB1" w:rsidRPr="00F13AB1" w:rsidRDefault="00F13AB1" w:rsidP="00F13AB1">
      <w:pPr>
        <w:rPr>
          <w:lang w:val="en-US"/>
        </w:rPr>
      </w:pPr>
      <w:r w:rsidRPr="00F13AB1">
        <w:rPr>
          <w:lang w:val="en-US"/>
        </w:rPr>
        <w:t>Ngoài ra, chức năng quản lý tài liệu còn hỗ trợ:</w:t>
      </w:r>
    </w:p>
    <w:p w14:paraId="4C7FB220" w14:textId="77777777" w:rsidR="00F13AB1" w:rsidRPr="00F13AB1" w:rsidRDefault="00F13AB1">
      <w:pPr>
        <w:numPr>
          <w:ilvl w:val="0"/>
          <w:numId w:val="92"/>
        </w:numPr>
        <w:tabs>
          <w:tab w:val="num" w:pos="720"/>
        </w:tabs>
        <w:rPr>
          <w:lang w:val="en-US"/>
        </w:rPr>
      </w:pPr>
      <w:r w:rsidRPr="00F13AB1">
        <w:rPr>
          <w:lang w:val="en-US"/>
        </w:rPr>
        <w:t xml:space="preserve">Phân quyền truy cập tài liệu; </w:t>
      </w:r>
    </w:p>
    <w:p w14:paraId="59E15B4D" w14:textId="77777777" w:rsidR="00F13AB1" w:rsidRPr="00F13AB1" w:rsidRDefault="00F13AB1">
      <w:pPr>
        <w:numPr>
          <w:ilvl w:val="0"/>
          <w:numId w:val="92"/>
        </w:numPr>
        <w:tabs>
          <w:tab w:val="num" w:pos="720"/>
        </w:tabs>
        <w:rPr>
          <w:lang w:val="en-US"/>
        </w:rPr>
      </w:pPr>
      <w:r w:rsidRPr="00F13AB1">
        <w:rPr>
          <w:lang w:val="en-US"/>
        </w:rPr>
        <w:t xml:space="preserve">Theo dõi lịch sử xử lý tài liệu; </w:t>
      </w:r>
    </w:p>
    <w:p w14:paraId="35788578" w14:textId="77777777" w:rsidR="00F13AB1" w:rsidRPr="00F13AB1" w:rsidRDefault="00F13AB1">
      <w:pPr>
        <w:numPr>
          <w:ilvl w:val="0"/>
          <w:numId w:val="92"/>
        </w:numPr>
        <w:tabs>
          <w:tab w:val="num" w:pos="720"/>
        </w:tabs>
        <w:rPr>
          <w:lang w:val="en-US"/>
        </w:rPr>
      </w:pPr>
      <w:r w:rsidRPr="00F13AB1">
        <w:rPr>
          <w:lang w:val="en-US"/>
        </w:rPr>
        <w:t xml:space="preserve">Kiểm tra trạng thái ký số; </w:t>
      </w:r>
    </w:p>
    <w:p w14:paraId="6BA52708" w14:textId="77777777" w:rsidR="00F13AB1" w:rsidRPr="00F13AB1" w:rsidRDefault="00F13AB1">
      <w:pPr>
        <w:numPr>
          <w:ilvl w:val="0"/>
          <w:numId w:val="92"/>
        </w:numPr>
        <w:tabs>
          <w:tab w:val="num" w:pos="720"/>
        </w:tabs>
        <w:rPr>
          <w:lang w:val="en-US"/>
        </w:rPr>
      </w:pPr>
      <w:r w:rsidRPr="00F13AB1">
        <w:rPr>
          <w:lang w:val="en-US"/>
        </w:rPr>
        <w:t xml:space="preserve">Kiểm tra tính toàn vẹn của tài liệu thông qua Blockchain. </w:t>
      </w:r>
    </w:p>
    <w:p w14:paraId="39D740F6" w14:textId="77777777" w:rsidR="00F13AB1" w:rsidRPr="00F13AB1" w:rsidRDefault="00F13AB1" w:rsidP="00F13AB1">
      <w:pPr>
        <w:rPr>
          <w:lang w:val="en-US"/>
        </w:rPr>
      </w:pPr>
      <w:r w:rsidRPr="00F13AB1">
        <w:rPr>
          <w:lang w:val="en-US"/>
        </w:rPr>
        <w:t>Việc xây dựng chức năng quản lý tài liệu giúp hỗ trợ quản lý dữ liệu công chứng điện tử tập trung, nâng cao khả năng bảo mật và hỗ trợ tra cứu tài liệu thuận tiện trong hệ thống công chứng điện tử.</w:t>
      </w:r>
    </w:p>
    <w:p w14:paraId="6285D2B5" w14:textId="77777777" w:rsidR="00F13AB1" w:rsidRPr="00F13AB1" w:rsidRDefault="00F13AB1" w:rsidP="00F13AB1"/>
    <w:p w14:paraId="73D4D4E5" w14:textId="77777777" w:rsidR="00F13AB1" w:rsidRDefault="00F13AB1" w:rsidP="00F13AB1"/>
    <w:p w14:paraId="3EB7839C" w14:textId="77777777" w:rsidR="00F13AB1" w:rsidRPr="00F13AB1" w:rsidRDefault="00F13AB1" w:rsidP="00F13AB1"/>
    <w:p w14:paraId="3B6F77F1" w14:textId="3C595BC2" w:rsidR="00BB186D" w:rsidRPr="00F13AB1" w:rsidRDefault="00BB186D" w:rsidP="001D4F95">
      <w:pPr>
        <w:pStyle w:val="Heading3"/>
        <w:rPr>
          <w:color w:val="EE0000"/>
        </w:rPr>
      </w:pPr>
      <w:r w:rsidRPr="00F13AB1">
        <w:rPr>
          <w:color w:val="EE0000"/>
        </w:rPr>
        <w:lastRenderedPageBreak/>
        <w:t>Chức năng xác minh tài liệu</w:t>
      </w:r>
    </w:p>
    <w:p w14:paraId="18197700" w14:textId="022580FC" w:rsidR="00BB186D" w:rsidRDefault="00BB186D" w:rsidP="001D4F95">
      <w:pPr>
        <w:pStyle w:val="Heading3"/>
      </w:pPr>
      <w:r>
        <w:t>Chức năng quản trị hệ thống</w:t>
      </w:r>
    </w:p>
    <w:p w14:paraId="32F4C21C" w14:textId="77777777" w:rsidR="00136CB3" w:rsidRPr="00136CB3" w:rsidRDefault="00136CB3" w:rsidP="00136CB3">
      <w:pPr>
        <w:rPr>
          <w:lang w:val="en-US"/>
        </w:rPr>
      </w:pPr>
      <w:r w:rsidRPr="00136CB3">
        <w:rPr>
          <w:lang w:val="en-US"/>
        </w:rPr>
        <w:t>Chức năng quản trị hệ thống được xây dựng nhằm hỗ trợ quản lý và giám sát hoạt động của hệ thống công chứng điện tử.</w:t>
      </w:r>
    </w:p>
    <w:p w14:paraId="72C77526" w14:textId="77777777" w:rsidR="00136CB3" w:rsidRPr="00136CB3" w:rsidRDefault="00136CB3" w:rsidP="00136CB3">
      <w:pPr>
        <w:rPr>
          <w:lang w:val="en-US"/>
        </w:rPr>
      </w:pPr>
      <w:r w:rsidRPr="00136CB3">
        <w:rPr>
          <w:lang w:val="en-US"/>
        </w:rPr>
        <w:t>Quản trị viên có thể thực hiện:</w:t>
      </w:r>
    </w:p>
    <w:p w14:paraId="68E62FDC" w14:textId="77777777" w:rsidR="00136CB3" w:rsidRPr="00136CB3" w:rsidRDefault="00136CB3">
      <w:pPr>
        <w:numPr>
          <w:ilvl w:val="0"/>
          <w:numId w:val="93"/>
        </w:numPr>
        <w:tabs>
          <w:tab w:val="num" w:pos="720"/>
        </w:tabs>
        <w:rPr>
          <w:lang w:val="en-US"/>
        </w:rPr>
      </w:pPr>
      <w:r w:rsidRPr="00136CB3">
        <w:rPr>
          <w:lang w:val="en-US"/>
        </w:rPr>
        <w:t xml:space="preserve">Quản lý tài khoản người dùng và công chứng viên; </w:t>
      </w:r>
    </w:p>
    <w:p w14:paraId="61C6EAE7" w14:textId="77777777" w:rsidR="00136CB3" w:rsidRPr="00136CB3" w:rsidRDefault="00136CB3">
      <w:pPr>
        <w:numPr>
          <w:ilvl w:val="0"/>
          <w:numId w:val="93"/>
        </w:numPr>
        <w:tabs>
          <w:tab w:val="num" w:pos="720"/>
        </w:tabs>
        <w:rPr>
          <w:lang w:val="en-US"/>
        </w:rPr>
      </w:pPr>
      <w:r w:rsidRPr="00136CB3">
        <w:rPr>
          <w:lang w:val="en-US"/>
        </w:rPr>
        <w:t xml:space="preserve">Quản lý dịch vụ công chứng; </w:t>
      </w:r>
    </w:p>
    <w:p w14:paraId="272E93E9" w14:textId="77777777" w:rsidR="00136CB3" w:rsidRPr="00136CB3" w:rsidRDefault="00136CB3">
      <w:pPr>
        <w:numPr>
          <w:ilvl w:val="0"/>
          <w:numId w:val="93"/>
        </w:numPr>
        <w:tabs>
          <w:tab w:val="num" w:pos="720"/>
        </w:tabs>
        <w:rPr>
          <w:lang w:val="en-US"/>
        </w:rPr>
      </w:pPr>
      <w:r w:rsidRPr="00136CB3">
        <w:rPr>
          <w:lang w:val="en-US"/>
        </w:rPr>
        <w:t xml:space="preserve">Quản lý mẫu văn bản công chứng; </w:t>
      </w:r>
    </w:p>
    <w:p w14:paraId="40ED0C04" w14:textId="77777777" w:rsidR="00136CB3" w:rsidRPr="00136CB3" w:rsidRDefault="00136CB3">
      <w:pPr>
        <w:numPr>
          <w:ilvl w:val="0"/>
          <w:numId w:val="93"/>
        </w:numPr>
        <w:tabs>
          <w:tab w:val="num" w:pos="720"/>
        </w:tabs>
        <w:rPr>
          <w:lang w:val="en-US"/>
        </w:rPr>
      </w:pPr>
      <w:r w:rsidRPr="00136CB3">
        <w:rPr>
          <w:lang w:val="en-US"/>
        </w:rPr>
        <w:t xml:space="preserve">Quản lý hồ sơ công chứng; </w:t>
      </w:r>
    </w:p>
    <w:p w14:paraId="60F2BC09" w14:textId="77777777" w:rsidR="00136CB3" w:rsidRPr="00136CB3" w:rsidRDefault="00136CB3">
      <w:pPr>
        <w:numPr>
          <w:ilvl w:val="0"/>
          <w:numId w:val="93"/>
        </w:numPr>
        <w:tabs>
          <w:tab w:val="num" w:pos="720"/>
        </w:tabs>
        <w:rPr>
          <w:lang w:val="en-US"/>
        </w:rPr>
      </w:pPr>
      <w:r w:rsidRPr="00136CB3">
        <w:rPr>
          <w:lang w:val="en-US"/>
        </w:rPr>
        <w:t xml:space="preserve">Theo dõi trạng thái hệ thống; </w:t>
      </w:r>
    </w:p>
    <w:p w14:paraId="5B248327" w14:textId="77777777" w:rsidR="00136CB3" w:rsidRPr="00136CB3" w:rsidRDefault="00136CB3">
      <w:pPr>
        <w:numPr>
          <w:ilvl w:val="0"/>
          <w:numId w:val="93"/>
        </w:numPr>
        <w:tabs>
          <w:tab w:val="num" w:pos="720"/>
        </w:tabs>
        <w:rPr>
          <w:lang w:val="en-US"/>
        </w:rPr>
      </w:pPr>
      <w:r w:rsidRPr="00136CB3">
        <w:rPr>
          <w:lang w:val="en-US"/>
        </w:rPr>
        <w:t xml:space="preserve">Theo dõi giao dịch và hoạt động người dùng; </w:t>
      </w:r>
    </w:p>
    <w:p w14:paraId="22C85FDD" w14:textId="77777777" w:rsidR="00136CB3" w:rsidRPr="00136CB3" w:rsidRDefault="00136CB3">
      <w:pPr>
        <w:numPr>
          <w:ilvl w:val="0"/>
          <w:numId w:val="93"/>
        </w:numPr>
        <w:tabs>
          <w:tab w:val="num" w:pos="720"/>
        </w:tabs>
        <w:rPr>
          <w:lang w:val="en-US"/>
        </w:rPr>
      </w:pPr>
      <w:r w:rsidRPr="00136CB3">
        <w:rPr>
          <w:lang w:val="en-US"/>
        </w:rPr>
        <w:t xml:space="preserve">Thống kê và báo cáo dữ liệu hệ thống. </w:t>
      </w:r>
    </w:p>
    <w:p w14:paraId="7C125BF3" w14:textId="77777777" w:rsidR="00136CB3" w:rsidRPr="00136CB3" w:rsidRDefault="00136CB3" w:rsidP="00136CB3">
      <w:pPr>
        <w:rPr>
          <w:lang w:val="en-US"/>
        </w:rPr>
      </w:pPr>
      <w:r w:rsidRPr="00136CB3">
        <w:rPr>
          <w:lang w:val="en-US"/>
        </w:rPr>
        <w:t>Ngoài ra, hệ thống hỗ trợ quản trị viên theo dõi hoạt động lưu trữ tài liệu, trạng thái kết nối Blockchain và các giao dịch xác minh dữ liệu.</w:t>
      </w:r>
    </w:p>
    <w:p w14:paraId="675E8218" w14:textId="77777777" w:rsidR="00136CB3" w:rsidRPr="00136CB3" w:rsidRDefault="00136CB3" w:rsidP="00136CB3">
      <w:pPr>
        <w:rPr>
          <w:lang w:val="en-US"/>
        </w:rPr>
      </w:pPr>
      <w:r w:rsidRPr="00136CB3">
        <w:rPr>
          <w:lang w:val="en-US"/>
        </w:rPr>
        <w:t>Chức năng quản trị giúp hỗ trợ vận hành hệ thống ổn định, nâng cao khả năng quản lý dữ liệu và bảo đảm hoạt động của hệ thống công chứng điện tử.</w:t>
      </w:r>
    </w:p>
    <w:p w14:paraId="599C5D3B" w14:textId="77777777" w:rsidR="00F13AB1" w:rsidRPr="00F13AB1" w:rsidRDefault="00F13AB1" w:rsidP="00F13AB1"/>
    <w:p w14:paraId="5549B76B" w14:textId="5B9329B5" w:rsidR="00BB186D" w:rsidRDefault="00BB186D" w:rsidP="001D4F95">
      <w:pPr>
        <w:pStyle w:val="Heading2"/>
      </w:pPr>
      <w:r>
        <w:lastRenderedPageBreak/>
        <w:t>Biểu đồ Use Case hệ thống</w:t>
      </w:r>
    </w:p>
    <w:p w14:paraId="0BB6FB9D" w14:textId="5D84B762" w:rsidR="00BB186D" w:rsidRDefault="00BB186D" w:rsidP="001D4F95">
      <w:pPr>
        <w:pStyle w:val="Heading3"/>
      </w:pPr>
      <w:r>
        <w:t>Use Case tổng quát hệ thống</w:t>
      </w:r>
    </w:p>
    <w:p w14:paraId="10AD6E71" w14:textId="4819C987" w:rsidR="00BB186D" w:rsidRDefault="00BB186D" w:rsidP="001D4F95">
      <w:pPr>
        <w:pStyle w:val="Heading3"/>
      </w:pPr>
      <w:r>
        <w:t xml:space="preserve">Use Case của người dân </w:t>
      </w:r>
    </w:p>
    <w:p w14:paraId="7BB20610" w14:textId="75FD1007" w:rsidR="00BB186D" w:rsidRDefault="00BB186D" w:rsidP="001D4F95">
      <w:pPr>
        <w:pStyle w:val="Heading3"/>
      </w:pPr>
      <w:r>
        <w:t>Use Case của công chứng viên</w:t>
      </w:r>
    </w:p>
    <w:p w14:paraId="2BBB93F3" w14:textId="251EA932" w:rsidR="00BB186D" w:rsidRDefault="00BB186D" w:rsidP="001D4F95">
      <w:pPr>
        <w:pStyle w:val="Heading3"/>
      </w:pPr>
      <w:r>
        <w:t>Use Case của quản trị viên</w:t>
      </w:r>
    </w:p>
    <w:p w14:paraId="477DBA65" w14:textId="01C51223" w:rsidR="00BB186D" w:rsidRDefault="00BB186D" w:rsidP="001D4F95">
      <w:pPr>
        <w:pStyle w:val="Heading2"/>
      </w:pPr>
      <w:r>
        <w:t>Biểu đồ Sequence Diagram</w:t>
      </w:r>
    </w:p>
    <w:p w14:paraId="444FAAE4" w14:textId="11193B7E" w:rsidR="00BB186D" w:rsidRDefault="00BB186D" w:rsidP="001D4F95">
      <w:pPr>
        <w:pStyle w:val="Heading2"/>
      </w:pPr>
      <w:r>
        <w:t>Thiết kế kiến trúc hệ thống</w:t>
      </w:r>
    </w:p>
    <w:p w14:paraId="37C12049" w14:textId="073BFD81" w:rsidR="00BB186D" w:rsidRDefault="00BB186D" w:rsidP="001D4F95">
      <w:pPr>
        <w:pStyle w:val="Heading3"/>
      </w:pPr>
      <w:r>
        <w:t>Kiến trúc tổng thể hệ thống</w:t>
      </w:r>
    </w:p>
    <w:p w14:paraId="6F5FA457" w14:textId="6BE1022B" w:rsidR="00BB186D" w:rsidRDefault="00BB186D" w:rsidP="001D4F95">
      <w:pPr>
        <w:pStyle w:val="Heading3"/>
      </w:pPr>
      <w:r>
        <w:t>Kiến trúc</w:t>
      </w:r>
      <w:r w:rsidR="001D4F95">
        <w:t xml:space="preserve"> frontend</w:t>
      </w:r>
    </w:p>
    <w:p w14:paraId="20A07802" w14:textId="495B014B" w:rsidR="001D4F95" w:rsidRDefault="001D4F95" w:rsidP="001D4F95">
      <w:pPr>
        <w:pStyle w:val="Heading3"/>
      </w:pPr>
      <w:r>
        <w:t>Kiến trúc backend</w:t>
      </w:r>
    </w:p>
    <w:p w14:paraId="0FD545DD" w14:textId="5BDE853F" w:rsidR="001D4F95" w:rsidRDefault="001D4F95" w:rsidP="001D4F95">
      <w:pPr>
        <w:pStyle w:val="Heading3"/>
      </w:pPr>
      <w:r>
        <w:t>Kiến trúc Blockchain</w:t>
      </w:r>
    </w:p>
    <w:p w14:paraId="62D9E3F3" w14:textId="1E2E7520" w:rsidR="001D4F95" w:rsidRDefault="001D4F95" w:rsidP="001D4F95">
      <w:pPr>
        <w:pStyle w:val="Heading3"/>
      </w:pPr>
      <w:r>
        <w:t>Kiến trúc lưu trữ tài liệu</w:t>
      </w:r>
    </w:p>
    <w:p w14:paraId="01A301F9" w14:textId="1A132F95" w:rsidR="001D4F95" w:rsidRDefault="001D4F95" w:rsidP="001D4F95">
      <w:pPr>
        <w:pStyle w:val="Heading2"/>
      </w:pPr>
      <w:r>
        <w:t>Thiết kế cơ sở dữ liệu</w:t>
      </w:r>
    </w:p>
    <w:p w14:paraId="31E1F9F1" w14:textId="16F32D88" w:rsidR="001D4F95" w:rsidRPr="001D4F95" w:rsidRDefault="001D4F95" w:rsidP="001D4F95">
      <w:pPr>
        <w:pStyle w:val="Heading2"/>
        <w:rPr>
          <w:lang w:val="en-US"/>
        </w:rPr>
      </w:pPr>
      <w:r w:rsidRPr="001D4F95">
        <w:rPr>
          <w:lang w:val="en-US"/>
        </w:rPr>
        <w:t>Thiết kế bảo mật hệ thống</w:t>
      </w:r>
    </w:p>
    <w:p w14:paraId="04054A35" w14:textId="7FA884E4" w:rsidR="001D4F95" w:rsidRDefault="001D4F95" w:rsidP="001D4F95">
      <w:pPr>
        <w:pStyle w:val="Heading3"/>
        <w:rPr>
          <w:lang w:val="en-US"/>
        </w:rPr>
      </w:pPr>
      <w:r w:rsidRPr="001D4F95">
        <w:rPr>
          <w:lang w:val="en-US"/>
        </w:rPr>
        <w:t>Bảo mật JWT</w:t>
      </w:r>
    </w:p>
    <w:p w14:paraId="6BD898CD" w14:textId="2CEF68AB" w:rsidR="00136CB3" w:rsidRPr="00136CB3" w:rsidRDefault="00136CB3" w:rsidP="00136CB3">
      <w:pPr>
        <w:rPr>
          <w:lang w:val="en-US"/>
        </w:rPr>
      </w:pPr>
      <w:r w:rsidRPr="00136CB3">
        <w:rPr>
          <w:lang w:val="en-US"/>
        </w:rPr>
        <w:t>Hệ thống sử dụng JWT (JSON Web Token) để thực hiện xác thực người dùng và quản lý phiên đăng nhập trong quá trình sử dụng website công chứng điện tử.</w:t>
      </w:r>
    </w:p>
    <w:p w14:paraId="6F6ACE48" w14:textId="060B0022" w:rsidR="00F050D1" w:rsidRDefault="00136CB3" w:rsidP="00136CB3">
      <w:pPr>
        <w:rPr>
          <w:lang w:val="en-US"/>
        </w:rPr>
      </w:pPr>
      <w:r w:rsidRPr="00136CB3">
        <w:rPr>
          <w:lang w:val="en-US"/>
        </w:rPr>
        <w:t>Sau khi người dùng đăng nhập thành công, hệ thống sẽ tạo một token xác thực và gửi về phía client. Token này chứa các thông tin cần thiết để nhận diện người dùng và xác định quyền truy cập tương ứng với vai trò của tài khoản trong hệ thống.</w:t>
      </w:r>
      <w:r w:rsidR="00F050D1">
        <w:rPr>
          <w:lang w:val="en-US"/>
        </w:rPr>
        <w:t xml:space="preserve"> Cấu trúc của token: </w:t>
      </w:r>
    </w:p>
    <w:p w14:paraId="3CCB4B66" w14:textId="26ECED76" w:rsidR="00136CB3" w:rsidRDefault="00136CB3" w:rsidP="00F050D1">
      <w:pPr>
        <w:spacing w:line="240" w:lineRule="auto"/>
        <w:ind w:firstLine="0"/>
        <w:jc w:val="left"/>
        <w:rPr>
          <w:lang w:val="en-US"/>
        </w:rPr>
      </w:pPr>
    </w:p>
    <w:tbl>
      <w:tblPr>
        <w:tblStyle w:val="TableGrid"/>
        <w:tblW w:w="0" w:type="auto"/>
        <w:tblLook w:val="04A0" w:firstRow="1" w:lastRow="0" w:firstColumn="1" w:lastColumn="0" w:noHBand="0" w:noVBand="1"/>
      </w:tblPr>
      <w:tblGrid>
        <w:gridCol w:w="9061"/>
      </w:tblGrid>
      <w:tr w:rsidR="00136CB3" w14:paraId="5A441962" w14:textId="77777777" w:rsidTr="00136CB3">
        <w:tc>
          <w:tcPr>
            <w:tcW w:w="9061" w:type="dxa"/>
          </w:tcPr>
          <w:p w14:paraId="3FE01E90" w14:textId="77777777" w:rsidR="00136CB3" w:rsidRPr="00136CB3" w:rsidRDefault="00136CB3" w:rsidP="00136CB3">
            <w:pPr>
              <w:ind w:firstLine="0"/>
              <w:rPr>
                <w:lang w:val="en-US"/>
              </w:rPr>
            </w:pPr>
            <w:r w:rsidRPr="00136CB3">
              <w:rPr>
                <w:lang w:val="en-US"/>
              </w:rPr>
              <w:t>{</w:t>
            </w:r>
          </w:p>
          <w:p w14:paraId="14015641" w14:textId="77777777" w:rsidR="00136CB3" w:rsidRPr="00136CB3" w:rsidRDefault="00136CB3" w:rsidP="00136CB3">
            <w:pPr>
              <w:ind w:firstLine="0"/>
              <w:rPr>
                <w:lang w:val="en-US"/>
              </w:rPr>
            </w:pPr>
            <w:r w:rsidRPr="00136CB3">
              <w:rPr>
                <w:lang w:val="en-US"/>
              </w:rPr>
              <w:t xml:space="preserve">  "header</w:t>
            </w:r>
            <w:proofErr w:type="gramStart"/>
            <w:r w:rsidRPr="00136CB3">
              <w:rPr>
                <w:lang w:val="en-US"/>
              </w:rPr>
              <w:t>": {</w:t>
            </w:r>
            <w:proofErr w:type="gramEnd"/>
          </w:p>
          <w:p w14:paraId="1256AA39" w14:textId="77777777" w:rsidR="00136CB3" w:rsidRPr="00136CB3" w:rsidRDefault="00136CB3" w:rsidP="00136CB3">
            <w:pPr>
              <w:ind w:firstLine="0"/>
              <w:rPr>
                <w:lang w:val="en-US"/>
              </w:rPr>
            </w:pPr>
            <w:r w:rsidRPr="00136CB3">
              <w:rPr>
                <w:lang w:val="en-US"/>
              </w:rPr>
              <w:t xml:space="preserve">    "alg": "HS256",</w:t>
            </w:r>
          </w:p>
          <w:p w14:paraId="21CCFF70" w14:textId="77777777" w:rsidR="00136CB3" w:rsidRPr="00136CB3" w:rsidRDefault="00136CB3" w:rsidP="00136CB3">
            <w:pPr>
              <w:ind w:firstLine="0"/>
              <w:rPr>
                <w:lang w:val="en-US"/>
              </w:rPr>
            </w:pPr>
            <w:r w:rsidRPr="00136CB3">
              <w:rPr>
                <w:lang w:val="en-US"/>
              </w:rPr>
              <w:t xml:space="preserve">    "typ": "JWT"</w:t>
            </w:r>
          </w:p>
          <w:p w14:paraId="50701E0A" w14:textId="77777777" w:rsidR="00136CB3" w:rsidRPr="00136CB3" w:rsidRDefault="00136CB3" w:rsidP="00136CB3">
            <w:pPr>
              <w:ind w:firstLine="0"/>
              <w:rPr>
                <w:lang w:val="en-US"/>
              </w:rPr>
            </w:pPr>
            <w:r w:rsidRPr="00136CB3">
              <w:rPr>
                <w:lang w:val="en-US"/>
              </w:rPr>
              <w:t xml:space="preserve">  },</w:t>
            </w:r>
          </w:p>
          <w:p w14:paraId="783D41DE" w14:textId="77777777" w:rsidR="00136CB3" w:rsidRPr="00136CB3" w:rsidRDefault="00136CB3" w:rsidP="00136CB3">
            <w:pPr>
              <w:ind w:firstLine="0"/>
              <w:rPr>
                <w:lang w:val="en-US"/>
              </w:rPr>
            </w:pPr>
            <w:r w:rsidRPr="00136CB3">
              <w:rPr>
                <w:lang w:val="en-US"/>
              </w:rPr>
              <w:t xml:space="preserve">  "payload</w:t>
            </w:r>
            <w:proofErr w:type="gramStart"/>
            <w:r w:rsidRPr="00136CB3">
              <w:rPr>
                <w:lang w:val="en-US"/>
              </w:rPr>
              <w:t>": {</w:t>
            </w:r>
            <w:proofErr w:type="gramEnd"/>
          </w:p>
          <w:p w14:paraId="6114D27D" w14:textId="77777777" w:rsidR="00136CB3" w:rsidRPr="00136CB3" w:rsidRDefault="00136CB3" w:rsidP="00136CB3">
            <w:pPr>
              <w:ind w:firstLine="0"/>
              <w:rPr>
                <w:lang w:val="en-US"/>
              </w:rPr>
            </w:pPr>
            <w:r w:rsidRPr="00136CB3">
              <w:rPr>
                <w:lang w:val="en-US"/>
              </w:rPr>
              <w:lastRenderedPageBreak/>
              <w:t xml:space="preserve">    "sub": "8f3a2c1e-9b12-4a2d-91f3-1256abc78901",</w:t>
            </w:r>
          </w:p>
          <w:p w14:paraId="76DBF487" w14:textId="1434AF5D" w:rsidR="00136CB3" w:rsidRPr="00136CB3" w:rsidRDefault="00136CB3" w:rsidP="00136CB3">
            <w:pPr>
              <w:ind w:firstLine="0"/>
              <w:rPr>
                <w:lang w:val="en-US"/>
              </w:rPr>
            </w:pPr>
            <w:r w:rsidRPr="00136CB3">
              <w:rPr>
                <w:lang w:val="en-US"/>
              </w:rPr>
              <w:t xml:space="preserve">    "email": "</w:t>
            </w:r>
            <w:r w:rsidR="00F050D1">
              <w:rPr>
                <w:lang w:val="en-US"/>
              </w:rPr>
              <w:t>tuyenngduc12@gmail.com</w:t>
            </w:r>
            <w:r w:rsidRPr="00136CB3">
              <w:rPr>
                <w:lang w:val="en-US"/>
              </w:rPr>
              <w:t>",</w:t>
            </w:r>
          </w:p>
          <w:p w14:paraId="6F40C731" w14:textId="7615027C" w:rsidR="00136CB3" w:rsidRPr="00136CB3" w:rsidRDefault="00136CB3" w:rsidP="00136CB3">
            <w:pPr>
              <w:ind w:firstLine="0"/>
              <w:rPr>
                <w:lang w:val="en-US"/>
              </w:rPr>
            </w:pPr>
            <w:r w:rsidRPr="00136CB3">
              <w:rPr>
                <w:lang w:val="en-US"/>
              </w:rPr>
              <w:t xml:space="preserve">    "fullName": "Nguyen </w:t>
            </w:r>
            <w:r w:rsidR="00F050D1">
              <w:rPr>
                <w:lang w:val="en-US"/>
              </w:rPr>
              <w:t>Duc Tuyen</w:t>
            </w:r>
            <w:r w:rsidRPr="00136CB3">
              <w:rPr>
                <w:lang w:val="en-US"/>
              </w:rPr>
              <w:t>",</w:t>
            </w:r>
          </w:p>
          <w:p w14:paraId="23268F39" w14:textId="77777777" w:rsidR="00136CB3" w:rsidRPr="00136CB3" w:rsidRDefault="00136CB3" w:rsidP="00136CB3">
            <w:pPr>
              <w:ind w:firstLine="0"/>
              <w:rPr>
                <w:lang w:val="en-US"/>
              </w:rPr>
            </w:pPr>
            <w:r w:rsidRPr="00136CB3">
              <w:rPr>
                <w:lang w:val="en-US"/>
              </w:rPr>
              <w:t xml:space="preserve">    "role": "NOTARY",</w:t>
            </w:r>
          </w:p>
          <w:p w14:paraId="19515141" w14:textId="77777777" w:rsidR="00136CB3" w:rsidRPr="00136CB3" w:rsidRDefault="00136CB3" w:rsidP="00136CB3">
            <w:pPr>
              <w:ind w:firstLine="0"/>
              <w:rPr>
                <w:lang w:val="en-US"/>
              </w:rPr>
            </w:pPr>
            <w:r w:rsidRPr="00136CB3">
              <w:rPr>
                <w:lang w:val="en-US"/>
              </w:rPr>
              <w:t xml:space="preserve">    "iss": "e-notary-system",</w:t>
            </w:r>
          </w:p>
          <w:p w14:paraId="5FA6F265" w14:textId="77777777" w:rsidR="00136CB3" w:rsidRPr="00136CB3" w:rsidRDefault="00136CB3" w:rsidP="00136CB3">
            <w:pPr>
              <w:ind w:firstLine="0"/>
              <w:rPr>
                <w:lang w:val="en-US"/>
              </w:rPr>
            </w:pPr>
            <w:r w:rsidRPr="00136CB3">
              <w:rPr>
                <w:lang w:val="en-US"/>
              </w:rPr>
              <w:t xml:space="preserve">    "iat": 1716789123,</w:t>
            </w:r>
          </w:p>
          <w:p w14:paraId="22ADE6FB" w14:textId="77777777" w:rsidR="00136CB3" w:rsidRPr="00136CB3" w:rsidRDefault="00136CB3" w:rsidP="00136CB3">
            <w:pPr>
              <w:ind w:firstLine="0"/>
              <w:rPr>
                <w:lang w:val="en-US"/>
              </w:rPr>
            </w:pPr>
            <w:r w:rsidRPr="00136CB3">
              <w:rPr>
                <w:lang w:val="en-US"/>
              </w:rPr>
              <w:t xml:space="preserve">    "exp": 1716792723</w:t>
            </w:r>
          </w:p>
          <w:p w14:paraId="0483004E" w14:textId="77777777" w:rsidR="00136CB3" w:rsidRPr="00136CB3" w:rsidRDefault="00136CB3" w:rsidP="00136CB3">
            <w:pPr>
              <w:ind w:firstLine="0"/>
              <w:rPr>
                <w:lang w:val="en-US"/>
              </w:rPr>
            </w:pPr>
            <w:r w:rsidRPr="00136CB3">
              <w:rPr>
                <w:lang w:val="en-US"/>
              </w:rPr>
              <w:t xml:space="preserve">  },</w:t>
            </w:r>
          </w:p>
          <w:p w14:paraId="30AF7100" w14:textId="77777777" w:rsidR="00136CB3" w:rsidRPr="00136CB3" w:rsidRDefault="00136CB3" w:rsidP="00136CB3">
            <w:pPr>
              <w:ind w:firstLine="0"/>
              <w:rPr>
                <w:lang w:val="en-US"/>
              </w:rPr>
            </w:pPr>
            <w:r w:rsidRPr="00136CB3">
              <w:rPr>
                <w:lang w:val="en-US"/>
              </w:rPr>
              <w:t xml:space="preserve">  "signature": "HMACSHA256(base64UrlEncode(header) + '.' + base64UrlEncode(payload), secretKey)"</w:t>
            </w:r>
          </w:p>
          <w:p w14:paraId="2C9E9197" w14:textId="558EDD79" w:rsidR="00136CB3" w:rsidRDefault="00136CB3" w:rsidP="00136CB3">
            <w:pPr>
              <w:ind w:firstLine="0"/>
              <w:rPr>
                <w:lang w:val="en-US"/>
              </w:rPr>
            </w:pPr>
            <w:r w:rsidRPr="00136CB3">
              <w:rPr>
                <w:lang w:val="en-US"/>
              </w:rPr>
              <w:t>}</w:t>
            </w:r>
          </w:p>
        </w:tc>
      </w:tr>
    </w:tbl>
    <w:p w14:paraId="57D7FF4B" w14:textId="77777777" w:rsidR="00F050D1" w:rsidRDefault="00F050D1" w:rsidP="00F050D1">
      <w:pPr>
        <w:jc w:val="left"/>
        <w:rPr>
          <w:lang w:val="en-US"/>
        </w:rPr>
      </w:pPr>
      <w:r>
        <w:rPr>
          <w:lang w:val="en-US"/>
        </w:rPr>
        <w:lastRenderedPageBreak/>
        <w:t xml:space="preserve">Trong đó: </w:t>
      </w:r>
    </w:p>
    <w:p w14:paraId="5C0395FD" w14:textId="60A2926B" w:rsidR="00F050D1" w:rsidRPr="00F050D1" w:rsidRDefault="00F050D1">
      <w:pPr>
        <w:pStyle w:val="ListParagraph"/>
        <w:numPr>
          <w:ilvl w:val="0"/>
          <w:numId w:val="94"/>
        </w:numPr>
        <w:jc w:val="left"/>
        <w:rPr>
          <w:lang w:val="en-US"/>
        </w:rPr>
      </w:pPr>
      <w:r w:rsidRPr="00F050D1">
        <w:rPr>
          <w:lang w:val="en-US"/>
        </w:rPr>
        <w:t>alg: Thuật toán dùng để ký token.</w:t>
      </w:r>
    </w:p>
    <w:p w14:paraId="109E044C" w14:textId="77777777" w:rsidR="00F050D1" w:rsidRPr="00F050D1" w:rsidRDefault="00F050D1">
      <w:pPr>
        <w:pStyle w:val="ListParagraph"/>
        <w:numPr>
          <w:ilvl w:val="0"/>
          <w:numId w:val="94"/>
        </w:numPr>
        <w:jc w:val="left"/>
        <w:rPr>
          <w:lang w:val="en-US"/>
        </w:rPr>
      </w:pPr>
      <w:r w:rsidRPr="00F050D1">
        <w:rPr>
          <w:lang w:val="en-US"/>
        </w:rPr>
        <w:t>typ: Loại token, ở đây là JWT.</w:t>
      </w:r>
    </w:p>
    <w:p w14:paraId="191794FA" w14:textId="77777777" w:rsidR="00F050D1" w:rsidRPr="00F050D1" w:rsidRDefault="00F050D1">
      <w:pPr>
        <w:pStyle w:val="ListParagraph"/>
        <w:numPr>
          <w:ilvl w:val="0"/>
          <w:numId w:val="94"/>
        </w:numPr>
        <w:jc w:val="left"/>
        <w:rPr>
          <w:lang w:val="en-US"/>
        </w:rPr>
      </w:pPr>
      <w:r w:rsidRPr="00F050D1">
        <w:rPr>
          <w:lang w:val="en-US"/>
        </w:rPr>
        <w:t>sub: Định danh người dùng.</w:t>
      </w:r>
    </w:p>
    <w:p w14:paraId="38BB0B98" w14:textId="77777777" w:rsidR="00F050D1" w:rsidRPr="00F050D1" w:rsidRDefault="00F050D1">
      <w:pPr>
        <w:pStyle w:val="ListParagraph"/>
        <w:numPr>
          <w:ilvl w:val="0"/>
          <w:numId w:val="94"/>
        </w:numPr>
        <w:jc w:val="left"/>
        <w:rPr>
          <w:lang w:val="en-US"/>
        </w:rPr>
      </w:pPr>
      <w:r w:rsidRPr="00F050D1">
        <w:rPr>
          <w:lang w:val="en-US"/>
        </w:rPr>
        <w:t>email: Email người dùng.</w:t>
      </w:r>
    </w:p>
    <w:p w14:paraId="7AB898B6" w14:textId="77777777" w:rsidR="00F050D1" w:rsidRPr="00F050D1" w:rsidRDefault="00F050D1">
      <w:pPr>
        <w:pStyle w:val="ListParagraph"/>
        <w:numPr>
          <w:ilvl w:val="0"/>
          <w:numId w:val="94"/>
        </w:numPr>
        <w:jc w:val="left"/>
        <w:rPr>
          <w:lang w:val="en-US"/>
        </w:rPr>
      </w:pPr>
      <w:r w:rsidRPr="00F050D1">
        <w:rPr>
          <w:lang w:val="en-US"/>
        </w:rPr>
        <w:t>fullName: Họ tên người dùng.</w:t>
      </w:r>
    </w:p>
    <w:p w14:paraId="16C77DCC" w14:textId="77777777" w:rsidR="00F050D1" w:rsidRPr="00F050D1" w:rsidRDefault="00F050D1">
      <w:pPr>
        <w:pStyle w:val="ListParagraph"/>
        <w:numPr>
          <w:ilvl w:val="0"/>
          <w:numId w:val="94"/>
        </w:numPr>
        <w:jc w:val="left"/>
        <w:rPr>
          <w:lang w:val="en-US"/>
        </w:rPr>
      </w:pPr>
      <w:r w:rsidRPr="00F050D1">
        <w:rPr>
          <w:lang w:val="en-US"/>
        </w:rPr>
        <w:t>role: Vai trò trong hệ thống.</w:t>
      </w:r>
    </w:p>
    <w:p w14:paraId="7E31C25D" w14:textId="77777777" w:rsidR="00F050D1" w:rsidRPr="00F050D1" w:rsidRDefault="00F050D1">
      <w:pPr>
        <w:pStyle w:val="ListParagraph"/>
        <w:numPr>
          <w:ilvl w:val="0"/>
          <w:numId w:val="94"/>
        </w:numPr>
        <w:jc w:val="left"/>
        <w:rPr>
          <w:lang w:val="en-US"/>
        </w:rPr>
      </w:pPr>
      <w:r w:rsidRPr="00F050D1">
        <w:rPr>
          <w:lang w:val="en-US"/>
        </w:rPr>
        <w:t>iss: Hệ thống phát hành token.</w:t>
      </w:r>
    </w:p>
    <w:p w14:paraId="55FA6005" w14:textId="77777777" w:rsidR="00F050D1" w:rsidRPr="00F050D1" w:rsidRDefault="00F050D1">
      <w:pPr>
        <w:pStyle w:val="ListParagraph"/>
        <w:numPr>
          <w:ilvl w:val="0"/>
          <w:numId w:val="94"/>
        </w:numPr>
        <w:jc w:val="left"/>
        <w:rPr>
          <w:lang w:val="en-US"/>
        </w:rPr>
      </w:pPr>
      <w:r w:rsidRPr="00F050D1">
        <w:rPr>
          <w:lang w:val="en-US"/>
        </w:rPr>
        <w:t>iat: Thời điểm token được tạo.</w:t>
      </w:r>
    </w:p>
    <w:p w14:paraId="014291F0" w14:textId="77777777" w:rsidR="00F050D1" w:rsidRPr="00F050D1" w:rsidRDefault="00F050D1">
      <w:pPr>
        <w:pStyle w:val="ListParagraph"/>
        <w:numPr>
          <w:ilvl w:val="0"/>
          <w:numId w:val="94"/>
        </w:numPr>
        <w:jc w:val="left"/>
        <w:rPr>
          <w:lang w:val="en-US"/>
        </w:rPr>
      </w:pPr>
      <w:r w:rsidRPr="00F050D1">
        <w:rPr>
          <w:lang w:val="en-US"/>
        </w:rPr>
        <w:t>exp: Thời điểm token hết hạn.</w:t>
      </w:r>
    </w:p>
    <w:p w14:paraId="4C52BE04" w14:textId="71E549CC" w:rsidR="00136CB3" w:rsidRPr="00F050D1" w:rsidRDefault="00F050D1">
      <w:pPr>
        <w:pStyle w:val="ListParagraph"/>
        <w:numPr>
          <w:ilvl w:val="0"/>
          <w:numId w:val="94"/>
        </w:numPr>
        <w:jc w:val="left"/>
        <w:rPr>
          <w:lang w:val="en-US"/>
        </w:rPr>
      </w:pPr>
      <w:r w:rsidRPr="00F050D1">
        <w:rPr>
          <w:lang w:val="en-US"/>
        </w:rPr>
        <w:t>signature: Chữ ký dùng để kiểm tra token có bị sửa đổi hay không.</w:t>
      </w:r>
    </w:p>
    <w:p w14:paraId="6F7889E1" w14:textId="77777777" w:rsidR="00136CB3" w:rsidRPr="00136CB3" w:rsidRDefault="00136CB3" w:rsidP="00136CB3">
      <w:pPr>
        <w:rPr>
          <w:lang w:val="en-US"/>
        </w:rPr>
      </w:pPr>
      <w:r w:rsidRPr="00136CB3">
        <w:rPr>
          <w:lang w:val="en-US"/>
        </w:rPr>
        <w:t>Trong các lần gửi request tiếp theo, token sẽ được đính kèm để backend kiểm tra tính hợp lệ trước khi cho phép truy cập tài nguyên hoặc thực hiện chức năng nghiệp vụ. Nếu token không hợp lệ hoặc đã hết hạn, hệ thống sẽ từ chối request và yêu cầu người dùng đăng nhập lại.</w:t>
      </w:r>
    </w:p>
    <w:p w14:paraId="7E4E61F7" w14:textId="77777777" w:rsidR="00136CB3" w:rsidRPr="00136CB3" w:rsidRDefault="00136CB3" w:rsidP="00136CB3">
      <w:pPr>
        <w:rPr>
          <w:lang w:val="en-US"/>
        </w:rPr>
      </w:pPr>
      <w:r w:rsidRPr="00136CB3">
        <w:rPr>
          <w:lang w:val="en-US"/>
        </w:rPr>
        <w:t>Việc sử dụng JWT giúp hệ thống giảm phụ thuộc vào cơ chế lưu session trên server, đồng thời hỗ trợ quản lý xác thực linh hoạt hơn trong mô hình website sử dụng frontend và backend tách biệt.</w:t>
      </w:r>
    </w:p>
    <w:p w14:paraId="201129DB" w14:textId="77777777" w:rsidR="00136CB3" w:rsidRPr="00136CB3" w:rsidRDefault="00136CB3" w:rsidP="00136CB3">
      <w:pPr>
        <w:rPr>
          <w:lang w:val="en-US"/>
        </w:rPr>
      </w:pPr>
      <w:r w:rsidRPr="00136CB3">
        <w:rPr>
          <w:lang w:val="en-US"/>
        </w:rPr>
        <w:t>Ngoài ra, JWT còn được kết hợp với cơ chế phân quyền theo vai trò nhằm kiểm soát quyền truy cập của từng nhóm người dùng như người dân, công chứng viên và quản trị viên, từ đó nâng cao khả năng bảo mật cho hệ thống công chứng điện tử.</w:t>
      </w:r>
    </w:p>
    <w:p w14:paraId="75F09991" w14:textId="4D7F8A67" w:rsidR="00136CB3" w:rsidRPr="00136CB3" w:rsidRDefault="00136CB3" w:rsidP="00136CB3">
      <w:pPr>
        <w:rPr>
          <w:lang w:val="en-US"/>
        </w:rPr>
      </w:pPr>
    </w:p>
    <w:p w14:paraId="59FC7C9D" w14:textId="7EFF1609" w:rsidR="001D4F95" w:rsidRDefault="001D4F95" w:rsidP="001D4F95">
      <w:pPr>
        <w:pStyle w:val="Heading3"/>
        <w:rPr>
          <w:lang w:val="en-US"/>
        </w:rPr>
      </w:pPr>
      <w:r w:rsidRPr="001D4F95">
        <w:rPr>
          <w:lang w:val="en-US"/>
        </w:rPr>
        <w:lastRenderedPageBreak/>
        <w:t>Mã hóa dữ liệu</w:t>
      </w:r>
    </w:p>
    <w:p w14:paraId="0CE03FC5" w14:textId="4B70C595" w:rsidR="00F050D1" w:rsidRPr="00F050D1" w:rsidRDefault="00F050D1" w:rsidP="00F050D1">
      <w:pPr>
        <w:rPr>
          <w:lang w:val="en-US"/>
        </w:rPr>
      </w:pPr>
      <w:r w:rsidRPr="00F050D1">
        <w:rPr>
          <w:lang w:val="en-US"/>
        </w:rPr>
        <w:t>Hệ thống công chứng điện tử xử lý nhiều dữ liệu quan trọng như tài liệu công chứng, giấy tờ cá nhân và thông tin người dùng. Vì vậy, hệ thống áp dụng cơ chế mã hóa dữ liệu nhằm tăng cường khả năng bảo mật và hạn chế nguy cơ truy cập trái phép.</w:t>
      </w:r>
    </w:p>
    <w:p w14:paraId="11FB3106" w14:textId="77777777" w:rsidR="00F050D1" w:rsidRPr="00F050D1" w:rsidRDefault="00F050D1" w:rsidP="00F050D1">
      <w:pPr>
        <w:rPr>
          <w:lang w:val="en-US"/>
        </w:rPr>
      </w:pPr>
      <w:r w:rsidRPr="00F050D1">
        <w:rPr>
          <w:lang w:val="en-US"/>
        </w:rPr>
        <w:t>Trong hệ thống, các tài liệu điện tử được mã hóa trước khi lưu trữ trên hệ thống Object Storage. Quá trình mã hóa sử dụng thuật toán AES-256-CBC nhằm bảo vệ nội dung file công chứng điện tử trong quá trình lưu trữ và truy xuất dữ liệu.</w:t>
      </w:r>
    </w:p>
    <w:p w14:paraId="6C947F74" w14:textId="77777777" w:rsidR="00F050D1" w:rsidRPr="00F050D1" w:rsidRDefault="00F050D1" w:rsidP="00F050D1">
      <w:pPr>
        <w:rPr>
          <w:lang w:val="en-US"/>
        </w:rPr>
      </w:pPr>
      <w:r w:rsidRPr="00F050D1">
        <w:rPr>
          <w:lang w:val="en-US"/>
        </w:rPr>
        <w:t>Khóa mã hóa được dẫn xuất từ mật khẩu thông qua thuật toán PBKDF2 kết hợp với salt nhằm tăng khả năng chống tấn công dò khóa. Sau khi mã hóa, dữ liệu tài liệu sẽ được lưu trữ dưới dạng dữ liệu mã hóa thay vì dữ liệu gốc.</w:t>
      </w:r>
    </w:p>
    <w:p w14:paraId="17EA81E6" w14:textId="77777777" w:rsidR="00F050D1" w:rsidRPr="00F050D1" w:rsidRDefault="00F050D1" w:rsidP="00F050D1">
      <w:pPr>
        <w:rPr>
          <w:lang w:val="en-US"/>
        </w:rPr>
      </w:pPr>
      <w:r w:rsidRPr="00F050D1">
        <w:rPr>
          <w:lang w:val="en-US"/>
        </w:rPr>
        <w:t>Ngoài ra, hệ thống chỉ thực hiện giải mã dữ liệu khi người dùng có quyền truy cập hợp lệ vào tài liệu tương ứng. Điều này giúp nâng cao khả năng bảo vệ dữ liệu công chứng điện tử và giảm nguy cơ rò rỉ thông tin trong hệ thống.</w:t>
      </w:r>
    </w:p>
    <w:p w14:paraId="0CEC2B56" w14:textId="77777777" w:rsidR="00F050D1" w:rsidRPr="00F050D1" w:rsidRDefault="00F050D1" w:rsidP="00F050D1">
      <w:pPr>
        <w:ind w:firstLine="0"/>
        <w:rPr>
          <w:lang w:val="en-US"/>
        </w:rPr>
      </w:pPr>
    </w:p>
    <w:p w14:paraId="71F58D75" w14:textId="2CC71CD4" w:rsidR="001D4F95" w:rsidRDefault="001D4F95" w:rsidP="001D4F95">
      <w:pPr>
        <w:pStyle w:val="Heading3"/>
        <w:rPr>
          <w:lang w:val="en-US"/>
        </w:rPr>
      </w:pPr>
      <w:r w:rsidRPr="001D4F95">
        <w:rPr>
          <w:lang w:val="en-US"/>
        </w:rPr>
        <w:t>Lưu trữ hash trên Blockchain</w:t>
      </w:r>
    </w:p>
    <w:p w14:paraId="021A3D78" w14:textId="77777777" w:rsidR="00F050D1" w:rsidRPr="00F050D1" w:rsidRDefault="00F050D1" w:rsidP="00F050D1">
      <w:pPr>
        <w:rPr>
          <w:lang w:val="en-US"/>
        </w:rPr>
      </w:pPr>
      <w:r w:rsidRPr="00F050D1">
        <w:rPr>
          <w:lang w:val="en-US"/>
        </w:rPr>
        <w:t>Hệ thống sử dụng Blockchain để lưu trữ thông tin xác minh của văn bản công chứng điện tử nhằm hỗ trợ kiểm tra tính toàn vẹn và khả năng truy vết của dữ liệu.</w:t>
      </w:r>
    </w:p>
    <w:p w14:paraId="43B4D5F9" w14:textId="77777777" w:rsidR="00F050D1" w:rsidRPr="00F050D1" w:rsidRDefault="00F050D1" w:rsidP="00F050D1">
      <w:pPr>
        <w:rPr>
          <w:lang w:val="en-US"/>
        </w:rPr>
      </w:pPr>
      <w:r w:rsidRPr="00F050D1">
        <w:rPr>
          <w:lang w:val="en-US"/>
        </w:rPr>
        <w:t>Thay vì lưu trực tiếp toàn bộ nội dung tài liệu lên Blockchain, hệ thống chỉ lưu giá trị hash của văn bản công chứng điện tử cùng với các thông tin xác minh liên quan. Việc này giúp giảm dung lượng dữ liệu lưu trữ trên Blockchain và tăng hiệu quả xử lý giao dịch.</w:t>
      </w:r>
    </w:p>
    <w:p w14:paraId="0B817FD7" w14:textId="77777777" w:rsidR="00F050D1" w:rsidRPr="00F050D1" w:rsidRDefault="00F050D1" w:rsidP="00F050D1">
      <w:pPr>
        <w:rPr>
          <w:lang w:val="en-US"/>
        </w:rPr>
      </w:pPr>
      <w:r w:rsidRPr="00F050D1">
        <w:rPr>
          <w:lang w:val="en-US"/>
        </w:rPr>
        <w:t>Sau khi văn bản công chứng điện tử được ký số hoàn tất, hệ thống thực hiện:</w:t>
      </w:r>
    </w:p>
    <w:p w14:paraId="0211FF13" w14:textId="77777777" w:rsidR="00F050D1" w:rsidRPr="00F050D1" w:rsidRDefault="00F050D1">
      <w:pPr>
        <w:numPr>
          <w:ilvl w:val="0"/>
          <w:numId w:val="95"/>
        </w:numPr>
        <w:tabs>
          <w:tab w:val="clear" w:pos="720"/>
          <w:tab w:val="num" w:pos="1429"/>
        </w:tabs>
        <w:ind w:left="1429"/>
        <w:rPr>
          <w:lang w:val="en-US"/>
        </w:rPr>
      </w:pPr>
      <w:r w:rsidRPr="00F050D1">
        <w:rPr>
          <w:lang w:val="en-US"/>
        </w:rPr>
        <w:t xml:space="preserve">Tạo hash của tài liệu; </w:t>
      </w:r>
    </w:p>
    <w:p w14:paraId="07733693" w14:textId="77777777" w:rsidR="00F050D1" w:rsidRPr="00F050D1" w:rsidRDefault="00F050D1">
      <w:pPr>
        <w:numPr>
          <w:ilvl w:val="0"/>
          <w:numId w:val="95"/>
        </w:numPr>
        <w:tabs>
          <w:tab w:val="clear" w:pos="720"/>
          <w:tab w:val="num" w:pos="1080"/>
        </w:tabs>
        <w:ind w:left="1429"/>
        <w:rPr>
          <w:lang w:val="en-US"/>
        </w:rPr>
      </w:pPr>
      <w:r w:rsidRPr="00F050D1">
        <w:rPr>
          <w:lang w:val="en-US"/>
        </w:rPr>
        <w:t xml:space="preserve">Ký xác minh dữ liệu; </w:t>
      </w:r>
    </w:p>
    <w:p w14:paraId="6A01617F" w14:textId="77777777" w:rsidR="00F050D1" w:rsidRPr="00F050D1" w:rsidRDefault="00F050D1">
      <w:pPr>
        <w:numPr>
          <w:ilvl w:val="0"/>
          <w:numId w:val="95"/>
        </w:numPr>
        <w:tabs>
          <w:tab w:val="clear" w:pos="720"/>
          <w:tab w:val="num" w:pos="1080"/>
        </w:tabs>
        <w:ind w:left="1429"/>
        <w:rPr>
          <w:lang w:val="en-US"/>
        </w:rPr>
      </w:pPr>
      <w:r w:rsidRPr="00F050D1">
        <w:rPr>
          <w:lang w:val="en-US"/>
        </w:rPr>
        <w:t xml:space="preserve">Gửi thông tin xác minh lên mạng Blockchain Hyperledger Fabric. </w:t>
      </w:r>
    </w:p>
    <w:p w14:paraId="52062988" w14:textId="77777777" w:rsidR="00F050D1" w:rsidRPr="00F050D1" w:rsidRDefault="00F050D1" w:rsidP="00F050D1">
      <w:pPr>
        <w:ind w:left="709"/>
        <w:rPr>
          <w:lang w:val="en-US"/>
        </w:rPr>
      </w:pPr>
      <w:r w:rsidRPr="00F050D1">
        <w:rPr>
          <w:lang w:val="en-US"/>
        </w:rPr>
        <w:t>Thông tin lưu trên Blockchain bao gồm:</w:t>
      </w:r>
    </w:p>
    <w:p w14:paraId="5174203F" w14:textId="77777777" w:rsidR="00F050D1" w:rsidRPr="00F050D1" w:rsidRDefault="00F050D1">
      <w:pPr>
        <w:numPr>
          <w:ilvl w:val="0"/>
          <w:numId w:val="96"/>
        </w:numPr>
        <w:tabs>
          <w:tab w:val="clear" w:pos="720"/>
          <w:tab w:val="num" w:pos="1080"/>
        </w:tabs>
        <w:ind w:left="1429"/>
        <w:rPr>
          <w:lang w:val="en-US"/>
        </w:rPr>
      </w:pPr>
      <w:r w:rsidRPr="00F050D1">
        <w:rPr>
          <w:lang w:val="en-US"/>
        </w:rPr>
        <w:t xml:space="preserve">Mã hồ sơ công chứng; </w:t>
      </w:r>
    </w:p>
    <w:p w14:paraId="6F05E28E" w14:textId="77777777" w:rsidR="00F050D1" w:rsidRPr="00F050D1" w:rsidRDefault="00F050D1">
      <w:pPr>
        <w:numPr>
          <w:ilvl w:val="0"/>
          <w:numId w:val="96"/>
        </w:numPr>
        <w:tabs>
          <w:tab w:val="clear" w:pos="720"/>
          <w:tab w:val="num" w:pos="1080"/>
        </w:tabs>
        <w:ind w:left="1429"/>
        <w:rPr>
          <w:lang w:val="en-US"/>
        </w:rPr>
      </w:pPr>
      <w:r w:rsidRPr="00F050D1">
        <w:rPr>
          <w:lang w:val="en-US"/>
        </w:rPr>
        <w:t xml:space="preserve">Giá trị hash của tài liệu; </w:t>
      </w:r>
    </w:p>
    <w:p w14:paraId="4FD16157" w14:textId="77777777" w:rsidR="00F050D1" w:rsidRPr="00F050D1" w:rsidRDefault="00F050D1">
      <w:pPr>
        <w:numPr>
          <w:ilvl w:val="0"/>
          <w:numId w:val="96"/>
        </w:numPr>
        <w:tabs>
          <w:tab w:val="clear" w:pos="720"/>
          <w:tab w:val="num" w:pos="1080"/>
        </w:tabs>
        <w:ind w:left="1429"/>
        <w:rPr>
          <w:lang w:val="en-US"/>
        </w:rPr>
      </w:pPr>
      <w:r w:rsidRPr="00F050D1">
        <w:rPr>
          <w:lang w:val="en-US"/>
        </w:rPr>
        <w:t xml:space="preserve">Thời gian xác minh; </w:t>
      </w:r>
    </w:p>
    <w:p w14:paraId="2E9014E8" w14:textId="77777777" w:rsidR="00F050D1" w:rsidRPr="00F050D1" w:rsidRDefault="00F050D1">
      <w:pPr>
        <w:numPr>
          <w:ilvl w:val="0"/>
          <w:numId w:val="96"/>
        </w:numPr>
        <w:tabs>
          <w:tab w:val="clear" w:pos="720"/>
          <w:tab w:val="num" w:pos="1080"/>
        </w:tabs>
        <w:ind w:left="1429"/>
        <w:rPr>
          <w:lang w:val="en-US"/>
        </w:rPr>
      </w:pPr>
      <w:r w:rsidRPr="00F050D1">
        <w:rPr>
          <w:lang w:val="en-US"/>
        </w:rPr>
        <w:t xml:space="preserve">Thông tin giao dịch Blockchain; </w:t>
      </w:r>
    </w:p>
    <w:p w14:paraId="687EDB00" w14:textId="77777777" w:rsidR="00F050D1" w:rsidRPr="00F050D1" w:rsidRDefault="00F050D1">
      <w:pPr>
        <w:numPr>
          <w:ilvl w:val="0"/>
          <w:numId w:val="96"/>
        </w:numPr>
        <w:tabs>
          <w:tab w:val="clear" w:pos="720"/>
          <w:tab w:val="num" w:pos="1080"/>
        </w:tabs>
        <w:ind w:left="1429"/>
        <w:rPr>
          <w:color w:val="EE0000"/>
          <w:lang w:val="en-US"/>
        </w:rPr>
      </w:pPr>
      <w:r w:rsidRPr="00F050D1">
        <w:rPr>
          <w:color w:val="EE0000"/>
          <w:lang w:val="en-US"/>
        </w:rPr>
        <w:lastRenderedPageBreak/>
        <w:t xml:space="preserve">Chữ ký xác minh hậu lượng tử. </w:t>
      </w:r>
    </w:p>
    <w:p w14:paraId="65A47D38" w14:textId="77777777" w:rsidR="00F050D1" w:rsidRPr="00F050D1" w:rsidRDefault="00F050D1" w:rsidP="00F050D1">
      <w:pPr>
        <w:rPr>
          <w:lang w:val="en-US"/>
        </w:rPr>
      </w:pPr>
      <w:r w:rsidRPr="00F050D1">
        <w:rPr>
          <w:lang w:val="en-US"/>
        </w:rPr>
        <w:t>Khi cần xác minh tài liệu, hệ thống sẽ tạo lại hash của văn bản hiện tại và so sánh với dữ liệu đã lưu trên Blockchain. Nếu hai giá trị hash trùng khớp, tài liệu được xác định chưa bị chỉnh sửa kể từ thời điểm phát hành.</w:t>
      </w:r>
    </w:p>
    <w:p w14:paraId="7264AE99" w14:textId="77777777" w:rsidR="00F050D1" w:rsidRPr="00F050D1" w:rsidRDefault="00F050D1" w:rsidP="00F050D1">
      <w:pPr>
        <w:rPr>
          <w:lang w:val="en-US"/>
        </w:rPr>
      </w:pPr>
      <w:r w:rsidRPr="00F050D1">
        <w:rPr>
          <w:lang w:val="en-US"/>
        </w:rPr>
        <w:t>Việc lưu trữ hash trên Blockchain giúp tăng khả năng chống giả mạo dữ liệu, hỗ trợ xác minh tính toàn vẹn của tài liệu và nâng cao độ tin cậy cho hệ thống công chứng điện tử.</w:t>
      </w:r>
    </w:p>
    <w:p w14:paraId="2ABF3DF2" w14:textId="77777777" w:rsidR="00F050D1" w:rsidRPr="00F050D1" w:rsidRDefault="00F050D1" w:rsidP="00F050D1">
      <w:pPr>
        <w:rPr>
          <w:lang w:val="en-US"/>
        </w:rPr>
      </w:pPr>
    </w:p>
    <w:p w14:paraId="7440A9E0" w14:textId="6DA9B0ED" w:rsidR="001D4F95" w:rsidRPr="00F050D1" w:rsidRDefault="001D4F95" w:rsidP="001D4F95">
      <w:pPr>
        <w:pStyle w:val="Heading3"/>
        <w:rPr>
          <w:color w:val="EE0000"/>
          <w:lang w:val="en-US"/>
        </w:rPr>
      </w:pPr>
      <w:r w:rsidRPr="00F050D1">
        <w:rPr>
          <w:color w:val="EE0000"/>
          <w:lang w:val="en-US"/>
        </w:rPr>
        <w:t>Ứng dụng chữ ký hậu lượng tử</w:t>
      </w:r>
    </w:p>
    <w:p w14:paraId="46E5B540" w14:textId="77777777" w:rsidR="001D4F95" w:rsidRPr="00BB186D" w:rsidRDefault="001D4F95" w:rsidP="00BB186D">
      <w:pPr>
        <w:ind w:firstLine="0"/>
      </w:pPr>
    </w:p>
    <w:p w14:paraId="793EE238" w14:textId="77777777" w:rsidR="00F7079B" w:rsidRDefault="00F7079B">
      <w:pPr>
        <w:spacing w:line="240" w:lineRule="auto"/>
        <w:ind w:firstLine="0"/>
        <w:jc w:val="left"/>
        <w:rPr>
          <w:b/>
          <w:bCs/>
          <w:i/>
          <w:iCs/>
        </w:rPr>
      </w:pPr>
      <w:r>
        <w:rPr>
          <w:b/>
          <w:bCs/>
          <w:i/>
          <w:iCs/>
        </w:rPr>
        <w:br w:type="page"/>
      </w:r>
    </w:p>
    <w:p w14:paraId="792EC68A" w14:textId="77777777" w:rsidR="00EE2B20" w:rsidRPr="00EE2B20" w:rsidRDefault="00EE2B20" w:rsidP="00EE2B20">
      <w:pPr>
        <w:pStyle w:val="Heading1"/>
        <w:rPr>
          <w:szCs w:val="33"/>
        </w:rPr>
      </w:pPr>
      <w:r w:rsidRPr="00EE2B20">
        <w:lastRenderedPageBreak/>
        <w:t>XÂY DỰNG VÀ THỬ NGHIỆM HỆ THỐNG</w:t>
      </w:r>
    </w:p>
    <w:p w14:paraId="1084312C" w14:textId="2307B16F" w:rsidR="001D4F95" w:rsidRDefault="001D4F95" w:rsidP="00EE2B20">
      <w:pPr>
        <w:pStyle w:val="Heading2"/>
      </w:pPr>
      <w:r>
        <w:t>Môi trường và công nghệ triển khai</w:t>
      </w:r>
    </w:p>
    <w:p w14:paraId="4C0B630B" w14:textId="2657DB6E" w:rsidR="00467935" w:rsidRPr="00467935" w:rsidRDefault="00467935" w:rsidP="00467935">
      <w:r w:rsidRPr="00467935">
        <w:t>Chương này trình bày môi trường phát triển, các công nghệ sử dụng và kiến trúc triển khai của hệ thống công chứng điện tử tích hợp Blockchain và chữ ký hậu lượng tử. Việc lựa chọn công nghệ phù hợp giúp hệ thống đáp ứng các yêu cầu về hiệu năng, khả năng mở rộng và bảo mật trong quá trình triển khai thực tế.</w:t>
      </w:r>
    </w:p>
    <w:p w14:paraId="0E8BAEB1" w14:textId="07F23BF8" w:rsidR="001D4F95" w:rsidRDefault="001D4F95" w:rsidP="00EE2B20">
      <w:pPr>
        <w:pStyle w:val="Heading3"/>
      </w:pPr>
      <w:r>
        <w:t>Môi trường phát triển hệ thống</w:t>
      </w:r>
    </w:p>
    <w:p w14:paraId="79DE56A3" w14:textId="77777777" w:rsidR="00467935" w:rsidRPr="00467935" w:rsidRDefault="00467935" w:rsidP="00467935">
      <w:pPr>
        <w:rPr>
          <w:lang w:val="en-US"/>
        </w:rPr>
      </w:pPr>
      <w:r w:rsidRPr="00467935">
        <w:rPr>
          <w:lang w:val="en-US"/>
        </w:rPr>
        <w:t>Hệ thống được phát triển theo mô hình website công chứng điện tử kết hợp với mạng Blockchain Hyperledger Fabric nhằm hỗ trợ xử lý nghiệp vụ công chứng và xác minh dữ liệu điện tử.</w:t>
      </w:r>
    </w:p>
    <w:p w14:paraId="61AEA725" w14:textId="77777777" w:rsidR="00467935" w:rsidRPr="00467935" w:rsidRDefault="00467935" w:rsidP="00467935">
      <w:pPr>
        <w:rPr>
          <w:lang w:val="en-US"/>
        </w:rPr>
      </w:pPr>
      <w:r w:rsidRPr="00467935">
        <w:rPr>
          <w:lang w:val="en-US"/>
        </w:rPr>
        <w:t>Quá trình phát triển hệ thống được thực hiện trên môi trường máy tính cá nhân với hệ điều hành Windows và Linux. Frontend và backend được xây dựng tách biệt nhằm hỗ trợ khả năng mở rộng và thuận tiện trong quá trình triển khai.</w:t>
      </w:r>
    </w:p>
    <w:p w14:paraId="044F2111" w14:textId="77777777" w:rsidR="00467935" w:rsidRPr="00467935" w:rsidRDefault="00467935" w:rsidP="00467935">
      <w:pPr>
        <w:rPr>
          <w:lang w:val="en-US"/>
        </w:rPr>
      </w:pPr>
      <w:r w:rsidRPr="00467935">
        <w:rPr>
          <w:lang w:val="en-US"/>
        </w:rPr>
        <w:t>Hệ thống gồm các thành phần chính:</w:t>
      </w:r>
    </w:p>
    <w:p w14:paraId="6AB44EDB" w14:textId="77777777" w:rsidR="00467935" w:rsidRPr="00467935" w:rsidRDefault="00467935">
      <w:pPr>
        <w:numPr>
          <w:ilvl w:val="0"/>
          <w:numId w:val="97"/>
        </w:numPr>
        <w:tabs>
          <w:tab w:val="num" w:pos="720"/>
        </w:tabs>
        <w:rPr>
          <w:lang w:val="en-US"/>
        </w:rPr>
      </w:pPr>
      <w:r w:rsidRPr="00467935">
        <w:rPr>
          <w:lang w:val="en-US"/>
        </w:rPr>
        <w:t xml:space="preserve">Website công chứng điện tử; </w:t>
      </w:r>
    </w:p>
    <w:p w14:paraId="224224EA" w14:textId="77777777" w:rsidR="00467935" w:rsidRPr="00467935" w:rsidRDefault="00467935">
      <w:pPr>
        <w:numPr>
          <w:ilvl w:val="0"/>
          <w:numId w:val="97"/>
        </w:numPr>
        <w:tabs>
          <w:tab w:val="num" w:pos="720"/>
        </w:tabs>
        <w:rPr>
          <w:lang w:val="en-US"/>
        </w:rPr>
      </w:pPr>
      <w:r w:rsidRPr="00467935">
        <w:rPr>
          <w:lang w:val="en-US"/>
        </w:rPr>
        <w:t xml:space="preserve">Hệ thống lưu trữ tài liệu; </w:t>
      </w:r>
    </w:p>
    <w:p w14:paraId="5E8EFA6D" w14:textId="77777777" w:rsidR="00467935" w:rsidRPr="00467935" w:rsidRDefault="00467935">
      <w:pPr>
        <w:numPr>
          <w:ilvl w:val="0"/>
          <w:numId w:val="97"/>
        </w:numPr>
        <w:tabs>
          <w:tab w:val="num" w:pos="720"/>
        </w:tabs>
        <w:rPr>
          <w:lang w:val="en-US"/>
        </w:rPr>
      </w:pPr>
      <w:r w:rsidRPr="00467935">
        <w:rPr>
          <w:lang w:val="en-US"/>
        </w:rPr>
        <w:t xml:space="preserve">Mạng Blockchain Hyperledger Fabric; </w:t>
      </w:r>
    </w:p>
    <w:p w14:paraId="2E2A0423" w14:textId="77777777" w:rsidR="00467935" w:rsidRPr="00467935" w:rsidRDefault="00467935">
      <w:pPr>
        <w:numPr>
          <w:ilvl w:val="0"/>
          <w:numId w:val="97"/>
        </w:numPr>
        <w:tabs>
          <w:tab w:val="num" w:pos="720"/>
        </w:tabs>
        <w:rPr>
          <w:lang w:val="en-US"/>
        </w:rPr>
      </w:pPr>
      <w:r w:rsidRPr="00467935">
        <w:rPr>
          <w:lang w:val="en-US"/>
        </w:rPr>
        <w:t xml:space="preserve">Module xác minh chữ ký hậu lượng tử. </w:t>
      </w:r>
    </w:p>
    <w:p w14:paraId="1CED72B5" w14:textId="77777777" w:rsidR="00467935" w:rsidRPr="00467935" w:rsidRDefault="00467935" w:rsidP="00467935">
      <w:pPr>
        <w:rPr>
          <w:lang w:val="en-US"/>
        </w:rPr>
      </w:pPr>
      <w:r w:rsidRPr="00467935">
        <w:rPr>
          <w:lang w:val="en-US"/>
        </w:rPr>
        <w:t>Ngoài ra, hệ thống được triển khai theo hướng container hóa nhằm hỗ trợ quá trình cấu hình và vận hành dịch vụ thuận tiện hơn.</w:t>
      </w:r>
    </w:p>
    <w:p w14:paraId="290D8153" w14:textId="77777777" w:rsidR="00467935" w:rsidRPr="00467935" w:rsidRDefault="00467935" w:rsidP="00467935"/>
    <w:p w14:paraId="7C401E06" w14:textId="06E7A8DA" w:rsidR="001D4F95" w:rsidRDefault="001D4F95" w:rsidP="00EE2B20">
      <w:pPr>
        <w:pStyle w:val="Heading3"/>
      </w:pPr>
      <w:r>
        <w:t>Công cụ và framework sử dụng</w:t>
      </w:r>
    </w:p>
    <w:p w14:paraId="7B339CBC" w14:textId="77777777" w:rsidR="00467935" w:rsidRPr="00467935" w:rsidRDefault="00467935" w:rsidP="00467935"/>
    <w:tbl>
      <w:tblPr>
        <w:tblStyle w:val="PlainTable1"/>
        <w:tblW w:w="0" w:type="auto"/>
        <w:jc w:val="center"/>
        <w:tblLook w:val="04A0" w:firstRow="1" w:lastRow="0" w:firstColumn="1" w:lastColumn="0" w:noHBand="0" w:noVBand="1"/>
      </w:tblPr>
      <w:tblGrid>
        <w:gridCol w:w="3297"/>
        <w:gridCol w:w="5015"/>
      </w:tblGrid>
      <w:tr w:rsidR="00467935" w:rsidRPr="00467935" w14:paraId="0A96C78A" w14:textId="77777777" w:rsidTr="004679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6EA5DA" w14:textId="77777777" w:rsidR="00467935" w:rsidRPr="00467935" w:rsidRDefault="00467935" w:rsidP="00467935">
            <w:pPr>
              <w:rPr>
                <w:lang w:val="en-US"/>
              </w:rPr>
            </w:pPr>
            <w:r w:rsidRPr="00467935">
              <w:rPr>
                <w:lang w:val="en-US"/>
              </w:rPr>
              <w:t>Công nghệ</w:t>
            </w:r>
          </w:p>
        </w:tc>
        <w:tc>
          <w:tcPr>
            <w:tcW w:w="0" w:type="auto"/>
            <w:hideMark/>
          </w:tcPr>
          <w:p w14:paraId="09DD51C6" w14:textId="77777777" w:rsidR="00467935" w:rsidRPr="00467935" w:rsidRDefault="00467935" w:rsidP="00467935">
            <w:pPr>
              <w:cnfStyle w:val="100000000000" w:firstRow="1" w:lastRow="0" w:firstColumn="0" w:lastColumn="0" w:oddVBand="0" w:evenVBand="0" w:oddHBand="0" w:evenHBand="0" w:firstRowFirstColumn="0" w:firstRowLastColumn="0" w:lastRowFirstColumn="0" w:lastRowLastColumn="0"/>
              <w:rPr>
                <w:lang w:val="en-US"/>
              </w:rPr>
            </w:pPr>
            <w:r w:rsidRPr="00467935">
              <w:rPr>
                <w:lang w:val="en-US"/>
              </w:rPr>
              <w:t>Mục đích sử dụng</w:t>
            </w:r>
          </w:p>
        </w:tc>
      </w:tr>
      <w:tr w:rsidR="00467935" w:rsidRPr="00467935" w14:paraId="5E281C73" w14:textId="77777777" w:rsidTr="004679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71ABDC" w14:textId="77777777" w:rsidR="00467935" w:rsidRPr="00467935" w:rsidRDefault="00467935" w:rsidP="00467935">
            <w:pPr>
              <w:rPr>
                <w:lang w:val="en-US"/>
              </w:rPr>
            </w:pPr>
            <w:r w:rsidRPr="00467935">
              <w:rPr>
                <w:lang w:val="en-US"/>
              </w:rPr>
              <w:t>ReactJS</w:t>
            </w:r>
          </w:p>
        </w:tc>
        <w:tc>
          <w:tcPr>
            <w:tcW w:w="0" w:type="auto"/>
            <w:hideMark/>
          </w:tcPr>
          <w:p w14:paraId="04DAEFA4" w14:textId="77777777" w:rsidR="00467935" w:rsidRPr="00467935" w:rsidRDefault="00467935" w:rsidP="00467935">
            <w:pPr>
              <w:cnfStyle w:val="000000100000" w:firstRow="0" w:lastRow="0" w:firstColumn="0" w:lastColumn="0" w:oddVBand="0" w:evenVBand="0" w:oddHBand="1" w:evenHBand="0" w:firstRowFirstColumn="0" w:firstRowLastColumn="0" w:lastRowFirstColumn="0" w:lastRowLastColumn="0"/>
              <w:rPr>
                <w:lang w:val="en-US"/>
              </w:rPr>
            </w:pPr>
            <w:r w:rsidRPr="00467935">
              <w:rPr>
                <w:lang w:val="en-US"/>
              </w:rPr>
              <w:t>Xây dựng giao diện người dùng</w:t>
            </w:r>
          </w:p>
        </w:tc>
      </w:tr>
      <w:tr w:rsidR="00467935" w:rsidRPr="00467935" w14:paraId="0C64B45E" w14:textId="77777777" w:rsidTr="004679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D8589F" w14:textId="77777777" w:rsidR="00467935" w:rsidRPr="00467935" w:rsidRDefault="00467935" w:rsidP="00467935">
            <w:pPr>
              <w:rPr>
                <w:lang w:val="en-US"/>
              </w:rPr>
            </w:pPr>
            <w:r w:rsidRPr="00467935">
              <w:rPr>
                <w:lang w:val="en-US"/>
              </w:rPr>
              <w:t>Spring Boot</w:t>
            </w:r>
          </w:p>
        </w:tc>
        <w:tc>
          <w:tcPr>
            <w:tcW w:w="0" w:type="auto"/>
            <w:hideMark/>
          </w:tcPr>
          <w:p w14:paraId="5DCC945E" w14:textId="77777777" w:rsidR="00467935" w:rsidRPr="00467935" w:rsidRDefault="00467935" w:rsidP="00467935">
            <w:pPr>
              <w:cnfStyle w:val="000000000000" w:firstRow="0" w:lastRow="0" w:firstColumn="0" w:lastColumn="0" w:oddVBand="0" w:evenVBand="0" w:oddHBand="0" w:evenHBand="0" w:firstRowFirstColumn="0" w:firstRowLastColumn="0" w:lastRowFirstColumn="0" w:lastRowLastColumn="0"/>
              <w:rPr>
                <w:lang w:val="en-US"/>
              </w:rPr>
            </w:pPr>
            <w:r w:rsidRPr="00467935">
              <w:rPr>
                <w:lang w:val="en-US"/>
              </w:rPr>
              <w:t>Xây dựng RESTful API backend</w:t>
            </w:r>
          </w:p>
        </w:tc>
      </w:tr>
      <w:tr w:rsidR="00467935" w:rsidRPr="00467935" w14:paraId="06C6F88F" w14:textId="77777777" w:rsidTr="004679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6821F0" w14:textId="77777777" w:rsidR="00467935" w:rsidRPr="00467935" w:rsidRDefault="00467935" w:rsidP="00467935">
            <w:pPr>
              <w:rPr>
                <w:lang w:val="en-US"/>
              </w:rPr>
            </w:pPr>
            <w:r w:rsidRPr="00467935">
              <w:rPr>
                <w:lang w:val="en-US"/>
              </w:rPr>
              <w:t>PostgreSQL</w:t>
            </w:r>
          </w:p>
        </w:tc>
        <w:tc>
          <w:tcPr>
            <w:tcW w:w="0" w:type="auto"/>
            <w:hideMark/>
          </w:tcPr>
          <w:p w14:paraId="4BEAB8F9" w14:textId="77777777" w:rsidR="00467935" w:rsidRPr="00467935" w:rsidRDefault="00467935" w:rsidP="00467935">
            <w:pPr>
              <w:cnfStyle w:val="000000100000" w:firstRow="0" w:lastRow="0" w:firstColumn="0" w:lastColumn="0" w:oddVBand="0" w:evenVBand="0" w:oddHBand="1" w:evenHBand="0" w:firstRowFirstColumn="0" w:firstRowLastColumn="0" w:lastRowFirstColumn="0" w:lastRowLastColumn="0"/>
              <w:rPr>
                <w:lang w:val="en-US"/>
              </w:rPr>
            </w:pPr>
            <w:r w:rsidRPr="00467935">
              <w:rPr>
                <w:lang w:val="en-US"/>
              </w:rPr>
              <w:t>Lưu trữ dữ liệu nghiệp vụ</w:t>
            </w:r>
          </w:p>
        </w:tc>
      </w:tr>
      <w:tr w:rsidR="00467935" w:rsidRPr="00467935" w14:paraId="39BEECBA" w14:textId="77777777" w:rsidTr="004679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3A4019" w14:textId="77777777" w:rsidR="00467935" w:rsidRPr="00467935" w:rsidRDefault="00467935" w:rsidP="00467935">
            <w:pPr>
              <w:rPr>
                <w:lang w:val="en-US"/>
              </w:rPr>
            </w:pPr>
            <w:r w:rsidRPr="00467935">
              <w:rPr>
                <w:lang w:val="en-US"/>
              </w:rPr>
              <w:t>MinIO</w:t>
            </w:r>
          </w:p>
        </w:tc>
        <w:tc>
          <w:tcPr>
            <w:tcW w:w="0" w:type="auto"/>
            <w:hideMark/>
          </w:tcPr>
          <w:p w14:paraId="47B9B0C2" w14:textId="77777777" w:rsidR="00467935" w:rsidRPr="00467935" w:rsidRDefault="00467935" w:rsidP="00467935">
            <w:pPr>
              <w:cnfStyle w:val="000000000000" w:firstRow="0" w:lastRow="0" w:firstColumn="0" w:lastColumn="0" w:oddVBand="0" w:evenVBand="0" w:oddHBand="0" w:evenHBand="0" w:firstRowFirstColumn="0" w:firstRowLastColumn="0" w:lastRowFirstColumn="0" w:lastRowLastColumn="0"/>
              <w:rPr>
                <w:lang w:val="en-US"/>
              </w:rPr>
            </w:pPr>
            <w:r w:rsidRPr="00467935">
              <w:rPr>
                <w:lang w:val="en-US"/>
              </w:rPr>
              <w:t>Lưu trữ tài liệu điện tử</w:t>
            </w:r>
          </w:p>
        </w:tc>
      </w:tr>
      <w:tr w:rsidR="00467935" w:rsidRPr="00467935" w14:paraId="48126D96" w14:textId="77777777" w:rsidTr="004679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8C64C6" w14:textId="77777777" w:rsidR="00467935" w:rsidRPr="00467935" w:rsidRDefault="00467935" w:rsidP="00467935">
            <w:pPr>
              <w:rPr>
                <w:lang w:val="en-US"/>
              </w:rPr>
            </w:pPr>
            <w:r w:rsidRPr="00467935">
              <w:rPr>
                <w:lang w:val="en-US"/>
              </w:rPr>
              <w:t>Hyperledger Fabric</w:t>
            </w:r>
          </w:p>
        </w:tc>
        <w:tc>
          <w:tcPr>
            <w:tcW w:w="0" w:type="auto"/>
            <w:hideMark/>
          </w:tcPr>
          <w:p w14:paraId="6102EB86" w14:textId="77777777" w:rsidR="00467935" w:rsidRPr="00467935" w:rsidRDefault="00467935" w:rsidP="00467935">
            <w:pPr>
              <w:cnfStyle w:val="000000100000" w:firstRow="0" w:lastRow="0" w:firstColumn="0" w:lastColumn="0" w:oddVBand="0" w:evenVBand="0" w:oddHBand="1" w:evenHBand="0" w:firstRowFirstColumn="0" w:firstRowLastColumn="0" w:lastRowFirstColumn="0" w:lastRowLastColumn="0"/>
              <w:rPr>
                <w:lang w:val="en-US"/>
              </w:rPr>
            </w:pPr>
            <w:r w:rsidRPr="00467935">
              <w:rPr>
                <w:lang w:val="en-US"/>
              </w:rPr>
              <w:t>Xây dựng mạng Blockchain</w:t>
            </w:r>
          </w:p>
        </w:tc>
      </w:tr>
      <w:tr w:rsidR="00467935" w:rsidRPr="00467935" w14:paraId="2F4DBDFC" w14:textId="77777777" w:rsidTr="004679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0301A4" w14:textId="77777777" w:rsidR="00467935" w:rsidRPr="00467935" w:rsidRDefault="00467935" w:rsidP="00467935">
            <w:pPr>
              <w:rPr>
                <w:lang w:val="en-US"/>
              </w:rPr>
            </w:pPr>
            <w:r w:rsidRPr="00467935">
              <w:rPr>
                <w:lang w:val="en-US"/>
              </w:rPr>
              <w:t>Docker</w:t>
            </w:r>
          </w:p>
        </w:tc>
        <w:tc>
          <w:tcPr>
            <w:tcW w:w="0" w:type="auto"/>
            <w:hideMark/>
          </w:tcPr>
          <w:p w14:paraId="3C62A481" w14:textId="77777777" w:rsidR="00467935" w:rsidRPr="00467935" w:rsidRDefault="00467935" w:rsidP="00467935">
            <w:pPr>
              <w:cnfStyle w:val="000000000000" w:firstRow="0" w:lastRow="0" w:firstColumn="0" w:lastColumn="0" w:oddVBand="0" w:evenVBand="0" w:oddHBand="0" w:evenHBand="0" w:firstRowFirstColumn="0" w:firstRowLastColumn="0" w:lastRowFirstColumn="0" w:lastRowLastColumn="0"/>
              <w:rPr>
                <w:lang w:val="en-US"/>
              </w:rPr>
            </w:pPr>
            <w:r w:rsidRPr="00467935">
              <w:rPr>
                <w:lang w:val="en-US"/>
              </w:rPr>
              <w:t>Container hóa và triển khai hệ thống</w:t>
            </w:r>
          </w:p>
        </w:tc>
      </w:tr>
      <w:tr w:rsidR="00467935" w:rsidRPr="00467935" w14:paraId="1D62EC58" w14:textId="77777777" w:rsidTr="004679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7E2D36" w14:textId="77777777" w:rsidR="00467935" w:rsidRPr="00467935" w:rsidRDefault="00467935" w:rsidP="00467935">
            <w:pPr>
              <w:rPr>
                <w:lang w:val="en-US"/>
              </w:rPr>
            </w:pPr>
            <w:r w:rsidRPr="00467935">
              <w:rPr>
                <w:lang w:val="en-US"/>
              </w:rPr>
              <w:t>JWT</w:t>
            </w:r>
          </w:p>
        </w:tc>
        <w:tc>
          <w:tcPr>
            <w:tcW w:w="0" w:type="auto"/>
            <w:hideMark/>
          </w:tcPr>
          <w:p w14:paraId="07994118" w14:textId="77777777" w:rsidR="00467935" w:rsidRPr="00467935" w:rsidRDefault="00467935" w:rsidP="00467935">
            <w:pPr>
              <w:cnfStyle w:val="000000100000" w:firstRow="0" w:lastRow="0" w:firstColumn="0" w:lastColumn="0" w:oddVBand="0" w:evenVBand="0" w:oddHBand="1" w:evenHBand="0" w:firstRowFirstColumn="0" w:firstRowLastColumn="0" w:lastRowFirstColumn="0" w:lastRowLastColumn="0"/>
              <w:rPr>
                <w:lang w:val="en-US"/>
              </w:rPr>
            </w:pPr>
            <w:r w:rsidRPr="00467935">
              <w:rPr>
                <w:lang w:val="en-US"/>
              </w:rPr>
              <w:t>Xác thực và phân quyền người dùng</w:t>
            </w:r>
          </w:p>
        </w:tc>
      </w:tr>
      <w:tr w:rsidR="00467935" w:rsidRPr="00467935" w14:paraId="4606022B" w14:textId="77777777" w:rsidTr="004679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11AF67" w14:textId="77777777" w:rsidR="00467935" w:rsidRPr="00467935" w:rsidRDefault="00467935" w:rsidP="00467935">
            <w:pPr>
              <w:rPr>
                <w:lang w:val="en-US"/>
              </w:rPr>
            </w:pPr>
            <w:r w:rsidRPr="00467935">
              <w:rPr>
                <w:lang w:val="en-US"/>
              </w:rPr>
              <w:t>AES-256-CBC</w:t>
            </w:r>
          </w:p>
        </w:tc>
        <w:tc>
          <w:tcPr>
            <w:tcW w:w="0" w:type="auto"/>
            <w:hideMark/>
          </w:tcPr>
          <w:p w14:paraId="7C82EE89" w14:textId="77777777" w:rsidR="00467935" w:rsidRPr="00467935" w:rsidRDefault="00467935" w:rsidP="00467935">
            <w:pPr>
              <w:cnfStyle w:val="000000000000" w:firstRow="0" w:lastRow="0" w:firstColumn="0" w:lastColumn="0" w:oddVBand="0" w:evenVBand="0" w:oddHBand="0" w:evenHBand="0" w:firstRowFirstColumn="0" w:firstRowLastColumn="0" w:lastRowFirstColumn="0" w:lastRowLastColumn="0"/>
              <w:rPr>
                <w:lang w:val="en-US"/>
              </w:rPr>
            </w:pPr>
            <w:r w:rsidRPr="00467935">
              <w:rPr>
                <w:lang w:val="en-US"/>
              </w:rPr>
              <w:t>Mã hóa dữ liệu tài liệu</w:t>
            </w:r>
          </w:p>
        </w:tc>
      </w:tr>
      <w:tr w:rsidR="00467935" w:rsidRPr="00467935" w14:paraId="09E8AEDD" w14:textId="77777777" w:rsidTr="004679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8E03F5" w14:textId="77777777" w:rsidR="00467935" w:rsidRPr="00467935" w:rsidRDefault="00467935" w:rsidP="00467935">
            <w:pPr>
              <w:rPr>
                <w:lang w:val="en-US"/>
              </w:rPr>
            </w:pPr>
            <w:r w:rsidRPr="00467935">
              <w:rPr>
                <w:lang w:val="en-US"/>
              </w:rPr>
              <w:lastRenderedPageBreak/>
              <w:t>PBKDF2</w:t>
            </w:r>
          </w:p>
        </w:tc>
        <w:tc>
          <w:tcPr>
            <w:tcW w:w="0" w:type="auto"/>
            <w:hideMark/>
          </w:tcPr>
          <w:p w14:paraId="363AD420" w14:textId="77777777" w:rsidR="00467935" w:rsidRPr="00467935" w:rsidRDefault="00467935" w:rsidP="00467935">
            <w:pPr>
              <w:cnfStyle w:val="000000100000" w:firstRow="0" w:lastRow="0" w:firstColumn="0" w:lastColumn="0" w:oddVBand="0" w:evenVBand="0" w:oddHBand="1" w:evenHBand="0" w:firstRowFirstColumn="0" w:firstRowLastColumn="0" w:lastRowFirstColumn="0" w:lastRowLastColumn="0"/>
              <w:rPr>
                <w:lang w:val="en-US"/>
              </w:rPr>
            </w:pPr>
            <w:r w:rsidRPr="00467935">
              <w:rPr>
                <w:lang w:val="en-US"/>
              </w:rPr>
              <w:t>Dẫn xuất khóa mã hóa</w:t>
            </w:r>
          </w:p>
        </w:tc>
      </w:tr>
      <w:tr w:rsidR="00467935" w:rsidRPr="00467935" w14:paraId="7AA91185" w14:textId="77777777" w:rsidTr="004679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890297" w14:textId="77777777" w:rsidR="00467935" w:rsidRPr="00467935" w:rsidRDefault="00467935" w:rsidP="00467935">
            <w:pPr>
              <w:rPr>
                <w:color w:val="EE0000"/>
                <w:lang w:val="en-US"/>
              </w:rPr>
            </w:pPr>
            <w:r w:rsidRPr="00467935">
              <w:rPr>
                <w:color w:val="EE0000"/>
                <w:lang w:val="en-US"/>
              </w:rPr>
              <w:t>Falcon</w:t>
            </w:r>
          </w:p>
        </w:tc>
        <w:tc>
          <w:tcPr>
            <w:tcW w:w="0" w:type="auto"/>
            <w:hideMark/>
          </w:tcPr>
          <w:p w14:paraId="29353E70" w14:textId="77777777" w:rsidR="00467935" w:rsidRPr="00467935" w:rsidRDefault="00467935" w:rsidP="00467935">
            <w:pPr>
              <w:cnfStyle w:val="000000000000" w:firstRow="0" w:lastRow="0" w:firstColumn="0" w:lastColumn="0" w:oddVBand="0" w:evenVBand="0" w:oddHBand="0" w:evenHBand="0" w:firstRowFirstColumn="0" w:firstRowLastColumn="0" w:lastRowFirstColumn="0" w:lastRowLastColumn="0"/>
              <w:rPr>
                <w:color w:val="EE0000"/>
                <w:lang w:val="en-US"/>
              </w:rPr>
            </w:pPr>
            <w:r w:rsidRPr="00467935">
              <w:rPr>
                <w:color w:val="EE0000"/>
                <w:lang w:val="en-US"/>
              </w:rPr>
              <w:t>Ký xác minh hậu lượng tử</w:t>
            </w:r>
          </w:p>
        </w:tc>
      </w:tr>
    </w:tbl>
    <w:p w14:paraId="489DDBA8" w14:textId="77777777" w:rsidR="00467935" w:rsidRPr="00467935" w:rsidRDefault="00467935" w:rsidP="00467935"/>
    <w:p w14:paraId="001C3632" w14:textId="0823A3B0" w:rsidR="001D4F95" w:rsidRDefault="001D4F95" w:rsidP="00EE2B20">
      <w:pPr>
        <w:pStyle w:val="Heading3"/>
      </w:pPr>
      <w:r>
        <w:t>Kiến trúc triển khai hệ thống</w:t>
      </w:r>
    </w:p>
    <w:p w14:paraId="27A58543" w14:textId="77777777" w:rsidR="00467935" w:rsidRPr="00467935" w:rsidRDefault="00467935" w:rsidP="00467935">
      <w:pPr>
        <w:rPr>
          <w:lang w:val="en-US"/>
        </w:rPr>
      </w:pPr>
      <w:r w:rsidRPr="00467935">
        <w:rPr>
          <w:lang w:val="en-US"/>
        </w:rPr>
        <w:t>Hệ thống công chứng điện tử được thiết kế theo mô hình client-server kết hợp với mạng Blockchain nhằm hỗ trợ xử lý nghiệp vụ công chứng điện tử và xác minh dữ liệu.</w:t>
      </w:r>
    </w:p>
    <w:p w14:paraId="13F61078" w14:textId="77777777" w:rsidR="00467935" w:rsidRPr="00467935" w:rsidRDefault="00467935" w:rsidP="00467935">
      <w:pPr>
        <w:rPr>
          <w:lang w:val="en-US"/>
        </w:rPr>
      </w:pPr>
      <w:r w:rsidRPr="00467935">
        <w:rPr>
          <w:lang w:val="en-US"/>
        </w:rPr>
        <w:t>Kiến trúc hệ thống gồm hai khối chính:</w:t>
      </w:r>
    </w:p>
    <w:p w14:paraId="61E276C0" w14:textId="77777777" w:rsidR="00467935" w:rsidRPr="00467935" w:rsidRDefault="00467935">
      <w:pPr>
        <w:numPr>
          <w:ilvl w:val="0"/>
          <w:numId w:val="98"/>
        </w:numPr>
        <w:rPr>
          <w:lang w:val="en-US"/>
        </w:rPr>
      </w:pPr>
      <w:r w:rsidRPr="00467935">
        <w:rPr>
          <w:lang w:val="en-US"/>
        </w:rPr>
        <w:t xml:space="preserve">Website công chứng điện tử; </w:t>
      </w:r>
    </w:p>
    <w:p w14:paraId="47F29591" w14:textId="77777777" w:rsidR="00467935" w:rsidRPr="00467935" w:rsidRDefault="00467935">
      <w:pPr>
        <w:numPr>
          <w:ilvl w:val="0"/>
          <w:numId w:val="98"/>
        </w:numPr>
        <w:rPr>
          <w:lang w:val="en-US"/>
        </w:rPr>
      </w:pPr>
      <w:r w:rsidRPr="00467935">
        <w:rPr>
          <w:lang w:val="en-US"/>
        </w:rPr>
        <w:t xml:space="preserve">Hệ thống Blockchain tích hợp chữ ký hậu lượng tử. </w:t>
      </w:r>
    </w:p>
    <w:p w14:paraId="4060B225" w14:textId="77777777" w:rsidR="00467935" w:rsidRPr="00467935" w:rsidRDefault="00467935" w:rsidP="00467935">
      <w:pPr>
        <w:rPr>
          <w:lang w:val="en-US"/>
        </w:rPr>
      </w:pPr>
      <w:r w:rsidRPr="00467935">
        <w:rPr>
          <w:lang w:val="en-US"/>
        </w:rPr>
        <w:t>Website công chứng điện tử bao gồm frontend, backend, cơ sở dữ liệu và hệ thống lưu trữ tài liệu. Frontend được xây dựng bằng ReactJS và giao tiếp với backend thông qua REST API. Backend sử dụng Spring Boot để xử lý các chức năng nghiệp vụ như quản lý người dùng, quản lý hồ sơ công chứng, ký số điện tử và quản lý tài liệu.</w:t>
      </w:r>
    </w:p>
    <w:p w14:paraId="589F0072" w14:textId="77777777" w:rsidR="00467935" w:rsidRPr="00467935" w:rsidRDefault="00467935" w:rsidP="00467935">
      <w:pPr>
        <w:rPr>
          <w:lang w:val="en-US"/>
        </w:rPr>
      </w:pPr>
      <w:r w:rsidRPr="00467935">
        <w:rPr>
          <w:lang w:val="en-US"/>
        </w:rPr>
        <w:t>Dữ liệu nghiệp vụ của hệ thống được lưu trữ trên PostgreSQL, trong khi các tài liệu điện tử được lưu trên hệ thống Object Storage MinIO. Trước khi lưu trữ, tài liệu sẽ được mã hóa nhằm tăng cường khả năng bảo mật dữ liệu.</w:t>
      </w:r>
    </w:p>
    <w:p w14:paraId="66E0E86F" w14:textId="77777777" w:rsidR="00467935" w:rsidRPr="00467935" w:rsidRDefault="00467935" w:rsidP="00467935">
      <w:pPr>
        <w:rPr>
          <w:lang w:val="en-US"/>
        </w:rPr>
      </w:pPr>
      <w:r w:rsidRPr="00467935">
        <w:rPr>
          <w:lang w:val="en-US"/>
        </w:rPr>
        <w:t>Khối Blockchain sử dụng Hyperledger Fabric để lưu trữ dữ liệu xác minh của văn bản công chứng điện tử. Hệ thống không lưu trực tiếp nội dung tài liệu lên Blockchain mà chỉ lưu các thông tin xác minh như:</w:t>
      </w:r>
    </w:p>
    <w:p w14:paraId="5D41CE0D" w14:textId="77777777" w:rsidR="00467935" w:rsidRPr="00467935" w:rsidRDefault="00467935">
      <w:pPr>
        <w:numPr>
          <w:ilvl w:val="0"/>
          <w:numId w:val="99"/>
        </w:numPr>
        <w:tabs>
          <w:tab w:val="num" w:pos="720"/>
        </w:tabs>
        <w:rPr>
          <w:lang w:val="en-US"/>
        </w:rPr>
      </w:pPr>
      <w:r w:rsidRPr="00467935">
        <w:rPr>
          <w:lang w:val="en-US"/>
        </w:rPr>
        <w:t xml:space="preserve">Giá trị hash của tài liệu; </w:t>
      </w:r>
    </w:p>
    <w:p w14:paraId="408ABFDC" w14:textId="77777777" w:rsidR="00467935" w:rsidRPr="00467935" w:rsidRDefault="00467935">
      <w:pPr>
        <w:numPr>
          <w:ilvl w:val="0"/>
          <w:numId w:val="99"/>
        </w:numPr>
        <w:tabs>
          <w:tab w:val="num" w:pos="720"/>
        </w:tabs>
        <w:rPr>
          <w:lang w:val="en-US"/>
        </w:rPr>
      </w:pPr>
      <w:r w:rsidRPr="00467935">
        <w:rPr>
          <w:lang w:val="en-US"/>
        </w:rPr>
        <w:t xml:space="preserve">Thông tin giao dịch; </w:t>
      </w:r>
    </w:p>
    <w:p w14:paraId="25EF2D6B" w14:textId="77777777" w:rsidR="00467935" w:rsidRPr="00467935" w:rsidRDefault="00467935">
      <w:pPr>
        <w:numPr>
          <w:ilvl w:val="0"/>
          <w:numId w:val="99"/>
        </w:numPr>
        <w:tabs>
          <w:tab w:val="num" w:pos="720"/>
        </w:tabs>
        <w:rPr>
          <w:color w:val="EE0000"/>
          <w:lang w:val="en-US"/>
        </w:rPr>
      </w:pPr>
      <w:r w:rsidRPr="00467935">
        <w:rPr>
          <w:color w:val="EE0000"/>
          <w:lang w:val="en-US"/>
        </w:rPr>
        <w:t xml:space="preserve">Chữ ký hậu lượng tử. </w:t>
      </w:r>
    </w:p>
    <w:p w14:paraId="63AE3B2F" w14:textId="77777777" w:rsidR="00467935" w:rsidRPr="00467935" w:rsidRDefault="00467935" w:rsidP="00467935">
      <w:pPr>
        <w:rPr>
          <w:lang w:val="en-US"/>
        </w:rPr>
      </w:pPr>
      <w:r w:rsidRPr="00467935">
        <w:rPr>
          <w:lang w:val="en-US"/>
        </w:rPr>
        <w:t>Backend đóng vai trò trung gian kết nối giữa website công chứng điện tử và mạng Blockchain. Sau khi văn bản công chứng điện tử được ký số hoàn tất, backend sẽ tạo hash tài liệu, thực hiện ký xác minh hậu lượng tử và gửi dữ liệu xác minh lên Blockchain.</w:t>
      </w:r>
    </w:p>
    <w:p w14:paraId="4D51C624" w14:textId="2F182C0C" w:rsidR="00467935" w:rsidRPr="00467935" w:rsidRDefault="00467935" w:rsidP="00467935">
      <w:pPr>
        <w:rPr>
          <w:lang w:val="en-US"/>
        </w:rPr>
      </w:pPr>
      <w:r w:rsidRPr="00467935">
        <w:rPr>
          <w:lang w:val="en-US"/>
        </w:rPr>
        <w:t>Kiến trúc triển khai theo hướng tách biệt các thành phần giúp hệ thống dễ dàng mở rộng, thuận tiện trong quá trình bảo trì và nâng cao khả năng bảo mật cho dữ liệu công chứng điện tử.</w:t>
      </w:r>
    </w:p>
    <w:p w14:paraId="1694E91F" w14:textId="739CC279" w:rsidR="001D4F95" w:rsidRDefault="001D4F95" w:rsidP="00EE2B20">
      <w:pPr>
        <w:pStyle w:val="Heading3"/>
      </w:pPr>
      <w:r>
        <w:t>Cấu hình môi trường thực nghiệm</w:t>
      </w:r>
    </w:p>
    <w:p w14:paraId="424AB2A8" w14:textId="77777777" w:rsidR="00467935" w:rsidRDefault="00467935" w:rsidP="00467935"/>
    <w:p w14:paraId="239A44A2" w14:textId="77777777" w:rsidR="00467935" w:rsidRPr="00467935" w:rsidRDefault="00467935" w:rsidP="00467935">
      <w:pPr>
        <w:rPr>
          <w:lang w:val="en-US"/>
        </w:rPr>
      </w:pPr>
      <w:r w:rsidRPr="00467935">
        <w:rPr>
          <w:lang w:val="en-US"/>
        </w:rPr>
        <w:lastRenderedPageBreak/>
        <w:t>Hệ thống được triển khai và kiểm thử trên môi trường máy tính cá nhân với cấu hình phần cứng và phần mềm phục vụ cho quá trình phát triển website công chứng điện tử, triển khai Blockchain Hyperledger Fabric và thử nghiệm chữ ký hậu lượng tử.</w:t>
      </w:r>
    </w:p>
    <w:p w14:paraId="7047C1BB" w14:textId="77777777" w:rsidR="00467935" w:rsidRPr="00467935" w:rsidRDefault="00467935" w:rsidP="00467935">
      <w:pPr>
        <w:rPr>
          <w:lang w:val="en-US"/>
        </w:rPr>
      </w:pPr>
      <w:r w:rsidRPr="00467935">
        <w:rPr>
          <w:lang w:val="en-US"/>
        </w:rPr>
        <w:t>Cấu hình môi trường thực nghiệm được sử dụng trong đề tài được trình bày trong Bảng dưới đây.</w:t>
      </w:r>
    </w:p>
    <w:tbl>
      <w:tblPr>
        <w:tblStyle w:val="PlainTable1"/>
        <w:tblW w:w="0" w:type="auto"/>
        <w:jc w:val="center"/>
        <w:tblLook w:val="04A0" w:firstRow="1" w:lastRow="0" w:firstColumn="1" w:lastColumn="0" w:noHBand="0" w:noVBand="1"/>
      </w:tblPr>
      <w:tblGrid>
        <w:gridCol w:w="2722"/>
        <w:gridCol w:w="4107"/>
      </w:tblGrid>
      <w:tr w:rsidR="00467935" w:rsidRPr="00467935" w14:paraId="7D3947A0" w14:textId="77777777" w:rsidTr="004679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E01CB2" w14:textId="77777777" w:rsidR="00467935" w:rsidRPr="00467935" w:rsidRDefault="00467935" w:rsidP="00467935">
            <w:pPr>
              <w:rPr>
                <w:lang w:val="en-US"/>
              </w:rPr>
            </w:pPr>
            <w:r w:rsidRPr="00467935">
              <w:rPr>
                <w:lang w:val="en-US"/>
              </w:rPr>
              <w:t>Thành phần</w:t>
            </w:r>
          </w:p>
        </w:tc>
        <w:tc>
          <w:tcPr>
            <w:tcW w:w="0" w:type="auto"/>
            <w:hideMark/>
          </w:tcPr>
          <w:p w14:paraId="2FB99296" w14:textId="77777777" w:rsidR="00467935" w:rsidRPr="00467935" w:rsidRDefault="00467935" w:rsidP="00467935">
            <w:pPr>
              <w:cnfStyle w:val="100000000000" w:firstRow="1" w:lastRow="0" w:firstColumn="0" w:lastColumn="0" w:oddVBand="0" w:evenVBand="0" w:oddHBand="0" w:evenHBand="0" w:firstRowFirstColumn="0" w:firstRowLastColumn="0" w:lastRowFirstColumn="0" w:lastRowLastColumn="0"/>
              <w:rPr>
                <w:lang w:val="en-US"/>
              </w:rPr>
            </w:pPr>
            <w:r w:rsidRPr="00467935">
              <w:rPr>
                <w:lang w:val="en-US"/>
              </w:rPr>
              <w:t>Cấu hình</w:t>
            </w:r>
          </w:p>
        </w:tc>
      </w:tr>
      <w:tr w:rsidR="00467935" w:rsidRPr="00467935" w14:paraId="6EBD6DB1" w14:textId="77777777" w:rsidTr="004679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7DBBBD" w14:textId="77777777" w:rsidR="00467935" w:rsidRPr="00467935" w:rsidRDefault="00467935" w:rsidP="00467935">
            <w:pPr>
              <w:rPr>
                <w:lang w:val="en-US"/>
              </w:rPr>
            </w:pPr>
            <w:r w:rsidRPr="00467935">
              <w:rPr>
                <w:lang w:val="en-US"/>
              </w:rPr>
              <w:t>Hệ điều hành</w:t>
            </w:r>
          </w:p>
        </w:tc>
        <w:tc>
          <w:tcPr>
            <w:tcW w:w="0" w:type="auto"/>
            <w:hideMark/>
          </w:tcPr>
          <w:p w14:paraId="079809D2" w14:textId="77777777" w:rsidR="00467935" w:rsidRPr="00467935" w:rsidRDefault="00467935" w:rsidP="00467935">
            <w:pPr>
              <w:cnfStyle w:val="000000100000" w:firstRow="0" w:lastRow="0" w:firstColumn="0" w:lastColumn="0" w:oddVBand="0" w:evenVBand="0" w:oddHBand="1" w:evenHBand="0" w:firstRowFirstColumn="0" w:firstRowLastColumn="0" w:lastRowFirstColumn="0" w:lastRowLastColumn="0"/>
              <w:rPr>
                <w:lang w:val="en-US"/>
              </w:rPr>
            </w:pPr>
            <w:r w:rsidRPr="00467935">
              <w:rPr>
                <w:lang w:val="en-US"/>
              </w:rPr>
              <w:t>Windows 11 / Ubuntu 22.04</w:t>
            </w:r>
          </w:p>
        </w:tc>
      </w:tr>
      <w:tr w:rsidR="00467935" w:rsidRPr="00467935" w14:paraId="1A4F9710" w14:textId="77777777" w:rsidTr="004679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26062D" w14:textId="77777777" w:rsidR="00467935" w:rsidRPr="00467935" w:rsidRDefault="00467935" w:rsidP="00467935">
            <w:pPr>
              <w:rPr>
                <w:lang w:val="en-US"/>
              </w:rPr>
            </w:pPr>
            <w:r w:rsidRPr="00467935">
              <w:rPr>
                <w:lang w:val="en-US"/>
              </w:rPr>
              <w:t>CPU</w:t>
            </w:r>
          </w:p>
        </w:tc>
        <w:tc>
          <w:tcPr>
            <w:tcW w:w="0" w:type="auto"/>
            <w:hideMark/>
          </w:tcPr>
          <w:p w14:paraId="71C7D552" w14:textId="77777777" w:rsidR="00467935" w:rsidRPr="00467935" w:rsidRDefault="00467935" w:rsidP="00467935">
            <w:pPr>
              <w:cnfStyle w:val="000000000000" w:firstRow="0" w:lastRow="0" w:firstColumn="0" w:lastColumn="0" w:oddVBand="0" w:evenVBand="0" w:oddHBand="0" w:evenHBand="0" w:firstRowFirstColumn="0" w:firstRowLastColumn="0" w:lastRowFirstColumn="0" w:lastRowLastColumn="0"/>
              <w:rPr>
                <w:lang w:val="en-US"/>
              </w:rPr>
            </w:pPr>
            <w:r w:rsidRPr="00467935">
              <w:rPr>
                <w:lang w:val="en-US"/>
              </w:rPr>
              <w:t>Intel Core i5</w:t>
            </w:r>
          </w:p>
        </w:tc>
      </w:tr>
      <w:tr w:rsidR="00467935" w:rsidRPr="00467935" w14:paraId="6FA71683" w14:textId="77777777" w:rsidTr="004679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63066B" w14:textId="77777777" w:rsidR="00467935" w:rsidRPr="00467935" w:rsidRDefault="00467935" w:rsidP="00467935">
            <w:pPr>
              <w:rPr>
                <w:lang w:val="en-US"/>
              </w:rPr>
            </w:pPr>
            <w:r w:rsidRPr="00467935">
              <w:rPr>
                <w:lang w:val="en-US"/>
              </w:rPr>
              <w:t>RAM</w:t>
            </w:r>
          </w:p>
        </w:tc>
        <w:tc>
          <w:tcPr>
            <w:tcW w:w="0" w:type="auto"/>
            <w:hideMark/>
          </w:tcPr>
          <w:p w14:paraId="43FA2D42" w14:textId="77777777" w:rsidR="00467935" w:rsidRPr="00467935" w:rsidRDefault="00467935" w:rsidP="00467935">
            <w:pPr>
              <w:cnfStyle w:val="000000100000" w:firstRow="0" w:lastRow="0" w:firstColumn="0" w:lastColumn="0" w:oddVBand="0" w:evenVBand="0" w:oddHBand="1" w:evenHBand="0" w:firstRowFirstColumn="0" w:firstRowLastColumn="0" w:lastRowFirstColumn="0" w:lastRowLastColumn="0"/>
              <w:rPr>
                <w:lang w:val="en-US"/>
              </w:rPr>
            </w:pPr>
            <w:r w:rsidRPr="00467935">
              <w:rPr>
                <w:lang w:val="en-US"/>
              </w:rPr>
              <w:t>8 GB</w:t>
            </w:r>
          </w:p>
        </w:tc>
      </w:tr>
      <w:tr w:rsidR="00467935" w:rsidRPr="00467935" w14:paraId="1B5B74B1" w14:textId="77777777" w:rsidTr="004679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17A21D" w14:textId="77777777" w:rsidR="00467935" w:rsidRPr="00467935" w:rsidRDefault="00467935" w:rsidP="00467935">
            <w:pPr>
              <w:rPr>
                <w:lang w:val="en-US"/>
              </w:rPr>
            </w:pPr>
            <w:r w:rsidRPr="00467935">
              <w:rPr>
                <w:lang w:val="en-US"/>
              </w:rPr>
              <w:t>Ổ cứng</w:t>
            </w:r>
          </w:p>
        </w:tc>
        <w:tc>
          <w:tcPr>
            <w:tcW w:w="0" w:type="auto"/>
            <w:hideMark/>
          </w:tcPr>
          <w:p w14:paraId="3DB31C8F" w14:textId="77777777" w:rsidR="00467935" w:rsidRPr="00467935" w:rsidRDefault="00467935" w:rsidP="00467935">
            <w:pPr>
              <w:cnfStyle w:val="000000000000" w:firstRow="0" w:lastRow="0" w:firstColumn="0" w:lastColumn="0" w:oddVBand="0" w:evenVBand="0" w:oddHBand="0" w:evenHBand="0" w:firstRowFirstColumn="0" w:firstRowLastColumn="0" w:lastRowFirstColumn="0" w:lastRowLastColumn="0"/>
              <w:rPr>
                <w:lang w:val="en-US"/>
              </w:rPr>
            </w:pPr>
            <w:r w:rsidRPr="00467935">
              <w:rPr>
                <w:lang w:val="en-US"/>
              </w:rPr>
              <w:t>SSD 256 GB</w:t>
            </w:r>
          </w:p>
        </w:tc>
      </w:tr>
      <w:tr w:rsidR="00467935" w:rsidRPr="00467935" w14:paraId="607E10FA" w14:textId="77777777" w:rsidTr="004679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985C81" w14:textId="77777777" w:rsidR="00467935" w:rsidRPr="00467935" w:rsidRDefault="00467935" w:rsidP="00467935">
            <w:pPr>
              <w:rPr>
                <w:lang w:val="en-US"/>
              </w:rPr>
            </w:pPr>
            <w:r w:rsidRPr="00467935">
              <w:rPr>
                <w:lang w:val="en-US"/>
              </w:rPr>
              <w:t>Frontend</w:t>
            </w:r>
          </w:p>
        </w:tc>
        <w:tc>
          <w:tcPr>
            <w:tcW w:w="0" w:type="auto"/>
            <w:hideMark/>
          </w:tcPr>
          <w:p w14:paraId="56218F2A" w14:textId="77777777" w:rsidR="00467935" w:rsidRPr="00467935" w:rsidRDefault="00467935" w:rsidP="00467935">
            <w:pPr>
              <w:cnfStyle w:val="000000100000" w:firstRow="0" w:lastRow="0" w:firstColumn="0" w:lastColumn="0" w:oddVBand="0" w:evenVBand="0" w:oddHBand="1" w:evenHBand="0" w:firstRowFirstColumn="0" w:firstRowLastColumn="0" w:lastRowFirstColumn="0" w:lastRowLastColumn="0"/>
              <w:rPr>
                <w:lang w:val="en-US"/>
              </w:rPr>
            </w:pPr>
            <w:r w:rsidRPr="00467935">
              <w:rPr>
                <w:lang w:val="en-US"/>
              </w:rPr>
              <w:t>ReactJS</w:t>
            </w:r>
          </w:p>
        </w:tc>
      </w:tr>
      <w:tr w:rsidR="00467935" w:rsidRPr="00467935" w14:paraId="0AC078D4" w14:textId="77777777" w:rsidTr="004679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5E350A" w14:textId="77777777" w:rsidR="00467935" w:rsidRPr="00467935" w:rsidRDefault="00467935" w:rsidP="00467935">
            <w:pPr>
              <w:rPr>
                <w:lang w:val="en-US"/>
              </w:rPr>
            </w:pPr>
            <w:r w:rsidRPr="00467935">
              <w:rPr>
                <w:lang w:val="en-US"/>
              </w:rPr>
              <w:t>Backend</w:t>
            </w:r>
          </w:p>
        </w:tc>
        <w:tc>
          <w:tcPr>
            <w:tcW w:w="0" w:type="auto"/>
            <w:hideMark/>
          </w:tcPr>
          <w:p w14:paraId="3C25A1E4" w14:textId="77777777" w:rsidR="00467935" w:rsidRPr="00467935" w:rsidRDefault="00467935" w:rsidP="00467935">
            <w:pPr>
              <w:cnfStyle w:val="000000000000" w:firstRow="0" w:lastRow="0" w:firstColumn="0" w:lastColumn="0" w:oddVBand="0" w:evenVBand="0" w:oddHBand="0" w:evenHBand="0" w:firstRowFirstColumn="0" w:firstRowLastColumn="0" w:lastRowFirstColumn="0" w:lastRowLastColumn="0"/>
              <w:rPr>
                <w:lang w:val="en-US"/>
              </w:rPr>
            </w:pPr>
            <w:r w:rsidRPr="00467935">
              <w:rPr>
                <w:lang w:val="en-US"/>
              </w:rPr>
              <w:t>Spring Boot</w:t>
            </w:r>
          </w:p>
        </w:tc>
      </w:tr>
      <w:tr w:rsidR="00467935" w:rsidRPr="00467935" w14:paraId="50016403" w14:textId="77777777" w:rsidTr="004679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E81E0E" w14:textId="77777777" w:rsidR="00467935" w:rsidRPr="00467935" w:rsidRDefault="00467935" w:rsidP="00467935">
            <w:pPr>
              <w:rPr>
                <w:lang w:val="en-US"/>
              </w:rPr>
            </w:pPr>
            <w:r w:rsidRPr="00467935">
              <w:rPr>
                <w:lang w:val="en-US"/>
              </w:rPr>
              <w:t>Cơ sở dữ liệu</w:t>
            </w:r>
          </w:p>
        </w:tc>
        <w:tc>
          <w:tcPr>
            <w:tcW w:w="0" w:type="auto"/>
            <w:hideMark/>
          </w:tcPr>
          <w:p w14:paraId="27D5CC0A" w14:textId="77777777" w:rsidR="00467935" w:rsidRPr="00467935" w:rsidRDefault="00467935" w:rsidP="00467935">
            <w:pPr>
              <w:cnfStyle w:val="000000100000" w:firstRow="0" w:lastRow="0" w:firstColumn="0" w:lastColumn="0" w:oddVBand="0" w:evenVBand="0" w:oddHBand="1" w:evenHBand="0" w:firstRowFirstColumn="0" w:firstRowLastColumn="0" w:lastRowFirstColumn="0" w:lastRowLastColumn="0"/>
              <w:rPr>
                <w:lang w:val="en-US"/>
              </w:rPr>
            </w:pPr>
            <w:r w:rsidRPr="00467935">
              <w:rPr>
                <w:lang w:val="en-US"/>
              </w:rPr>
              <w:t>PostgreSQL</w:t>
            </w:r>
          </w:p>
        </w:tc>
      </w:tr>
      <w:tr w:rsidR="00467935" w:rsidRPr="00467935" w14:paraId="08410FB9" w14:textId="77777777" w:rsidTr="004679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66B2C3" w14:textId="77777777" w:rsidR="00467935" w:rsidRPr="00467935" w:rsidRDefault="00467935" w:rsidP="00467935">
            <w:pPr>
              <w:rPr>
                <w:lang w:val="en-US"/>
              </w:rPr>
            </w:pPr>
            <w:r w:rsidRPr="00467935">
              <w:rPr>
                <w:lang w:val="en-US"/>
              </w:rPr>
              <w:t>Object Storage</w:t>
            </w:r>
          </w:p>
        </w:tc>
        <w:tc>
          <w:tcPr>
            <w:tcW w:w="0" w:type="auto"/>
            <w:hideMark/>
          </w:tcPr>
          <w:p w14:paraId="5EE4BD5A" w14:textId="77777777" w:rsidR="00467935" w:rsidRPr="00467935" w:rsidRDefault="00467935" w:rsidP="00467935">
            <w:pPr>
              <w:cnfStyle w:val="000000000000" w:firstRow="0" w:lastRow="0" w:firstColumn="0" w:lastColumn="0" w:oddVBand="0" w:evenVBand="0" w:oddHBand="0" w:evenHBand="0" w:firstRowFirstColumn="0" w:firstRowLastColumn="0" w:lastRowFirstColumn="0" w:lastRowLastColumn="0"/>
              <w:rPr>
                <w:lang w:val="en-US"/>
              </w:rPr>
            </w:pPr>
            <w:r w:rsidRPr="00467935">
              <w:rPr>
                <w:lang w:val="en-US"/>
              </w:rPr>
              <w:t>MinIO</w:t>
            </w:r>
          </w:p>
        </w:tc>
      </w:tr>
      <w:tr w:rsidR="00467935" w:rsidRPr="00467935" w14:paraId="1963ED13" w14:textId="77777777" w:rsidTr="004679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04E082" w14:textId="77777777" w:rsidR="00467935" w:rsidRPr="00467935" w:rsidRDefault="00467935" w:rsidP="00467935">
            <w:pPr>
              <w:rPr>
                <w:lang w:val="en-US"/>
              </w:rPr>
            </w:pPr>
            <w:r w:rsidRPr="00467935">
              <w:rPr>
                <w:lang w:val="en-US"/>
              </w:rPr>
              <w:t>Blockchain</w:t>
            </w:r>
          </w:p>
        </w:tc>
        <w:tc>
          <w:tcPr>
            <w:tcW w:w="0" w:type="auto"/>
            <w:hideMark/>
          </w:tcPr>
          <w:p w14:paraId="2D25ACD3" w14:textId="77777777" w:rsidR="00467935" w:rsidRPr="00467935" w:rsidRDefault="00467935" w:rsidP="00467935">
            <w:pPr>
              <w:cnfStyle w:val="000000100000" w:firstRow="0" w:lastRow="0" w:firstColumn="0" w:lastColumn="0" w:oddVBand="0" w:evenVBand="0" w:oddHBand="1" w:evenHBand="0" w:firstRowFirstColumn="0" w:firstRowLastColumn="0" w:lastRowFirstColumn="0" w:lastRowLastColumn="0"/>
              <w:rPr>
                <w:lang w:val="en-US"/>
              </w:rPr>
            </w:pPr>
            <w:r w:rsidRPr="00467935">
              <w:rPr>
                <w:lang w:val="en-US"/>
              </w:rPr>
              <w:t>Hyperledger Fabric 2.x</w:t>
            </w:r>
          </w:p>
        </w:tc>
      </w:tr>
      <w:tr w:rsidR="00467935" w:rsidRPr="00467935" w14:paraId="117A6DFE" w14:textId="77777777" w:rsidTr="004679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8AC440" w14:textId="77777777" w:rsidR="00467935" w:rsidRPr="00467935" w:rsidRDefault="00467935" w:rsidP="00467935">
            <w:pPr>
              <w:rPr>
                <w:lang w:val="en-US"/>
              </w:rPr>
            </w:pPr>
            <w:r w:rsidRPr="00467935">
              <w:rPr>
                <w:lang w:val="en-US"/>
              </w:rPr>
              <w:t>Container</w:t>
            </w:r>
          </w:p>
        </w:tc>
        <w:tc>
          <w:tcPr>
            <w:tcW w:w="0" w:type="auto"/>
            <w:hideMark/>
          </w:tcPr>
          <w:p w14:paraId="4B9796A1" w14:textId="77777777" w:rsidR="00467935" w:rsidRPr="00467935" w:rsidRDefault="00467935" w:rsidP="00467935">
            <w:pPr>
              <w:cnfStyle w:val="000000000000" w:firstRow="0" w:lastRow="0" w:firstColumn="0" w:lastColumn="0" w:oddVBand="0" w:evenVBand="0" w:oddHBand="0" w:evenHBand="0" w:firstRowFirstColumn="0" w:firstRowLastColumn="0" w:lastRowFirstColumn="0" w:lastRowLastColumn="0"/>
              <w:rPr>
                <w:lang w:val="en-US"/>
              </w:rPr>
            </w:pPr>
            <w:r w:rsidRPr="00467935">
              <w:rPr>
                <w:lang w:val="en-US"/>
              </w:rPr>
              <w:t>Docker Desktop</w:t>
            </w:r>
          </w:p>
        </w:tc>
      </w:tr>
      <w:tr w:rsidR="00467935" w:rsidRPr="00467935" w14:paraId="31ABF943" w14:textId="77777777" w:rsidTr="004679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DA5209" w14:textId="77777777" w:rsidR="00467935" w:rsidRPr="00467935" w:rsidRDefault="00467935" w:rsidP="00467935">
            <w:pPr>
              <w:rPr>
                <w:lang w:val="en-US"/>
              </w:rPr>
            </w:pPr>
            <w:r w:rsidRPr="00467935">
              <w:rPr>
                <w:lang w:val="en-US"/>
              </w:rPr>
              <w:t>Java</w:t>
            </w:r>
          </w:p>
        </w:tc>
        <w:tc>
          <w:tcPr>
            <w:tcW w:w="0" w:type="auto"/>
            <w:hideMark/>
          </w:tcPr>
          <w:p w14:paraId="7289F5EA" w14:textId="77777777" w:rsidR="00467935" w:rsidRPr="00467935" w:rsidRDefault="00467935" w:rsidP="00467935">
            <w:pPr>
              <w:cnfStyle w:val="000000100000" w:firstRow="0" w:lastRow="0" w:firstColumn="0" w:lastColumn="0" w:oddVBand="0" w:evenVBand="0" w:oddHBand="1" w:evenHBand="0" w:firstRowFirstColumn="0" w:firstRowLastColumn="0" w:lastRowFirstColumn="0" w:lastRowLastColumn="0"/>
              <w:rPr>
                <w:lang w:val="en-US"/>
              </w:rPr>
            </w:pPr>
            <w:r w:rsidRPr="00467935">
              <w:rPr>
                <w:lang w:val="en-US"/>
              </w:rPr>
              <w:t>JDK 17</w:t>
            </w:r>
          </w:p>
        </w:tc>
      </w:tr>
      <w:tr w:rsidR="00467935" w:rsidRPr="00467935" w14:paraId="598E46EA" w14:textId="77777777" w:rsidTr="004679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863E81" w14:textId="77777777" w:rsidR="00467935" w:rsidRPr="00467935" w:rsidRDefault="00467935" w:rsidP="00467935">
            <w:pPr>
              <w:rPr>
                <w:lang w:val="en-US"/>
              </w:rPr>
            </w:pPr>
            <w:r w:rsidRPr="00467935">
              <w:rPr>
                <w:lang w:val="en-US"/>
              </w:rPr>
              <w:t>NodeJS</w:t>
            </w:r>
          </w:p>
        </w:tc>
        <w:tc>
          <w:tcPr>
            <w:tcW w:w="0" w:type="auto"/>
            <w:hideMark/>
          </w:tcPr>
          <w:p w14:paraId="1218B96D" w14:textId="77777777" w:rsidR="00467935" w:rsidRPr="00467935" w:rsidRDefault="00467935" w:rsidP="00467935">
            <w:pPr>
              <w:cnfStyle w:val="000000000000" w:firstRow="0" w:lastRow="0" w:firstColumn="0" w:lastColumn="0" w:oddVBand="0" w:evenVBand="0" w:oddHBand="0" w:evenHBand="0" w:firstRowFirstColumn="0" w:firstRowLastColumn="0" w:lastRowFirstColumn="0" w:lastRowLastColumn="0"/>
              <w:rPr>
                <w:lang w:val="en-US"/>
              </w:rPr>
            </w:pPr>
            <w:r w:rsidRPr="00467935">
              <w:rPr>
                <w:lang w:val="en-US"/>
              </w:rPr>
              <w:t>Version 18+</w:t>
            </w:r>
          </w:p>
        </w:tc>
      </w:tr>
    </w:tbl>
    <w:p w14:paraId="42436150" w14:textId="77777777" w:rsidR="00467935" w:rsidRPr="00467935" w:rsidRDefault="00467935" w:rsidP="00467935">
      <w:pPr>
        <w:rPr>
          <w:lang w:val="en-US"/>
        </w:rPr>
      </w:pPr>
      <w:r w:rsidRPr="00467935">
        <w:rPr>
          <w:lang w:val="en-US"/>
        </w:rPr>
        <w:t>Môi trường thực nghiệm được sử dụng để kiểm thử các chức năng của hệ thống như:</w:t>
      </w:r>
    </w:p>
    <w:p w14:paraId="2DF91FE4" w14:textId="77777777" w:rsidR="00467935" w:rsidRPr="00467935" w:rsidRDefault="00467935">
      <w:pPr>
        <w:numPr>
          <w:ilvl w:val="0"/>
          <w:numId w:val="100"/>
        </w:numPr>
        <w:tabs>
          <w:tab w:val="num" w:pos="720"/>
        </w:tabs>
        <w:rPr>
          <w:lang w:val="en-US"/>
        </w:rPr>
      </w:pPr>
      <w:r w:rsidRPr="00467935">
        <w:rPr>
          <w:lang w:val="en-US"/>
        </w:rPr>
        <w:t xml:space="preserve">Quản lý hồ sơ công chứng điện tử; </w:t>
      </w:r>
    </w:p>
    <w:p w14:paraId="494941E6" w14:textId="77777777" w:rsidR="00467935" w:rsidRPr="00467935" w:rsidRDefault="00467935">
      <w:pPr>
        <w:numPr>
          <w:ilvl w:val="0"/>
          <w:numId w:val="100"/>
        </w:numPr>
        <w:tabs>
          <w:tab w:val="num" w:pos="720"/>
        </w:tabs>
        <w:rPr>
          <w:lang w:val="en-US"/>
        </w:rPr>
      </w:pPr>
      <w:r w:rsidRPr="00467935">
        <w:rPr>
          <w:lang w:val="en-US"/>
        </w:rPr>
        <w:t xml:space="preserve">Thiết lập phiên công chứng trực tuyến; </w:t>
      </w:r>
    </w:p>
    <w:p w14:paraId="1A71E6C1" w14:textId="77777777" w:rsidR="00467935" w:rsidRPr="00467935" w:rsidRDefault="00467935">
      <w:pPr>
        <w:numPr>
          <w:ilvl w:val="0"/>
          <w:numId w:val="100"/>
        </w:numPr>
        <w:tabs>
          <w:tab w:val="num" w:pos="720"/>
        </w:tabs>
        <w:rPr>
          <w:lang w:val="en-US"/>
        </w:rPr>
      </w:pPr>
      <w:r w:rsidRPr="00467935">
        <w:rPr>
          <w:lang w:val="en-US"/>
        </w:rPr>
        <w:t xml:space="preserve">Ký số điện tử; </w:t>
      </w:r>
    </w:p>
    <w:p w14:paraId="1EAE378F" w14:textId="77777777" w:rsidR="00467935" w:rsidRPr="00467935" w:rsidRDefault="00467935">
      <w:pPr>
        <w:numPr>
          <w:ilvl w:val="0"/>
          <w:numId w:val="100"/>
        </w:numPr>
        <w:tabs>
          <w:tab w:val="num" w:pos="720"/>
        </w:tabs>
        <w:rPr>
          <w:lang w:val="en-US"/>
        </w:rPr>
      </w:pPr>
      <w:r w:rsidRPr="00467935">
        <w:rPr>
          <w:lang w:val="en-US"/>
        </w:rPr>
        <w:t xml:space="preserve">Lưu trữ hash trên Blockchain; </w:t>
      </w:r>
    </w:p>
    <w:p w14:paraId="1C961A54" w14:textId="77777777" w:rsidR="00467935" w:rsidRPr="00467935" w:rsidRDefault="00467935">
      <w:pPr>
        <w:numPr>
          <w:ilvl w:val="0"/>
          <w:numId w:val="100"/>
        </w:numPr>
        <w:tabs>
          <w:tab w:val="num" w:pos="720"/>
        </w:tabs>
        <w:rPr>
          <w:lang w:val="en-US"/>
        </w:rPr>
      </w:pPr>
      <w:r w:rsidRPr="00467935">
        <w:rPr>
          <w:lang w:val="en-US"/>
        </w:rPr>
        <w:t xml:space="preserve">Xác minh dữ liệu bằng chữ ký hậu lượng tử. </w:t>
      </w:r>
    </w:p>
    <w:p w14:paraId="457CD6E4" w14:textId="77777777" w:rsidR="00467935" w:rsidRPr="00467935" w:rsidRDefault="00467935" w:rsidP="00467935">
      <w:pPr>
        <w:rPr>
          <w:lang w:val="en-US"/>
        </w:rPr>
      </w:pPr>
      <w:r w:rsidRPr="00467935">
        <w:rPr>
          <w:lang w:val="en-US"/>
        </w:rPr>
        <w:t>Việc triển khai hệ thống trong môi trường thực nghiệm giúp đánh giá khả năng hoạt động của hệ thống trước khi áp dụng trong môi trường thực tế.</w:t>
      </w:r>
    </w:p>
    <w:p w14:paraId="6983F471" w14:textId="35D2FA6D" w:rsidR="00467935" w:rsidRPr="00467935" w:rsidRDefault="00467935" w:rsidP="00467935"/>
    <w:p w14:paraId="78E47A0D" w14:textId="77777777" w:rsidR="00C840A5" w:rsidRDefault="00C840A5" w:rsidP="00C840A5">
      <w:pPr>
        <w:pStyle w:val="Heading2"/>
      </w:pPr>
      <w:r w:rsidRPr="00C840A5">
        <w:lastRenderedPageBreak/>
        <w:t>Xây dựng website công chứng điện tử</w:t>
      </w:r>
    </w:p>
    <w:p w14:paraId="44960593" w14:textId="35E72171" w:rsidR="00C840A5" w:rsidRDefault="00C840A5" w:rsidP="00C840A5">
      <w:pPr>
        <w:pStyle w:val="Heading2"/>
      </w:pPr>
      <w:r w:rsidRPr="00C840A5">
        <w:t>Xây dựng khối Blockchain tích hợp chữ ký hậu lượng tử</w:t>
      </w:r>
    </w:p>
    <w:p w14:paraId="4646CDF9" w14:textId="559E48FC" w:rsidR="00EE2B20" w:rsidRDefault="00C840A5" w:rsidP="00C840A5">
      <w:pPr>
        <w:pStyle w:val="Heading2"/>
      </w:pPr>
      <w:r w:rsidRPr="00C840A5">
        <w:t>Tích hợp website công chứng điện tử với Blockchain</w:t>
      </w:r>
    </w:p>
    <w:p w14:paraId="4C18BA30" w14:textId="50FAB87C" w:rsidR="00C840A5" w:rsidRDefault="00C840A5" w:rsidP="00C840A5">
      <w:pPr>
        <w:pStyle w:val="Heading2"/>
      </w:pPr>
      <w:r>
        <w:t>Thử nghiệm hệ thống</w:t>
      </w:r>
    </w:p>
    <w:p w14:paraId="3B9A9DB5" w14:textId="3072923C" w:rsidR="00C840A5" w:rsidRPr="00467935" w:rsidRDefault="00C840A5" w:rsidP="00467935">
      <w:pPr>
        <w:pStyle w:val="Heading2"/>
        <w:rPr>
          <w:lang w:bidi="ar-SA"/>
        </w:rPr>
      </w:pPr>
      <w:r w:rsidRPr="00467935">
        <w:t>Đánh giá tính khả thi của giải pháp</w:t>
      </w:r>
    </w:p>
    <w:p w14:paraId="35A103A5" w14:textId="3660DBA4" w:rsidR="00C840A5" w:rsidRPr="00467935" w:rsidRDefault="00C840A5" w:rsidP="00467935">
      <w:pPr>
        <w:pStyle w:val="Heading3"/>
      </w:pPr>
      <w:r w:rsidRPr="00467935">
        <w:t>Đánh giá hiệu năng chữ ký hậu lượng tử</w:t>
      </w:r>
    </w:p>
    <w:p w14:paraId="7D159114" w14:textId="3CD7063C" w:rsidR="00C840A5" w:rsidRPr="00467935" w:rsidRDefault="00C840A5" w:rsidP="00467935">
      <w:pPr>
        <w:pStyle w:val="Heading3"/>
      </w:pPr>
      <w:r w:rsidRPr="00467935">
        <w:t>Đánh giá kích thước khóa và chữ ký</w:t>
      </w:r>
    </w:p>
    <w:p w14:paraId="3F6B98B0" w14:textId="2016F59B" w:rsidR="00C840A5" w:rsidRPr="00467935" w:rsidRDefault="00C840A5" w:rsidP="00467935">
      <w:pPr>
        <w:pStyle w:val="Heading3"/>
      </w:pPr>
      <w:r w:rsidRPr="00467935">
        <w:t>So sánh chữ ký hậu lượng tử với chữ ký truyền thống</w:t>
      </w:r>
    </w:p>
    <w:p w14:paraId="1DCD6B7C" w14:textId="2BD8EB90" w:rsidR="00C840A5" w:rsidRPr="00467935" w:rsidRDefault="00C840A5" w:rsidP="00467935">
      <w:pPr>
        <w:pStyle w:val="Heading3"/>
      </w:pPr>
      <w:r w:rsidRPr="00467935">
        <w:t>Đánh giá khả năng tích hợp với Blockchain</w:t>
      </w:r>
    </w:p>
    <w:p w14:paraId="6CA13BD3" w14:textId="3BD1CC41" w:rsidR="00C840A5" w:rsidRPr="00467935" w:rsidRDefault="00C840A5" w:rsidP="00467935">
      <w:pPr>
        <w:pStyle w:val="Heading3"/>
      </w:pPr>
      <w:r w:rsidRPr="00467935">
        <w:t>Đánh giá khả năng triển khai thực tế</w:t>
      </w:r>
    </w:p>
    <w:p w14:paraId="414CA986" w14:textId="77777777" w:rsidR="00C840A5" w:rsidRPr="00C840A5" w:rsidRDefault="00C840A5" w:rsidP="00C840A5">
      <w:pPr>
        <w:ind w:firstLine="0"/>
      </w:pPr>
    </w:p>
    <w:p w14:paraId="1F3CD6AF" w14:textId="77777777" w:rsidR="00EE2B20" w:rsidRPr="001D4F95" w:rsidRDefault="00EE2B20" w:rsidP="001D4F95">
      <w:pPr>
        <w:spacing w:before="120"/>
        <w:ind w:firstLine="0"/>
        <w:rPr>
          <w:color w:val="000000" w:themeColor="text1"/>
          <w:spacing w:val="-16"/>
        </w:rPr>
      </w:pPr>
    </w:p>
    <w:p w14:paraId="2BB06306" w14:textId="7C796D76" w:rsidR="005B2CD4" w:rsidRDefault="005B2CD4" w:rsidP="00D55765">
      <w:pPr>
        <w:spacing w:before="120" w:line="288" w:lineRule="auto"/>
        <w:ind w:firstLine="0"/>
        <w:jc w:val="center"/>
        <w:rPr>
          <w:rFonts w:cs="Times New Roman"/>
          <w:b/>
          <w:lang w:val="nl-NL"/>
        </w:rPr>
      </w:pPr>
      <w:r w:rsidRPr="00FE6C32">
        <w:rPr>
          <w:rFonts w:cs="Times New Roman"/>
          <w:b/>
          <w:lang w:val="nl-NL"/>
        </w:rPr>
        <w:t xml:space="preserve">KẾT LUẬN </w:t>
      </w:r>
    </w:p>
    <w:p w14:paraId="4B142525" w14:textId="77777777" w:rsidR="001B64FB" w:rsidRDefault="001B64FB" w:rsidP="00D55765">
      <w:pPr>
        <w:spacing w:before="120" w:line="288" w:lineRule="auto"/>
        <w:ind w:firstLine="0"/>
        <w:jc w:val="left"/>
        <w:rPr>
          <w:rStyle w:val="normaltextrun"/>
          <w:b/>
          <w:lang w:val="en-US"/>
        </w:rPr>
      </w:pPr>
      <w:r>
        <w:rPr>
          <w:rStyle w:val="normaltextrun"/>
          <w:b/>
          <w:lang w:val="en-US"/>
        </w:rPr>
        <w:t>Kết quả đạt được</w:t>
      </w:r>
    </w:p>
    <w:p w14:paraId="01EC46C9" w14:textId="00A20966" w:rsidR="001B64FB" w:rsidRDefault="001B64FB" w:rsidP="00D55765">
      <w:pPr>
        <w:spacing w:before="120" w:line="288" w:lineRule="auto"/>
        <w:ind w:firstLine="567"/>
        <w:rPr>
          <w:rStyle w:val="normaltextrun"/>
          <w:b/>
          <w:lang w:val="en-US"/>
        </w:rPr>
      </w:pPr>
      <w:r>
        <w:rPr>
          <w:rStyle w:val="normaltextrun"/>
          <w:b/>
          <w:lang w:val="en-US"/>
        </w:rPr>
        <w:t>. . .</w:t>
      </w:r>
    </w:p>
    <w:p w14:paraId="1ABB2B84" w14:textId="0D90AA91" w:rsidR="001B64FB" w:rsidRDefault="001B64FB" w:rsidP="00D55765">
      <w:pPr>
        <w:spacing w:before="120" w:line="288" w:lineRule="auto"/>
        <w:ind w:firstLine="0"/>
        <w:rPr>
          <w:rStyle w:val="normaltextrun"/>
          <w:b/>
          <w:lang w:val="en-US"/>
        </w:rPr>
      </w:pPr>
      <w:r>
        <w:rPr>
          <w:rStyle w:val="normaltextrun"/>
          <w:b/>
          <w:lang w:val="en-US"/>
        </w:rPr>
        <w:t>Hạn chế</w:t>
      </w:r>
    </w:p>
    <w:p w14:paraId="6480EC2B" w14:textId="77777777" w:rsidR="001B64FB" w:rsidRDefault="001B64FB" w:rsidP="00D55765">
      <w:pPr>
        <w:spacing w:before="120" w:line="288" w:lineRule="auto"/>
        <w:ind w:firstLine="567"/>
        <w:rPr>
          <w:rStyle w:val="normaltextrun"/>
          <w:b/>
          <w:lang w:val="en-US"/>
        </w:rPr>
      </w:pPr>
      <w:r>
        <w:rPr>
          <w:rStyle w:val="normaltextrun"/>
          <w:b/>
          <w:lang w:val="en-US"/>
        </w:rPr>
        <w:t>. . .</w:t>
      </w:r>
    </w:p>
    <w:p w14:paraId="38229E2E" w14:textId="40F1237C" w:rsidR="00270300" w:rsidRDefault="001B64FB" w:rsidP="00D55765">
      <w:pPr>
        <w:spacing w:before="120" w:line="288" w:lineRule="auto"/>
        <w:ind w:firstLine="0"/>
        <w:jc w:val="left"/>
        <w:rPr>
          <w:rStyle w:val="normaltextrun"/>
          <w:b/>
          <w:lang w:val="en-US"/>
        </w:rPr>
      </w:pPr>
      <w:r>
        <w:rPr>
          <w:rStyle w:val="normaltextrun"/>
          <w:b/>
          <w:lang w:val="en-US"/>
        </w:rPr>
        <w:t>Hướng phát triển</w:t>
      </w:r>
    </w:p>
    <w:p w14:paraId="7DEB1B2B" w14:textId="6875BCD0" w:rsidR="001B64FB" w:rsidRDefault="001B64FB" w:rsidP="00D55765">
      <w:pPr>
        <w:spacing w:before="120" w:line="288" w:lineRule="auto"/>
        <w:ind w:firstLine="567"/>
        <w:rPr>
          <w:rStyle w:val="normaltextrun"/>
          <w:b/>
          <w:lang w:val="en-US"/>
        </w:rPr>
      </w:pPr>
      <w:r>
        <w:rPr>
          <w:rStyle w:val="normaltextrun"/>
          <w:b/>
          <w:lang w:val="en-US"/>
        </w:rPr>
        <w:t>. . .</w:t>
      </w:r>
    </w:p>
    <w:p w14:paraId="71C89921" w14:textId="77777777" w:rsidR="001B64FB" w:rsidRPr="00FE6C32" w:rsidRDefault="001B64FB" w:rsidP="00D55765">
      <w:pPr>
        <w:spacing w:before="120" w:line="288" w:lineRule="auto"/>
        <w:ind w:firstLine="0"/>
        <w:jc w:val="left"/>
        <w:rPr>
          <w:rFonts w:cs="Times New Roman"/>
          <w:b/>
          <w:lang w:val="nl-NL"/>
        </w:rPr>
      </w:pPr>
    </w:p>
    <w:bookmarkEnd w:id="1"/>
    <w:p w14:paraId="39A8A738" w14:textId="77777777" w:rsidR="00FD1FE1" w:rsidRDefault="00FD1FE1">
      <w:pPr>
        <w:spacing w:line="240" w:lineRule="auto"/>
        <w:ind w:firstLine="0"/>
        <w:jc w:val="left"/>
        <w:rPr>
          <w:rFonts w:cs="Times New Roman"/>
          <w:b/>
          <w:lang w:val="nl-NL"/>
        </w:rPr>
      </w:pPr>
      <w:r>
        <w:rPr>
          <w:rFonts w:cs="Times New Roman"/>
          <w:b/>
          <w:lang w:val="nl-NL"/>
        </w:rPr>
        <w:br w:type="page"/>
      </w:r>
    </w:p>
    <w:p w14:paraId="28D3ADE1" w14:textId="6DADA53B" w:rsidR="005B2CD4" w:rsidRDefault="005B2CD4" w:rsidP="00D55765">
      <w:pPr>
        <w:spacing w:before="120" w:line="288" w:lineRule="auto"/>
        <w:ind w:firstLine="0"/>
        <w:jc w:val="center"/>
        <w:rPr>
          <w:rFonts w:cs="Times New Roman"/>
          <w:b/>
          <w:lang w:val="nl-NL"/>
        </w:rPr>
      </w:pPr>
      <w:r w:rsidRPr="00FE6C32">
        <w:rPr>
          <w:rFonts w:cs="Times New Roman"/>
          <w:b/>
          <w:lang w:val="nl-NL"/>
        </w:rPr>
        <w:lastRenderedPageBreak/>
        <w:t>TÀI LIỆU THAM KHẢO</w:t>
      </w:r>
    </w:p>
    <w:p w14:paraId="26A2E014" w14:textId="77777777" w:rsidR="00B046D2" w:rsidRPr="00F44062" w:rsidRDefault="00B046D2" w:rsidP="00B046D2">
      <w:pPr>
        <w:spacing w:before="120" w:line="288" w:lineRule="auto"/>
        <w:rPr>
          <w:lang w:val="pt-BR"/>
        </w:rPr>
      </w:pPr>
      <w:r w:rsidRPr="00F44062">
        <w:rPr>
          <w:lang w:val="pt-BR"/>
        </w:rPr>
        <w:t xml:space="preserve">[1] </w:t>
      </w:r>
      <w:r>
        <w:rPr>
          <w:lang w:val="pt-BR"/>
        </w:rPr>
        <w:t xml:space="preserve">Android Studio, </w:t>
      </w:r>
      <w:hyperlink r:id="rId15" w:history="1">
        <w:r w:rsidRPr="00C7603A">
          <w:rPr>
            <w:rStyle w:val="Hyperlink"/>
            <w:lang w:val="pt-BR"/>
          </w:rPr>
          <w:t>https://developer.android.com/studio/intro</w:t>
        </w:r>
      </w:hyperlink>
    </w:p>
    <w:p w14:paraId="517B23E6" w14:textId="77777777" w:rsidR="00B046D2" w:rsidRPr="00F44062" w:rsidRDefault="00B046D2" w:rsidP="00B046D2">
      <w:pPr>
        <w:spacing w:before="120" w:line="288" w:lineRule="auto"/>
        <w:rPr>
          <w:lang w:val="pt-BR"/>
        </w:rPr>
      </w:pPr>
      <w:r w:rsidRPr="00F44062">
        <w:t>[</w:t>
      </w:r>
      <w:r>
        <w:t>2</w:t>
      </w:r>
      <w:r w:rsidRPr="00F44062">
        <w:t xml:space="preserve">] </w:t>
      </w:r>
      <w:r w:rsidRPr="009A46C4">
        <w:rPr>
          <w:i/>
          <w:iCs/>
        </w:rPr>
        <w:t>Giáo trình Lập trình android cơ bản</w:t>
      </w:r>
      <w:r>
        <w:t>, Nhà xuất bản Đại học Quốc gia Thành Phố Hồ Chí Minh,</w:t>
      </w:r>
      <w:r w:rsidRPr="00F44062">
        <w:t xml:space="preserve"> 20</w:t>
      </w:r>
      <w:r>
        <w:t>15</w:t>
      </w:r>
      <w:r w:rsidRPr="00F44062">
        <w:t>.</w:t>
      </w:r>
    </w:p>
    <w:p w14:paraId="5BC25C44" w14:textId="283981B3" w:rsidR="00AC1A1D" w:rsidRPr="00B046D2" w:rsidRDefault="00B046D2" w:rsidP="00B046D2">
      <w:pPr>
        <w:spacing w:before="120" w:line="288" w:lineRule="auto"/>
        <w:rPr>
          <w:lang w:val="pt-BR"/>
        </w:rPr>
      </w:pPr>
      <w:r w:rsidRPr="00F44062">
        <w:rPr>
          <w:lang w:val="pt-BR"/>
        </w:rPr>
        <w:t>[</w:t>
      </w:r>
      <w:r>
        <w:rPr>
          <w:lang w:val="pt-BR"/>
        </w:rPr>
        <w:t>3</w:t>
      </w:r>
      <w:r w:rsidRPr="00F44062">
        <w:rPr>
          <w:lang w:val="pt-BR"/>
        </w:rPr>
        <w:t xml:space="preserve">] </w:t>
      </w:r>
      <w:r>
        <w:rPr>
          <w:i/>
          <w:iCs/>
        </w:rPr>
        <w:t>Spring Boot là gì? Hướng dẫn khởi tạo Project Spring Boot với Docker</w:t>
      </w:r>
      <w:r w:rsidRPr="00F44062">
        <w:t xml:space="preserve">, </w:t>
      </w:r>
      <w:hyperlink r:id="rId16" w:history="1">
        <w:r w:rsidRPr="00C7603A">
          <w:rPr>
            <w:rStyle w:val="Hyperlink"/>
          </w:rPr>
          <w:t>https://200lab.io/blog/spring-boot-la-gi</w:t>
        </w:r>
      </w:hyperlink>
    </w:p>
    <w:p w14:paraId="4A5A7A23" w14:textId="28BD58D7" w:rsidR="002401B4" w:rsidRPr="001B64FB" w:rsidRDefault="002401B4" w:rsidP="00D55765">
      <w:pPr>
        <w:spacing w:before="120" w:line="288" w:lineRule="auto"/>
        <w:rPr>
          <w:rFonts w:cs="Times New Roman"/>
          <w:b/>
          <w:i/>
          <w:color w:val="FF0000"/>
          <w:lang w:val="nl-NL"/>
        </w:rPr>
      </w:pPr>
    </w:p>
    <w:sectPr w:rsidR="002401B4" w:rsidRPr="001B64FB" w:rsidSect="00BE4ABA">
      <w:footerReference w:type="default" r:id="rId17"/>
      <w:pgSz w:w="11906" w:h="16838"/>
      <w:pgMar w:top="1134" w:right="1134"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22FB2" w14:textId="77777777" w:rsidR="00EC06A6" w:rsidRDefault="00EC06A6" w:rsidP="00FD4862">
      <w:pPr>
        <w:spacing w:line="240" w:lineRule="auto"/>
      </w:pPr>
      <w:r>
        <w:separator/>
      </w:r>
    </w:p>
  </w:endnote>
  <w:endnote w:type="continuationSeparator" w:id="0">
    <w:p w14:paraId="0B8669B1" w14:textId="77777777" w:rsidR="00EC06A6" w:rsidRDefault="00EC06A6"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995855"/>
      <w:docPartObj>
        <w:docPartGallery w:val="Page Numbers (Bottom of Page)"/>
        <w:docPartUnique/>
      </w:docPartObj>
    </w:sdtPr>
    <w:sdtContent>
      <w:p w14:paraId="3BAF9C19" w14:textId="20BA3F33" w:rsidR="00F7079B" w:rsidRDefault="00F7079B">
        <w:pPr>
          <w:pStyle w:val="Footer"/>
          <w:jc w:val="center"/>
        </w:pPr>
        <w:r>
          <w:fldChar w:fldCharType="begin"/>
        </w:r>
        <w:r>
          <w:instrText>PAGE   \* MERGEFORMAT</w:instrText>
        </w:r>
        <w:r>
          <w:fldChar w:fldCharType="separate"/>
        </w:r>
        <w:r>
          <w:rPr>
            <w:lang w:val="vi-VN"/>
          </w:rPr>
          <w:t>2</w:t>
        </w:r>
        <w:r>
          <w:fldChar w:fldCharType="end"/>
        </w:r>
      </w:p>
    </w:sdtContent>
  </w:sdt>
  <w:p w14:paraId="0EED3FAC" w14:textId="77777777" w:rsidR="00F7079B" w:rsidRDefault="00F707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335077"/>
      <w:docPartObj>
        <w:docPartGallery w:val="Page Numbers (Bottom of Page)"/>
        <w:docPartUnique/>
      </w:docPartObj>
    </w:sdtPr>
    <w:sdtContent>
      <w:p w14:paraId="24C23DDE" w14:textId="4DA5E95E" w:rsidR="00F7079B" w:rsidRDefault="00F7079B">
        <w:pPr>
          <w:pStyle w:val="Footer"/>
          <w:jc w:val="center"/>
        </w:pPr>
        <w:r>
          <w:fldChar w:fldCharType="begin"/>
        </w:r>
        <w:r>
          <w:instrText>PAGE   \* MERGEFORMAT</w:instrText>
        </w:r>
        <w:r>
          <w:fldChar w:fldCharType="separate"/>
        </w:r>
        <w:r>
          <w:rPr>
            <w:lang w:val="vi-VN"/>
          </w:rPr>
          <w:t>2</w:t>
        </w:r>
        <w:r>
          <w:fldChar w:fldCharType="end"/>
        </w:r>
      </w:p>
    </w:sdtContent>
  </w:sdt>
  <w:p w14:paraId="7126A40B" w14:textId="77777777" w:rsidR="00BE4ABA" w:rsidRDefault="00BE4A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95787" w14:textId="77777777" w:rsidR="00EC06A6" w:rsidRDefault="00EC06A6" w:rsidP="00FD4862">
      <w:pPr>
        <w:spacing w:line="240" w:lineRule="auto"/>
      </w:pPr>
      <w:r>
        <w:separator/>
      </w:r>
    </w:p>
  </w:footnote>
  <w:footnote w:type="continuationSeparator" w:id="0">
    <w:p w14:paraId="30207595" w14:textId="77777777" w:rsidR="00EC06A6" w:rsidRDefault="00EC06A6"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E3F"/>
    <w:multiLevelType w:val="multilevel"/>
    <w:tmpl w:val="F3A813D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 w15:restartNumberingAfterBreak="0">
    <w:nsid w:val="016B2219"/>
    <w:multiLevelType w:val="multilevel"/>
    <w:tmpl w:val="933C0F5A"/>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 w15:restartNumberingAfterBreak="0">
    <w:nsid w:val="020A7042"/>
    <w:multiLevelType w:val="multilevel"/>
    <w:tmpl w:val="CC3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46017F7"/>
    <w:multiLevelType w:val="multilevel"/>
    <w:tmpl w:val="211CA62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5" w15:restartNumberingAfterBreak="0">
    <w:nsid w:val="048B750B"/>
    <w:multiLevelType w:val="multilevel"/>
    <w:tmpl w:val="DDAEFAF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 w15:restartNumberingAfterBreak="0">
    <w:nsid w:val="04F25720"/>
    <w:multiLevelType w:val="multilevel"/>
    <w:tmpl w:val="78CC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41497"/>
    <w:multiLevelType w:val="multilevel"/>
    <w:tmpl w:val="1568B54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 w15:restartNumberingAfterBreak="0">
    <w:nsid w:val="07B964F9"/>
    <w:multiLevelType w:val="multilevel"/>
    <w:tmpl w:val="C86C902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9" w15:restartNumberingAfterBreak="0">
    <w:nsid w:val="0C926710"/>
    <w:multiLevelType w:val="multilevel"/>
    <w:tmpl w:val="3A5E73A4"/>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0" w15:restartNumberingAfterBreak="0">
    <w:nsid w:val="0F306986"/>
    <w:multiLevelType w:val="multilevel"/>
    <w:tmpl w:val="0614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8263F"/>
    <w:multiLevelType w:val="multilevel"/>
    <w:tmpl w:val="CDBEAC0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2" w15:restartNumberingAfterBreak="0">
    <w:nsid w:val="104729C3"/>
    <w:multiLevelType w:val="multilevel"/>
    <w:tmpl w:val="C5B65194"/>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3" w15:restartNumberingAfterBreak="0">
    <w:nsid w:val="13845174"/>
    <w:multiLevelType w:val="multilevel"/>
    <w:tmpl w:val="0AF23BA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4" w15:restartNumberingAfterBreak="0">
    <w:nsid w:val="15227D19"/>
    <w:multiLevelType w:val="multilevel"/>
    <w:tmpl w:val="8D2C6C84"/>
    <w:styleLink w:val="nhsmc"/>
    <w:lvl w:ilvl="0">
      <w:start w:val="1"/>
      <w:numFmt w:val="decimal"/>
      <w:pStyle w:val="Heading1"/>
      <w:suff w:val="space"/>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20" w:hanging="720"/>
      </w:pPr>
      <w:rPr>
        <w:rFonts w:hint="default"/>
      </w:rPr>
    </w:lvl>
    <w:lvl w:ilvl="3">
      <w:start w:val="1"/>
      <w:numFmt w:val="lowerLetter"/>
      <w:pStyle w:val="Heading4"/>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55B7383"/>
    <w:multiLevelType w:val="multilevel"/>
    <w:tmpl w:val="5B0A0FE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6" w15:restartNumberingAfterBreak="0">
    <w:nsid w:val="164A5859"/>
    <w:multiLevelType w:val="multilevel"/>
    <w:tmpl w:val="2216308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7" w15:restartNumberingAfterBreak="0">
    <w:nsid w:val="169A5309"/>
    <w:multiLevelType w:val="multilevel"/>
    <w:tmpl w:val="96A6D48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8" w15:restartNumberingAfterBreak="0">
    <w:nsid w:val="17D61F68"/>
    <w:multiLevelType w:val="multilevel"/>
    <w:tmpl w:val="1262B39A"/>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9" w15:restartNumberingAfterBreak="0">
    <w:nsid w:val="17FF58D8"/>
    <w:multiLevelType w:val="multilevel"/>
    <w:tmpl w:val="2E0CF3DE"/>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0" w15:restartNumberingAfterBreak="0">
    <w:nsid w:val="194D5BF7"/>
    <w:multiLevelType w:val="hybridMultilevel"/>
    <w:tmpl w:val="4B56B1C0"/>
    <w:lvl w:ilvl="0" w:tplc="4810FE1E">
      <w:start w:val="1"/>
      <w:numFmt w:val="bullet"/>
      <w:lvlText w:val=""/>
      <w:lvlJc w:val="left"/>
      <w:pPr>
        <w:ind w:left="1429" w:hanging="360"/>
      </w:pPr>
      <w:rPr>
        <w:rFonts w:ascii="Symbol" w:hAnsi="Symbol" w:hint="default"/>
        <w:sz w:val="22"/>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6E510E"/>
    <w:multiLevelType w:val="multilevel"/>
    <w:tmpl w:val="8B6C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183481"/>
    <w:multiLevelType w:val="hybridMultilevel"/>
    <w:tmpl w:val="70086F38"/>
    <w:lvl w:ilvl="0" w:tplc="512468FA">
      <w:start w:val="1"/>
      <w:numFmt w:val="bullet"/>
      <w:lvlText w:val=""/>
      <w:lvlJc w:val="left"/>
      <w:pPr>
        <w:ind w:left="1429" w:hanging="360"/>
      </w:pPr>
      <w:rPr>
        <w:rFonts w:ascii="Symbol" w:hAnsi="Symbol" w:hint="default"/>
        <w:sz w:val="22"/>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1A403181"/>
    <w:multiLevelType w:val="multilevel"/>
    <w:tmpl w:val="C5FC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F85CC3"/>
    <w:multiLevelType w:val="multilevel"/>
    <w:tmpl w:val="F698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6A5B98"/>
    <w:multiLevelType w:val="multilevel"/>
    <w:tmpl w:val="32A8D65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6" w15:restartNumberingAfterBreak="0">
    <w:nsid w:val="1DEA63B6"/>
    <w:multiLevelType w:val="multilevel"/>
    <w:tmpl w:val="388CCB0E"/>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7" w15:restartNumberingAfterBreak="0">
    <w:nsid w:val="1ED04348"/>
    <w:multiLevelType w:val="multilevel"/>
    <w:tmpl w:val="A2148A1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8" w15:restartNumberingAfterBreak="0">
    <w:nsid w:val="1F7F0447"/>
    <w:multiLevelType w:val="multilevel"/>
    <w:tmpl w:val="0A408D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2"/>
        <w:szCs w:val="22"/>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BE4BB2"/>
    <w:multiLevelType w:val="hybridMultilevel"/>
    <w:tmpl w:val="1DFCCCC2"/>
    <w:lvl w:ilvl="0" w:tplc="C12C7070">
      <w:start w:val="1"/>
      <w:numFmt w:val="bullet"/>
      <w:lvlText w:val=""/>
      <w:lvlJc w:val="left"/>
      <w:pPr>
        <w:ind w:left="1429" w:hanging="360"/>
      </w:pPr>
      <w:rPr>
        <w:rFonts w:ascii="Symbol" w:hAnsi="Symbol" w:hint="default"/>
        <w:sz w:val="22"/>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24D23674"/>
    <w:multiLevelType w:val="multilevel"/>
    <w:tmpl w:val="8A7A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025BA0"/>
    <w:multiLevelType w:val="multilevel"/>
    <w:tmpl w:val="A8E850C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32" w15:restartNumberingAfterBreak="0">
    <w:nsid w:val="27191C1F"/>
    <w:multiLevelType w:val="multilevel"/>
    <w:tmpl w:val="1E8A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B57F4C"/>
    <w:multiLevelType w:val="multilevel"/>
    <w:tmpl w:val="AD8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D26DF3"/>
    <w:multiLevelType w:val="multilevel"/>
    <w:tmpl w:val="B35E9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4721D8"/>
    <w:multiLevelType w:val="multilevel"/>
    <w:tmpl w:val="19A6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6C17B2"/>
    <w:multiLevelType w:val="hybridMultilevel"/>
    <w:tmpl w:val="11F8B0C4"/>
    <w:lvl w:ilvl="0" w:tplc="E914337C">
      <w:start w:val="1"/>
      <w:numFmt w:val="bullet"/>
      <w:lvlText w:val=""/>
      <w:lvlJc w:val="left"/>
      <w:pPr>
        <w:ind w:left="1429" w:hanging="360"/>
      </w:pPr>
      <w:rPr>
        <w:rFonts w:ascii="Symbol" w:hAnsi="Symbol" w:hint="default"/>
        <w:sz w:val="22"/>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30EF6F6C"/>
    <w:multiLevelType w:val="multilevel"/>
    <w:tmpl w:val="83CE08C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38" w15:restartNumberingAfterBreak="0">
    <w:nsid w:val="342648B2"/>
    <w:multiLevelType w:val="hybridMultilevel"/>
    <w:tmpl w:val="577E0C10"/>
    <w:lvl w:ilvl="0" w:tplc="E914337C">
      <w:start w:val="1"/>
      <w:numFmt w:val="bullet"/>
      <w:lvlText w:val=""/>
      <w:lvlJc w:val="left"/>
      <w:pPr>
        <w:ind w:left="1429" w:hanging="360"/>
      </w:pPr>
      <w:rPr>
        <w:rFonts w:ascii="Symbol" w:hAnsi="Symbol" w:hint="default"/>
        <w:sz w:val="22"/>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3432190F"/>
    <w:multiLevelType w:val="multilevel"/>
    <w:tmpl w:val="036EF13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0" w15:restartNumberingAfterBreak="0">
    <w:nsid w:val="384621D1"/>
    <w:multiLevelType w:val="multilevel"/>
    <w:tmpl w:val="2A30EAE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1" w15:restartNumberingAfterBreak="0">
    <w:nsid w:val="38D62761"/>
    <w:multiLevelType w:val="hybridMultilevel"/>
    <w:tmpl w:val="690A0FF2"/>
    <w:lvl w:ilvl="0" w:tplc="2FC61C5C">
      <w:start w:val="1"/>
      <w:numFmt w:val="decimal"/>
      <w:lvlText w:val="%1."/>
      <w:lvlJc w:val="left"/>
      <w:pPr>
        <w:ind w:left="2064" w:hanging="360"/>
      </w:pPr>
      <w:rPr>
        <w:rFonts w:hint="default"/>
      </w:rPr>
    </w:lvl>
    <w:lvl w:ilvl="1" w:tplc="04090019" w:tentative="1">
      <w:start w:val="1"/>
      <w:numFmt w:val="lowerLetter"/>
      <w:lvlText w:val="%2."/>
      <w:lvlJc w:val="left"/>
      <w:pPr>
        <w:ind w:left="2784" w:hanging="360"/>
      </w:pPr>
    </w:lvl>
    <w:lvl w:ilvl="2" w:tplc="0409001B" w:tentative="1">
      <w:start w:val="1"/>
      <w:numFmt w:val="lowerRoman"/>
      <w:lvlText w:val="%3."/>
      <w:lvlJc w:val="right"/>
      <w:pPr>
        <w:ind w:left="3504" w:hanging="180"/>
      </w:pPr>
    </w:lvl>
    <w:lvl w:ilvl="3" w:tplc="0409000F" w:tentative="1">
      <w:start w:val="1"/>
      <w:numFmt w:val="decimal"/>
      <w:lvlText w:val="%4."/>
      <w:lvlJc w:val="left"/>
      <w:pPr>
        <w:ind w:left="4224" w:hanging="360"/>
      </w:p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42" w15:restartNumberingAfterBreak="0">
    <w:nsid w:val="3ACC61B4"/>
    <w:multiLevelType w:val="multilevel"/>
    <w:tmpl w:val="ED72DE04"/>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3" w15:restartNumberingAfterBreak="0">
    <w:nsid w:val="3B277B25"/>
    <w:multiLevelType w:val="multilevel"/>
    <w:tmpl w:val="3C62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5" w15:restartNumberingAfterBreak="0">
    <w:nsid w:val="3C746BD8"/>
    <w:multiLevelType w:val="multilevel"/>
    <w:tmpl w:val="3D9E214A"/>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6" w15:restartNumberingAfterBreak="0">
    <w:nsid w:val="3D082F74"/>
    <w:multiLevelType w:val="multilevel"/>
    <w:tmpl w:val="88768C5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7" w15:restartNumberingAfterBreak="0">
    <w:nsid w:val="3FEC0A97"/>
    <w:multiLevelType w:val="multilevel"/>
    <w:tmpl w:val="ED8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4558A2"/>
    <w:multiLevelType w:val="multilevel"/>
    <w:tmpl w:val="EAD8E7F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9" w15:restartNumberingAfterBreak="0">
    <w:nsid w:val="406D4503"/>
    <w:multiLevelType w:val="multilevel"/>
    <w:tmpl w:val="93AEEFD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50" w15:restartNumberingAfterBreak="0">
    <w:nsid w:val="40B77958"/>
    <w:multiLevelType w:val="multilevel"/>
    <w:tmpl w:val="02A0FFEE"/>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51" w15:restartNumberingAfterBreak="0">
    <w:nsid w:val="41285B66"/>
    <w:multiLevelType w:val="hybridMultilevel"/>
    <w:tmpl w:val="5CCEE5BE"/>
    <w:lvl w:ilvl="0" w:tplc="4810FE1E">
      <w:start w:val="1"/>
      <w:numFmt w:val="bullet"/>
      <w:lvlText w:val=""/>
      <w:lvlJc w:val="left"/>
      <w:pPr>
        <w:ind w:left="1429" w:hanging="360"/>
      </w:pPr>
      <w:rPr>
        <w:rFonts w:ascii="Symbol" w:hAnsi="Symbol" w:hint="default"/>
        <w:sz w:val="22"/>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2283995"/>
    <w:multiLevelType w:val="multilevel"/>
    <w:tmpl w:val="A402726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54" w15:restartNumberingAfterBreak="0">
    <w:nsid w:val="42D820F5"/>
    <w:multiLevelType w:val="multilevel"/>
    <w:tmpl w:val="01C8ABCE"/>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55" w15:restartNumberingAfterBreak="0">
    <w:nsid w:val="431D6A6A"/>
    <w:multiLevelType w:val="multilevel"/>
    <w:tmpl w:val="5958F84E"/>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56" w15:restartNumberingAfterBreak="0">
    <w:nsid w:val="43393440"/>
    <w:multiLevelType w:val="multilevel"/>
    <w:tmpl w:val="6B36506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57" w15:restartNumberingAfterBreak="0">
    <w:nsid w:val="434031B7"/>
    <w:multiLevelType w:val="multilevel"/>
    <w:tmpl w:val="00CA847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58" w15:restartNumberingAfterBreak="0">
    <w:nsid w:val="44D55A5E"/>
    <w:multiLevelType w:val="multilevel"/>
    <w:tmpl w:val="37EA9DE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59" w15:restartNumberingAfterBreak="0">
    <w:nsid w:val="456C04E4"/>
    <w:multiLevelType w:val="multilevel"/>
    <w:tmpl w:val="89A27EE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0" w15:restartNumberingAfterBreak="0">
    <w:nsid w:val="48EC59C8"/>
    <w:multiLevelType w:val="multilevel"/>
    <w:tmpl w:val="14CA057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1" w15:restartNumberingAfterBreak="0">
    <w:nsid w:val="4A6B23AB"/>
    <w:multiLevelType w:val="multilevel"/>
    <w:tmpl w:val="3ACC1A8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2" w15:restartNumberingAfterBreak="0">
    <w:nsid w:val="4ABB3DD4"/>
    <w:multiLevelType w:val="multilevel"/>
    <w:tmpl w:val="656C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E50AD3"/>
    <w:multiLevelType w:val="multilevel"/>
    <w:tmpl w:val="E4F6345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4" w15:restartNumberingAfterBreak="0">
    <w:nsid w:val="4D324B43"/>
    <w:multiLevelType w:val="multilevel"/>
    <w:tmpl w:val="100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9F72EA"/>
    <w:multiLevelType w:val="multilevel"/>
    <w:tmpl w:val="AE86DF54"/>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6" w15:restartNumberingAfterBreak="0">
    <w:nsid w:val="500D3D47"/>
    <w:multiLevelType w:val="multilevel"/>
    <w:tmpl w:val="FAFE8A6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7" w15:restartNumberingAfterBreak="0">
    <w:nsid w:val="51416CFE"/>
    <w:multiLevelType w:val="multilevel"/>
    <w:tmpl w:val="4312601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8" w15:restartNumberingAfterBreak="0">
    <w:nsid w:val="52181DC5"/>
    <w:multiLevelType w:val="hybridMultilevel"/>
    <w:tmpl w:val="DFBCB568"/>
    <w:lvl w:ilvl="0" w:tplc="4810FE1E">
      <w:start w:val="1"/>
      <w:numFmt w:val="bullet"/>
      <w:lvlText w:val=""/>
      <w:lvlJc w:val="left"/>
      <w:pPr>
        <w:ind w:left="1429" w:hanging="360"/>
      </w:pPr>
      <w:rPr>
        <w:rFonts w:ascii="Symbol" w:hAnsi="Symbol" w:hint="default"/>
        <w:sz w:val="22"/>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9" w15:restartNumberingAfterBreak="0">
    <w:nsid w:val="53CA20AF"/>
    <w:multiLevelType w:val="multilevel"/>
    <w:tmpl w:val="097E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E136FF"/>
    <w:multiLevelType w:val="multilevel"/>
    <w:tmpl w:val="2ABCBB2E"/>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71" w15:restartNumberingAfterBreak="0">
    <w:nsid w:val="58190422"/>
    <w:multiLevelType w:val="multilevel"/>
    <w:tmpl w:val="6F64ACEA"/>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72" w15:restartNumberingAfterBreak="0">
    <w:nsid w:val="587F4EF6"/>
    <w:multiLevelType w:val="multilevel"/>
    <w:tmpl w:val="E43C4E1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73" w15:restartNumberingAfterBreak="0">
    <w:nsid w:val="593E5B29"/>
    <w:multiLevelType w:val="multilevel"/>
    <w:tmpl w:val="FBEC18BA"/>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74" w15:restartNumberingAfterBreak="0">
    <w:nsid w:val="59C473E0"/>
    <w:multiLevelType w:val="multilevel"/>
    <w:tmpl w:val="4AD6491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75" w15:restartNumberingAfterBreak="0">
    <w:nsid w:val="5A6354DB"/>
    <w:multiLevelType w:val="multilevel"/>
    <w:tmpl w:val="411AE714"/>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76" w15:restartNumberingAfterBreak="0">
    <w:nsid w:val="5AC05119"/>
    <w:multiLevelType w:val="multilevel"/>
    <w:tmpl w:val="DD00C58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77" w15:restartNumberingAfterBreak="0">
    <w:nsid w:val="5BE40626"/>
    <w:multiLevelType w:val="multilevel"/>
    <w:tmpl w:val="3620C11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78" w15:restartNumberingAfterBreak="0">
    <w:nsid w:val="5D251A31"/>
    <w:multiLevelType w:val="multilevel"/>
    <w:tmpl w:val="056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2205C9"/>
    <w:multiLevelType w:val="multilevel"/>
    <w:tmpl w:val="1E98F97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0" w15:restartNumberingAfterBreak="0">
    <w:nsid w:val="5E314E73"/>
    <w:multiLevelType w:val="multilevel"/>
    <w:tmpl w:val="8F98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877F5"/>
    <w:multiLevelType w:val="multilevel"/>
    <w:tmpl w:val="90848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8179A4"/>
    <w:multiLevelType w:val="multilevel"/>
    <w:tmpl w:val="9B0CA8CA"/>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3" w15:restartNumberingAfterBreak="0">
    <w:nsid w:val="66D25930"/>
    <w:multiLevelType w:val="multilevel"/>
    <w:tmpl w:val="A2E4A65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4" w15:restartNumberingAfterBreak="0">
    <w:nsid w:val="66F35338"/>
    <w:multiLevelType w:val="multilevel"/>
    <w:tmpl w:val="0A408D54"/>
    <w:lvl w:ilvl="0">
      <w:start w:val="1"/>
      <w:numFmt w:val="bullet"/>
      <w:lvlText w:val=""/>
      <w:lvlJc w:val="left"/>
      <w:pPr>
        <w:tabs>
          <w:tab w:val="num" w:pos="1429"/>
        </w:tabs>
        <w:ind w:left="1429" w:hanging="360"/>
      </w:pPr>
      <w:rPr>
        <w:rFonts w:ascii="Symbol" w:hAnsi="Symbol" w:hint="default"/>
        <w:sz w:val="20"/>
      </w:rPr>
    </w:lvl>
    <w:lvl w:ilvl="1">
      <w:start w:val="1"/>
      <w:numFmt w:val="bullet"/>
      <w:lvlText w:val=""/>
      <w:lvlJc w:val="left"/>
      <w:pPr>
        <w:ind w:left="2149" w:hanging="360"/>
      </w:pPr>
      <w:rPr>
        <w:rFonts w:ascii="Symbol" w:hAnsi="Symbol" w:hint="default"/>
        <w:sz w:val="22"/>
        <w:szCs w:val="22"/>
      </w:rPr>
    </w:lvl>
    <w:lvl w:ilvl="2">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5" w15:restartNumberingAfterBreak="0">
    <w:nsid w:val="67185425"/>
    <w:multiLevelType w:val="multilevel"/>
    <w:tmpl w:val="B9300E5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6" w15:restartNumberingAfterBreak="0">
    <w:nsid w:val="68BB2243"/>
    <w:multiLevelType w:val="multilevel"/>
    <w:tmpl w:val="1A0E02C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7" w15:restartNumberingAfterBreak="0">
    <w:nsid w:val="68EC05BB"/>
    <w:multiLevelType w:val="multilevel"/>
    <w:tmpl w:val="310C0DB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8" w15:restartNumberingAfterBreak="0">
    <w:nsid w:val="6B6E29AC"/>
    <w:multiLevelType w:val="multilevel"/>
    <w:tmpl w:val="A6A4778E"/>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9" w15:restartNumberingAfterBreak="0">
    <w:nsid w:val="6F097DE9"/>
    <w:multiLevelType w:val="multilevel"/>
    <w:tmpl w:val="52F2655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90" w15:restartNumberingAfterBreak="0">
    <w:nsid w:val="6F63747B"/>
    <w:multiLevelType w:val="multilevel"/>
    <w:tmpl w:val="B83C56D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91" w15:restartNumberingAfterBreak="0">
    <w:nsid w:val="6F6F3FE2"/>
    <w:multiLevelType w:val="multilevel"/>
    <w:tmpl w:val="005E942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92" w15:restartNumberingAfterBreak="0">
    <w:nsid w:val="71B2196D"/>
    <w:multiLevelType w:val="multilevel"/>
    <w:tmpl w:val="8D2C6C84"/>
    <w:numStyleLink w:val="nhsmc"/>
  </w:abstractNum>
  <w:abstractNum w:abstractNumId="93" w15:restartNumberingAfterBreak="0">
    <w:nsid w:val="73776226"/>
    <w:multiLevelType w:val="multilevel"/>
    <w:tmpl w:val="1612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4D7003"/>
    <w:multiLevelType w:val="multilevel"/>
    <w:tmpl w:val="FAF66A24"/>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95" w15:restartNumberingAfterBreak="0">
    <w:nsid w:val="75B86E33"/>
    <w:multiLevelType w:val="multilevel"/>
    <w:tmpl w:val="D588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C208A9"/>
    <w:multiLevelType w:val="multilevel"/>
    <w:tmpl w:val="E76EF0B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97" w15:restartNumberingAfterBreak="0">
    <w:nsid w:val="78FE78A6"/>
    <w:multiLevelType w:val="multilevel"/>
    <w:tmpl w:val="9ACA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9E64AD"/>
    <w:multiLevelType w:val="multilevel"/>
    <w:tmpl w:val="0470A55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99" w15:restartNumberingAfterBreak="0">
    <w:nsid w:val="7B007184"/>
    <w:multiLevelType w:val="multilevel"/>
    <w:tmpl w:val="6C8C9AA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00" w15:restartNumberingAfterBreak="0">
    <w:nsid w:val="7F2D2CC8"/>
    <w:multiLevelType w:val="multilevel"/>
    <w:tmpl w:val="86F4A33A"/>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num w:numId="1" w16cid:durableId="1937207888">
    <w:abstractNumId w:val="44"/>
  </w:num>
  <w:num w:numId="2" w16cid:durableId="854344361">
    <w:abstractNumId w:val="14"/>
  </w:num>
  <w:num w:numId="3" w16cid:durableId="1660841631">
    <w:abstractNumId w:val="3"/>
  </w:num>
  <w:num w:numId="4" w16cid:durableId="2033408452">
    <w:abstractNumId w:val="92"/>
  </w:num>
  <w:num w:numId="5" w16cid:durableId="619994935">
    <w:abstractNumId w:val="41"/>
  </w:num>
  <w:num w:numId="6" w16cid:durableId="1964072913">
    <w:abstractNumId w:val="60"/>
  </w:num>
  <w:num w:numId="7" w16cid:durableId="330529956">
    <w:abstractNumId w:val="76"/>
  </w:num>
  <w:num w:numId="8" w16cid:durableId="1896353415">
    <w:abstractNumId w:val="8"/>
  </w:num>
  <w:num w:numId="9" w16cid:durableId="1900556776">
    <w:abstractNumId w:val="50"/>
  </w:num>
  <w:num w:numId="10" w16cid:durableId="622276456">
    <w:abstractNumId w:val="85"/>
  </w:num>
  <w:num w:numId="11" w16cid:durableId="1884445713">
    <w:abstractNumId w:val="4"/>
  </w:num>
  <w:num w:numId="12" w16cid:durableId="371268580">
    <w:abstractNumId w:val="10"/>
  </w:num>
  <w:num w:numId="13" w16cid:durableId="859660649">
    <w:abstractNumId w:val="32"/>
  </w:num>
  <w:num w:numId="14" w16cid:durableId="1512722027">
    <w:abstractNumId w:val="9"/>
  </w:num>
  <w:num w:numId="15" w16cid:durableId="2096704547">
    <w:abstractNumId w:val="27"/>
  </w:num>
  <w:num w:numId="16" w16cid:durableId="421876734">
    <w:abstractNumId w:val="91"/>
  </w:num>
  <w:num w:numId="17" w16cid:durableId="640236539">
    <w:abstractNumId w:val="94"/>
  </w:num>
  <w:num w:numId="18" w16cid:durableId="772018144">
    <w:abstractNumId w:val="89"/>
  </w:num>
  <w:num w:numId="19" w16cid:durableId="1321735185">
    <w:abstractNumId w:val="49"/>
  </w:num>
  <w:num w:numId="20" w16cid:durableId="1568540313">
    <w:abstractNumId w:val="82"/>
  </w:num>
  <w:num w:numId="21" w16cid:durableId="549615632">
    <w:abstractNumId w:val="53"/>
  </w:num>
  <w:num w:numId="22" w16cid:durableId="162430884">
    <w:abstractNumId w:val="74"/>
  </w:num>
  <w:num w:numId="23" w16cid:durableId="716856012">
    <w:abstractNumId w:val="0"/>
  </w:num>
  <w:num w:numId="24" w16cid:durableId="583992804">
    <w:abstractNumId w:val="63"/>
  </w:num>
  <w:num w:numId="25" w16cid:durableId="1091387425">
    <w:abstractNumId w:val="80"/>
  </w:num>
  <w:num w:numId="26" w16cid:durableId="1679113019">
    <w:abstractNumId w:val="93"/>
  </w:num>
  <w:num w:numId="27" w16cid:durableId="1153369001">
    <w:abstractNumId w:val="24"/>
  </w:num>
  <w:num w:numId="28" w16cid:durableId="207301213">
    <w:abstractNumId w:val="23"/>
  </w:num>
  <w:num w:numId="29" w16cid:durableId="65880605">
    <w:abstractNumId w:val="33"/>
  </w:num>
  <w:num w:numId="30" w16cid:durableId="656879782">
    <w:abstractNumId w:val="2"/>
  </w:num>
  <w:num w:numId="31" w16cid:durableId="1680499573">
    <w:abstractNumId w:val="87"/>
  </w:num>
  <w:num w:numId="32" w16cid:durableId="157312430">
    <w:abstractNumId w:val="66"/>
  </w:num>
  <w:num w:numId="33" w16cid:durableId="376245866">
    <w:abstractNumId w:val="36"/>
  </w:num>
  <w:num w:numId="34" w16cid:durableId="1047031246">
    <w:abstractNumId w:val="38"/>
  </w:num>
  <w:num w:numId="35" w16cid:durableId="1574776529">
    <w:abstractNumId w:val="68"/>
  </w:num>
  <w:num w:numId="36" w16cid:durableId="277374993">
    <w:abstractNumId w:val="20"/>
  </w:num>
  <w:num w:numId="37" w16cid:durableId="296959558">
    <w:abstractNumId w:val="51"/>
  </w:num>
  <w:num w:numId="38" w16cid:durableId="829760618">
    <w:abstractNumId w:val="29"/>
  </w:num>
  <w:num w:numId="39" w16cid:durableId="1639843674">
    <w:abstractNumId w:val="35"/>
  </w:num>
  <w:num w:numId="40" w16cid:durableId="595140310">
    <w:abstractNumId w:val="56"/>
  </w:num>
  <w:num w:numId="41" w16cid:durableId="1986544197">
    <w:abstractNumId w:val="48"/>
  </w:num>
  <w:num w:numId="42" w16cid:durableId="1018430253">
    <w:abstractNumId w:val="26"/>
  </w:num>
  <w:num w:numId="43" w16cid:durableId="866524538">
    <w:abstractNumId w:val="98"/>
  </w:num>
  <w:num w:numId="44" w16cid:durableId="92017989">
    <w:abstractNumId w:val="22"/>
  </w:num>
  <w:num w:numId="45" w16cid:durableId="2070222341">
    <w:abstractNumId w:val="58"/>
  </w:num>
  <w:num w:numId="46" w16cid:durableId="556672215">
    <w:abstractNumId w:val="15"/>
  </w:num>
  <w:num w:numId="47" w16cid:durableId="83109528">
    <w:abstractNumId w:val="31"/>
  </w:num>
  <w:num w:numId="48" w16cid:durableId="1201169111">
    <w:abstractNumId w:val="90"/>
  </w:num>
  <w:num w:numId="49" w16cid:durableId="2112046649">
    <w:abstractNumId w:val="73"/>
  </w:num>
  <w:num w:numId="50" w16cid:durableId="1150512648">
    <w:abstractNumId w:val="57"/>
  </w:num>
  <w:num w:numId="51" w16cid:durableId="599489958">
    <w:abstractNumId w:val="1"/>
  </w:num>
  <w:num w:numId="52" w16cid:durableId="1553421248">
    <w:abstractNumId w:val="13"/>
  </w:num>
  <w:num w:numId="53" w16cid:durableId="221257086">
    <w:abstractNumId w:val="88"/>
  </w:num>
  <w:num w:numId="54" w16cid:durableId="444662150">
    <w:abstractNumId w:val="17"/>
  </w:num>
  <w:num w:numId="55" w16cid:durableId="1668901045">
    <w:abstractNumId w:val="16"/>
  </w:num>
  <w:num w:numId="56" w16cid:durableId="2101288042">
    <w:abstractNumId w:val="37"/>
  </w:num>
  <w:num w:numId="57" w16cid:durableId="206189127">
    <w:abstractNumId w:val="39"/>
  </w:num>
  <w:num w:numId="58" w16cid:durableId="458912513">
    <w:abstractNumId w:val="5"/>
  </w:num>
  <w:num w:numId="59" w16cid:durableId="440078965">
    <w:abstractNumId w:val="40"/>
  </w:num>
  <w:num w:numId="60" w16cid:durableId="322054786">
    <w:abstractNumId w:val="59"/>
  </w:num>
  <w:num w:numId="61" w16cid:durableId="865216138">
    <w:abstractNumId w:val="100"/>
  </w:num>
  <w:num w:numId="62" w16cid:durableId="1158422675">
    <w:abstractNumId w:val="45"/>
  </w:num>
  <w:num w:numId="63" w16cid:durableId="1917587689">
    <w:abstractNumId w:val="77"/>
  </w:num>
  <w:num w:numId="64" w16cid:durableId="1135946282">
    <w:abstractNumId w:val="99"/>
  </w:num>
  <w:num w:numId="65" w16cid:durableId="580723548">
    <w:abstractNumId w:val="70"/>
  </w:num>
  <w:num w:numId="66" w16cid:durableId="1360202541">
    <w:abstractNumId w:val="54"/>
  </w:num>
  <w:num w:numId="67" w16cid:durableId="1945454442">
    <w:abstractNumId w:val="11"/>
  </w:num>
  <w:num w:numId="68" w16cid:durableId="91436531">
    <w:abstractNumId w:val="25"/>
  </w:num>
  <w:num w:numId="69" w16cid:durableId="1104764829">
    <w:abstractNumId w:val="78"/>
  </w:num>
  <w:num w:numId="70" w16cid:durableId="2129658721">
    <w:abstractNumId w:val="81"/>
  </w:num>
  <w:num w:numId="71" w16cid:durableId="1462961695">
    <w:abstractNumId w:val="28"/>
  </w:num>
  <w:num w:numId="72" w16cid:durableId="1772509743">
    <w:abstractNumId w:val="67"/>
  </w:num>
  <w:num w:numId="73" w16cid:durableId="1965962186">
    <w:abstractNumId w:val="12"/>
  </w:num>
  <w:num w:numId="74" w16cid:durableId="894392396">
    <w:abstractNumId w:val="6"/>
  </w:num>
  <w:num w:numId="75" w16cid:durableId="684596350">
    <w:abstractNumId w:val="30"/>
  </w:num>
  <w:num w:numId="76" w16cid:durableId="1544098302">
    <w:abstractNumId w:val="18"/>
  </w:num>
  <w:num w:numId="77" w16cid:durableId="1912346440">
    <w:abstractNumId w:val="86"/>
  </w:num>
  <w:num w:numId="78" w16cid:durableId="1349722876">
    <w:abstractNumId w:val="75"/>
  </w:num>
  <w:num w:numId="79" w16cid:durableId="1193494657">
    <w:abstractNumId w:val="72"/>
  </w:num>
  <w:num w:numId="80" w16cid:durableId="1341273496">
    <w:abstractNumId w:val="43"/>
  </w:num>
  <w:num w:numId="81" w16cid:durableId="1288244795">
    <w:abstractNumId w:val="62"/>
  </w:num>
  <w:num w:numId="82" w16cid:durableId="1402680950">
    <w:abstractNumId w:val="21"/>
  </w:num>
  <w:num w:numId="83" w16cid:durableId="495806245">
    <w:abstractNumId w:val="97"/>
  </w:num>
  <w:num w:numId="84" w16cid:durableId="375157840">
    <w:abstractNumId w:val="64"/>
  </w:num>
  <w:num w:numId="85" w16cid:durableId="2087651045">
    <w:abstractNumId w:val="95"/>
  </w:num>
  <w:num w:numId="86" w16cid:durableId="1987666619">
    <w:abstractNumId w:val="46"/>
  </w:num>
  <w:num w:numId="87" w16cid:durableId="755172398">
    <w:abstractNumId w:val="79"/>
  </w:num>
  <w:num w:numId="88" w16cid:durableId="1688755287">
    <w:abstractNumId w:val="83"/>
  </w:num>
  <w:num w:numId="89" w16cid:durableId="589773667">
    <w:abstractNumId w:val="65"/>
  </w:num>
  <w:num w:numId="90" w16cid:durableId="1934432622">
    <w:abstractNumId w:val="96"/>
  </w:num>
  <w:num w:numId="91" w16cid:durableId="2043554903">
    <w:abstractNumId w:val="61"/>
  </w:num>
  <w:num w:numId="92" w16cid:durableId="929895971">
    <w:abstractNumId w:val="55"/>
  </w:num>
  <w:num w:numId="93" w16cid:durableId="251164446">
    <w:abstractNumId w:val="7"/>
  </w:num>
  <w:num w:numId="94" w16cid:durableId="609049061">
    <w:abstractNumId w:val="84"/>
  </w:num>
  <w:num w:numId="95" w16cid:durableId="1517111141">
    <w:abstractNumId w:val="47"/>
  </w:num>
  <w:num w:numId="96" w16cid:durableId="487330084">
    <w:abstractNumId w:val="34"/>
  </w:num>
  <w:num w:numId="97" w16cid:durableId="2099593786">
    <w:abstractNumId w:val="42"/>
  </w:num>
  <w:num w:numId="98" w16cid:durableId="2066097780">
    <w:abstractNumId w:val="69"/>
  </w:num>
  <w:num w:numId="99" w16cid:durableId="195895375">
    <w:abstractNumId w:val="71"/>
  </w:num>
  <w:num w:numId="100" w16cid:durableId="198858476">
    <w:abstractNumId w:val="19"/>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A05"/>
    <w:rsid w:val="00004854"/>
    <w:rsid w:val="00007B30"/>
    <w:rsid w:val="000124E6"/>
    <w:rsid w:val="000210C2"/>
    <w:rsid w:val="00021667"/>
    <w:rsid w:val="000235F6"/>
    <w:rsid w:val="00023DA9"/>
    <w:rsid w:val="0002678D"/>
    <w:rsid w:val="000279D9"/>
    <w:rsid w:val="000329C5"/>
    <w:rsid w:val="00040041"/>
    <w:rsid w:val="000409A5"/>
    <w:rsid w:val="00042B9C"/>
    <w:rsid w:val="0004733C"/>
    <w:rsid w:val="00052018"/>
    <w:rsid w:val="000530E3"/>
    <w:rsid w:val="000541A0"/>
    <w:rsid w:val="00055022"/>
    <w:rsid w:val="00055BB0"/>
    <w:rsid w:val="00060D29"/>
    <w:rsid w:val="00063352"/>
    <w:rsid w:val="00066D2A"/>
    <w:rsid w:val="00067482"/>
    <w:rsid w:val="000747F9"/>
    <w:rsid w:val="000903CA"/>
    <w:rsid w:val="00091104"/>
    <w:rsid w:val="000A07D0"/>
    <w:rsid w:val="000A08A5"/>
    <w:rsid w:val="000A3323"/>
    <w:rsid w:val="000A48A7"/>
    <w:rsid w:val="000A4C67"/>
    <w:rsid w:val="000B17C7"/>
    <w:rsid w:val="000B2D72"/>
    <w:rsid w:val="000B46DF"/>
    <w:rsid w:val="000B69DC"/>
    <w:rsid w:val="000B7A28"/>
    <w:rsid w:val="000C1EBE"/>
    <w:rsid w:val="000D2567"/>
    <w:rsid w:val="000D5E81"/>
    <w:rsid w:val="000E0E03"/>
    <w:rsid w:val="000E626D"/>
    <w:rsid w:val="000E71DF"/>
    <w:rsid w:val="000F0A9A"/>
    <w:rsid w:val="000F3246"/>
    <w:rsid w:val="000F6797"/>
    <w:rsid w:val="00100487"/>
    <w:rsid w:val="0010098F"/>
    <w:rsid w:val="0010262A"/>
    <w:rsid w:val="001050D5"/>
    <w:rsid w:val="001068C6"/>
    <w:rsid w:val="0010749B"/>
    <w:rsid w:val="001259FE"/>
    <w:rsid w:val="001316E8"/>
    <w:rsid w:val="0013587C"/>
    <w:rsid w:val="00136678"/>
    <w:rsid w:val="00136CB3"/>
    <w:rsid w:val="001378D3"/>
    <w:rsid w:val="00137E40"/>
    <w:rsid w:val="00140BC1"/>
    <w:rsid w:val="00146B22"/>
    <w:rsid w:val="00147308"/>
    <w:rsid w:val="00151A15"/>
    <w:rsid w:val="00153D89"/>
    <w:rsid w:val="00156012"/>
    <w:rsid w:val="00156403"/>
    <w:rsid w:val="00156571"/>
    <w:rsid w:val="00162B14"/>
    <w:rsid w:val="001651ED"/>
    <w:rsid w:val="00166FB8"/>
    <w:rsid w:val="00172C43"/>
    <w:rsid w:val="00175AC5"/>
    <w:rsid w:val="00177C91"/>
    <w:rsid w:val="001811F1"/>
    <w:rsid w:val="00182799"/>
    <w:rsid w:val="00184A02"/>
    <w:rsid w:val="00194318"/>
    <w:rsid w:val="00196B35"/>
    <w:rsid w:val="001B086F"/>
    <w:rsid w:val="001B0900"/>
    <w:rsid w:val="001B17BC"/>
    <w:rsid w:val="001B64FB"/>
    <w:rsid w:val="001C12CD"/>
    <w:rsid w:val="001C2E51"/>
    <w:rsid w:val="001C36A6"/>
    <w:rsid w:val="001C6406"/>
    <w:rsid w:val="001D1088"/>
    <w:rsid w:val="001D2367"/>
    <w:rsid w:val="001D4F95"/>
    <w:rsid w:val="001D5B50"/>
    <w:rsid w:val="001D6C7B"/>
    <w:rsid w:val="001D7755"/>
    <w:rsid w:val="001E1149"/>
    <w:rsid w:val="001E368E"/>
    <w:rsid w:val="001E4014"/>
    <w:rsid w:val="001E6917"/>
    <w:rsid w:val="001F1876"/>
    <w:rsid w:val="001F5F8C"/>
    <w:rsid w:val="00200A6E"/>
    <w:rsid w:val="002012F8"/>
    <w:rsid w:val="00206673"/>
    <w:rsid w:val="0020711E"/>
    <w:rsid w:val="002071CC"/>
    <w:rsid w:val="00207F91"/>
    <w:rsid w:val="00207FD7"/>
    <w:rsid w:val="00212CCD"/>
    <w:rsid w:val="0021525E"/>
    <w:rsid w:val="0021571A"/>
    <w:rsid w:val="00225635"/>
    <w:rsid w:val="00226084"/>
    <w:rsid w:val="00226359"/>
    <w:rsid w:val="00233CB0"/>
    <w:rsid w:val="00234017"/>
    <w:rsid w:val="00234121"/>
    <w:rsid w:val="00237373"/>
    <w:rsid w:val="0023799F"/>
    <w:rsid w:val="002401B4"/>
    <w:rsid w:val="00244AEB"/>
    <w:rsid w:val="00247EE8"/>
    <w:rsid w:val="002512C3"/>
    <w:rsid w:val="002543BA"/>
    <w:rsid w:val="00254CB8"/>
    <w:rsid w:val="002609EC"/>
    <w:rsid w:val="00260CDD"/>
    <w:rsid w:val="002632F4"/>
    <w:rsid w:val="0026793B"/>
    <w:rsid w:val="00270300"/>
    <w:rsid w:val="00270A49"/>
    <w:rsid w:val="00272125"/>
    <w:rsid w:val="00274A01"/>
    <w:rsid w:val="00276FB0"/>
    <w:rsid w:val="00284877"/>
    <w:rsid w:val="0028781C"/>
    <w:rsid w:val="002B15D1"/>
    <w:rsid w:val="002B3D7C"/>
    <w:rsid w:val="002B4BA8"/>
    <w:rsid w:val="002D050D"/>
    <w:rsid w:val="002E1CD6"/>
    <w:rsid w:val="002E2B98"/>
    <w:rsid w:val="002E49B3"/>
    <w:rsid w:val="002F331A"/>
    <w:rsid w:val="002F4187"/>
    <w:rsid w:val="002F6875"/>
    <w:rsid w:val="003171E5"/>
    <w:rsid w:val="003248C2"/>
    <w:rsid w:val="00332953"/>
    <w:rsid w:val="00340958"/>
    <w:rsid w:val="00340E7F"/>
    <w:rsid w:val="003443CF"/>
    <w:rsid w:val="003465E8"/>
    <w:rsid w:val="00346A05"/>
    <w:rsid w:val="00347F49"/>
    <w:rsid w:val="00351384"/>
    <w:rsid w:val="00360762"/>
    <w:rsid w:val="00361255"/>
    <w:rsid w:val="00363243"/>
    <w:rsid w:val="00363C76"/>
    <w:rsid w:val="003661EB"/>
    <w:rsid w:val="003723DC"/>
    <w:rsid w:val="003728A0"/>
    <w:rsid w:val="00374620"/>
    <w:rsid w:val="00375F33"/>
    <w:rsid w:val="00376FFF"/>
    <w:rsid w:val="0037703C"/>
    <w:rsid w:val="003800EB"/>
    <w:rsid w:val="00384697"/>
    <w:rsid w:val="003859FA"/>
    <w:rsid w:val="003909EC"/>
    <w:rsid w:val="003940E1"/>
    <w:rsid w:val="00394EA6"/>
    <w:rsid w:val="00395936"/>
    <w:rsid w:val="0039664A"/>
    <w:rsid w:val="00396BB3"/>
    <w:rsid w:val="003A4A90"/>
    <w:rsid w:val="003B0621"/>
    <w:rsid w:val="003B349C"/>
    <w:rsid w:val="003B349E"/>
    <w:rsid w:val="003B51F8"/>
    <w:rsid w:val="003C137E"/>
    <w:rsid w:val="003C1B43"/>
    <w:rsid w:val="003C3198"/>
    <w:rsid w:val="003C423A"/>
    <w:rsid w:val="003C4692"/>
    <w:rsid w:val="003C5700"/>
    <w:rsid w:val="003C59D4"/>
    <w:rsid w:val="003C5A0A"/>
    <w:rsid w:val="003D564B"/>
    <w:rsid w:val="003D6522"/>
    <w:rsid w:val="003D71DE"/>
    <w:rsid w:val="003E3155"/>
    <w:rsid w:val="003E6BC9"/>
    <w:rsid w:val="003E715D"/>
    <w:rsid w:val="003F1053"/>
    <w:rsid w:val="003F1C09"/>
    <w:rsid w:val="003F63CD"/>
    <w:rsid w:val="00400C8A"/>
    <w:rsid w:val="00402269"/>
    <w:rsid w:val="00402C46"/>
    <w:rsid w:val="0040322A"/>
    <w:rsid w:val="00406F24"/>
    <w:rsid w:val="0041425C"/>
    <w:rsid w:val="00416B0E"/>
    <w:rsid w:val="00417EB6"/>
    <w:rsid w:val="00422A8C"/>
    <w:rsid w:val="0042433D"/>
    <w:rsid w:val="00425B4B"/>
    <w:rsid w:val="00427D9C"/>
    <w:rsid w:val="004428B1"/>
    <w:rsid w:val="0044586C"/>
    <w:rsid w:val="0044589A"/>
    <w:rsid w:val="00445A4C"/>
    <w:rsid w:val="00446788"/>
    <w:rsid w:val="004477A5"/>
    <w:rsid w:val="00450DDF"/>
    <w:rsid w:val="00450FE1"/>
    <w:rsid w:val="00452950"/>
    <w:rsid w:val="00460B87"/>
    <w:rsid w:val="00463CF0"/>
    <w:rsid w:val="00463DCB"/>
    <w:rsid w:val="004649AC"/>
    <w:rsid w:val="0046531B"/>
    <w:rsid w:val="00467935"/>
    <w:rsid w:val="00470068"/>
    <w:rsid w:val="00470FB1"/>
    <w:rsid w:val="004713D7"/>
    <w:rsid w:val="004728A0"/>
    <w:rsid w:val="00472F34"/>
    <w:rsid w:val="0047302F"/>
    <w:rsid w:val="00475383"/>
    <w:rsid w:val="004763F6"/>
    <w:rsid w:val="00482229"/>
    <w:rsid w:val="00483DCD"/>
    <w:rsid w:val="00484990"/>
    <w:rsid w:val="00485830"/>
    <w:rsid w:val="00487D9E"/>
    <w:rsid w:val="00492FD3"/>
    <w:rsid w:val="004A5F7F"/>
    <w:rsid w:val="004A7721"/>
    <w:rsid w:val="004B4F1C"/>
    <w:rsid w:val="004B55EF"/>
    <w:rsid w:val="004B65F2"/>
    <w:rsid w:val="004C0DE9"/>
    <w:rsid w:val="004C69F0"/>
    <w:rsid w:val="004D0DB9"/>
    <w:rsid w:val="004E2B94"/>
    <w:rsid w:val="004E318F"/>
    <w:rsid w:val="004F77E1"/>
    <w:rsid w:val="00500C5E"/>
    <w:rsid w:val="00501F9E"/>
    <w:rsid w:val="00504E8F"/>
    <w:rsid w:val="0050646A"/>
    <w:rsid w:val="00507662"/>
    <w:rsid w:val="00510047"/>
    <w:rsid w:val="00511255"/>
    <w:rsid w:val="0051452F"/>
    <w:rsid w:val="00514CC1"/>
    <w:rsid w:val="00516476"/>
    <w:rsid w:val="0051774B"/>
    <w:rsid w:val="00524B48"/>
    <w:rsid w:val="00536773"/>
    <w:rsid w:val="00541C48"/>
    <w:rsid w:val="005445F1"/>
    <w:rsid w:val="00546763"/>
    <w:rsid w:val="00560F1C"/>
    <w:rsid w:val="00561D7E"/>
    <w:rsid w:val="00562DA7"/>
    <w:rsid w:val="00567C2F"/>
    <w:rsid w:val="00567CD5"/>
    <w:rsid w:val="005715B6"/>
    <w:rsid w:val="00572444"/>
    <w:rsid w:val="005735EF"/>
    <w:rsid w:val="00576D97"/>
    <w:rsid w:val="00576DB8"/>
    <w:rsid w:val="00583AED"/>
    <w:rsid w:val="00583DD7"/>
    <w:rsid w:val="00587747"/>
    <w:rsid w:val="00594A7B"/>
    <w:rsid w:val="005A3DF7"/>
    <w:rsid w:val="005A5817"/>
    <w:rsid w:val="005A6296"/>
    <w:rsid w:val="005B2CD4"/>
    <w:rsid w:val="005B412E"/>
    <w:rsid w:val="005C20C5"/>
    <w:rsid w:val="005C2CE0"/>
    <w:rsid w:val="005C5B1B"/>
    <w:rsid w:val="005C610B"/>
    <w:rsid w:val="005D214F"/>
    <w:rsid w:val="005E10A4"/>
    <w:rsid w:val="005E152B"/>
    <w:rsid w:val="005E2AD0"/>
    <w:rsid w:val="005F260F"/>
    <w:rsid w:val="005F3905"/>
    <w:rsid w:val="005F4D3C"/>
    <w:rsid w:val="005F5F57"/>
    <w:rsid w:val="005F7E94"/>
    <w:rsid w:val="00603FDC"/>
    <w:rsid w:val="00604F74"/>
    <w:rsid w:val="0060571F"/>
    <w:rsid w:val="00605FBA"/>
    <w:rsid w:val="0060632E"/>
    <w:rsid w:val="00612A70"/>
    <w:rsid w:val="00616E8C"/>
    <w:rsid w:val="00617F01"/>
    <w:rsid w:val="00620397"/>
    <w:rsid w:val="00623113"/>
    <w:rsid w:val="0062356D"/>
    <w:rsid w:val="00625521"/>
    <w:rsid w:val="00626B0D"/>
    <w:rsid w:val="006315E2"/>
    <w:rsid w:val="00635B59"/>
    <w:rsid w:val="00636176"/>
    <w:rsid w:val="00636AEC"/>
    <w:rsid w:val="00640FE4"/>
    <w:rsid w:val="00641970"/>
    <w:rsid w:val="006420D2"/>
    <w:rsid w:val="00642DF2"/>
    <w:rsid w:val="00643333"/>
    <w:rsid w:val="00651433"/>
    <w:rsid w:val="00652755"/>
    <w:rsid w:val="00655776"/>
    <w:rsid w:val="00660348"/>
    <w:rsid w:val="00661B5A"/>
    <w:rsid w:val="006634EC"/>
    <w:rsid w:val="00667A78"/>
    <w:rsid w:val="00667C23"/>
    <w:rsid w:val="00673934"/>
    <w:rsid w:val="00680626"/>
    <w:rsid w:val="00691214"/>
    <w:rsid w:val="00691553"/>
    <w:rsid w:val="00691DA6"/>
    <w:rsid w:val="006978DC"/>
    <w:rsid w:val="006A0CFC"/>
    <w:rsid w:val="006A11CE"/>
    <w:rsid w:val="006A1C0B"/>
    <w:rsid w:val="006A3B6A"/>
    <w:rsid w:val="006A79A3"/>
    <w:rsid w:val="006B1E45"/>
    <w:rsid w:val="006C19F9"/>
    <w:rsid w:val="006C1B4D"/>
    <w:rsid w:val="006C45EF"/>
    <w:rsid w:val="006E44C5"/>
    <w:rsid w:val="006E6293"/>
    <w:rsid w:val="006E7695"/>
    <w:rsid w:val="006F1E0D"/>
    <w:rsid w:val="006F35FD"/>
    <w:rsid w:val="006F37E3"/>
    <w:rsid w:val="006F3C68"/>
    <w:rsid w:val="006F4CBE"/>
    <w:rsid w:val="006F58B7"/>
    <w:rsid w:val="006F6AF6"/>
    <w:rsid w:val="007019FB"/>
    <w:rsid w:val="00702A82"/>
    <w:rsid w:val="0070373B"/>
    <w:rsid w:val="0070545A"/>
    <w:rsid w:val="00705AEB"/>
    <w:rsid w:val="0070698B"/>
    <w:rsid w:val="007123DC"/>
    <w:rsid w:val="00723207"/>
    <w:rsid w:val="007239FE"/>
    <w:rsid w:val="007255B6"/>
    <w:rsid w:val="007314CA"/>
    <w:rsid w:val="007360B6"/>
    <w:rsid w:val="007361B2"/>
    <w:rsid w:val="007377E2"/>
    <w:rsid w:val="00737CE6"/>
    <w:rsid w:val="007409D8"/>
    <w:rsid w:val="00750003"/>
    <w:rsid w:val="00751194"/>
    <w:rsid w:val="0075512F"/>
    <w:rsid w:val="007600F6"/>
    <w:rsid w:val="00762B97"/>
    <w:rsid w:val="00770392"/>
    <w:rsid w:val="00774367"/>
    <w:rsid w:val="00775421"/>
    <w:rsid w:val="00784AD7"/>
    <w:rsid w:val="00784EB0"/>
    <w:rsid w:val="0079138F"/>
    <w:rsid w:val="007A07DE"/>
    <w:rsid w:val="007A3BA1"/>
    <w:rsid w:val="007A43A0"/>
    <w:rsid w:val="007A71E3"/>
    <w:rsid w:val="007A7E28"/>
    <w:rsid w:val="007B0A27"/>
    <w:rsid w:val="007B1DA3"/>
    <w:rsid w:val="007B6E20"/>
    <w:rsid w:val="007C0D4D"/>
    <w:rsid w:val="007C5FDF"/>
    <w:rsid w:val="007D1AE1"/>
    <w:rsid w:val="007D27FD"/>
    <w:rsid w:val="007D28FB"/>
    <w:rsid w:val="007D553E"/>
    <w:rsid w:val="007D6102"/>
    <w:rsid w:val="007E14CE"/>
    <w:rsid w:val="007E2195"/>
    <w:rsid w:val="007E45C1"/>
    <w:rsid w:val="007E7207"/>
    <w:rsid w:val="007F3F17"/>
    <w:rsid w:val="008019A0"/>
    <w:rsid w:val="00801ED2"/>
    <w:rsid w:val="00803589"/>
    <w:rsid w:val="00807908"/>
    <w:rsid w:val="00812459"/>
    <w:rsid w:val="008143F9"/>
    <w:rsid w:val="008157A8"/>
    <w:rsid w:val="00816E46"/>
    <w:rsid w:val="00821CAF"/>
    <w:rsid w:val="00823663"/>
    <w:rsid w:val="0082566F"/>
    <w:rsid w:val="0084089C"/>
    <w:rsid w:val="0084104A"/>
    <w:rsid w:val="00844BD7"/>
    <w:rsid w:val="008453D5"/>
    <w:rsid w:val="00854DD6"/>
    <w:rsid w:val="00856E28"/>
    <w:rsid w:val="00860072"/>
    <w:rsid w:val="00864E34"/>
    <w:rsid w:val="008653B3"/>
    <w:rsid w:val="0086728C"/>
    <w:rsid w:val="0088000E"/>
    <w:rsid w:val="00883A75"/>
    <w:rsid w:val="00885222"/>
    <w:rsid w:val="008A2140"/>
    <w:rsid w:val="008A3D7D"/>
    <w:rsid w:val="008A501E"/>
    <w:rsid w:val="008A6323"/>
    <w:rsid w:val="008B050E"/>
    <w:rsid w:val="008B0EA4"/>
    <w:rsid w:val="008B1CE5"/>
    <w:rsid w:val="008B33BF"/>
    <w:rsid w:val="008B357D"/>
    <w:rsid w:val="008B76EB"/>
    <w:rsid w:val="008B78C6"/>
    <w:rsid w:val="008C6A20"/>
    <w:rsid w:val="008D26F3"/>
    <w:rsid w:val="008D3DB1"/>
    <w:rsid w:val="008D77E1"/>
    <w:rsid w:val="008E099D"/>
    <w:rsid w:val="008E2504"/>
    <w:rsid w:val="008F00B0"/>
    <w:rsid w:val="008F136D"/>
    <w:rsid w:val="008F4868"/>
    <w:rsid w:val="008F659E"/>
    <w:rsid w:val="008F6A90"/>
    <w:rsid w:val="008F793D"/>
    <w:rsid w:val="009019F8"/>
    <w:rsid w:val="009076DB"/>
    <w:rsid w:val="00914A5A"/>
    <w:rsid w:val="0091636D"/>
    <w:rsid w:val="00921709"/>
    <w:rsid w:val="00922058"/>
    <w:rsid w:val="0092256C"/>
    <w:rsid w:val="00925761"/>
    <w:rsid w:val="00931067"/>
    <w:rsid w:val="009316EC"/>
    <w:rsid w:val="0093388E"/>
    <w:rsid w:val="00937890"/>
    <w:rsid w:val="00941D1B"/>
    <w:rsid w:val="00941F28"/>
    <w:rsid w:val="00942FFA"/>
    <w:rsid w:val="009438C9"/>
    <w:rsid w:val="009447E5"/>
    <w:rsid w:val="009504DB"/>
    <w:rsid w:val="00951F22"/>
    <w:rsid w:val="00952FD9"/>
    <w:rsid w:val="009549A8"/>
    <w:rsid w:val="00957504"/>
    <w:rsid w:val="00957826"/>
    <w:rsid w:val="009605BB"/>
    <w:rsid w:val="00961351"/>
    <w:rsid w:val="0096421D"/>
    <w:rsid w:val="009709A5"/>
    <w:rsid w:val="00973C15"/>
    <w:rsid w:val="00974765"/>
    <w:rsid w:val="009808CD"/>
    <w:rsid w:val="00983417"/>
    <w:rsid w:val="00984CF9"/>
    <w:rsid w:val="00984D71"/>
    <w:rsid w:val="00985BCC"/>
    <w:rsid w:val="00987E13"/>
    <w:rsid w:val="009928F2"/>
    <w:rsid w:val="00992D48"/>
    <w:rsid w:val="00993118"/>
    <w:rsid w:val="0099313B"/>
    <w:rsid w:val="009A5CBF"/>
    <w:rsid w:val="009A759D"/>
    <w:rsid w:val="009B28A9"/>
    <w:rsid w:val="009C1E8C"/>
    <w:rsid w:val="009C7882"/>
    <w:rsid w:val="009D39FF"/>
    <w:rsid w:val="009E06AF"/>
    <w:rsid w:val="009E1B34"/>
    <w:rsid w:val="009E25B9"/>
    <w:rsid w:val="009E2EF9"/>
    <w:rsid w:val="009E3201"/>
    <w:rsid w:val="009E5797"/>
    <w:rsid w:val="009E5B3F"/>
    <w:rsid w:val="009F3663"/>
    <w:rsid w:val="009F377F"/>
    <w:rsid w:val="009F41CE"/>
    <w:rsid w:val="009F4D0A"/>
    <w:rsid w:val="009F701C"/>
    <w:rsid w:val="00A00859"/>
    <w:rsid w:val="00A023DC"/>
    <w:rsid w:val="00A0400B"/>
    <w:rsid w:val="00A066C5"/>
    <w:rsid w:val="00A115C6"/>
    <w:rsid w:val="00A15F55"/>
    <w:rsid w:val="00A16FF5"/>
    <w:rsid w:val="00A2050D"/>
    <w:rsid w:val="00A23009"/>
    <w:rsid w:val="00A251D2"/>
    <w:rsid w:val="00A3077A"/>
    <w:rsid w:val="00A40059"/>
    <w:rsid w:val="00A42478"/>
    <w:rsid w:val="00A4743D"/>
    <w:rsid w:val="00A549A8"/>
    <w:rsid w:val="00A62A0A"/>
    <w:rsid w:val="00A71464"/>
    <w:rsid w:val="00A735D3"/>
    <w:rsid w:val="00A738C5"/>
    <w:rsid w:val="00A82C85"/>
    <w:rsid w:val="00A82F5F"/>
    <w:rsid w:val="00A91096"/>
    <w:rsid w:val="00A962C8"/>
    <w:rsid w:val="00AA4EDD"/>
    <w:rsid w:val="00AA52B1"/>
    <w:rsid w:val="00AB197D"/>
    <w:rsid w:val="00AB3CE5"/>
    <w:rsid w:val="00AB5238"/>
    <w:rsid w:val="00AB5288"/>
    <w:rsid w:val="00AC03C6"/>
    <w:rsid w:val="00AC1A1D"/>
    <w:rsid w:val="00AC7951"/>
    <w:rsid w:val="00AC7CD8"/>
    <w:rsid w:val="00AE459F"/>
    <w:rsid w:val="00AE6104"/>
    <w:rsid w:val="00AF4C7A"/>
    <w:rsid w:val="00AF6D21"/>
    <w:rsid w:val="00B00648"/>
    <w:rsid w:val="00B0234F"/>
    <w:rsid w:val="00B042F1"/>
    <w:rsid w:val="00B046D2"/>
    <w:rsid w:val="00B04D51"/>
    <w:rsid w:val="00B05635"/>
    <w:rsid w:val="00B07307"/>
    <w:rsid w:val="00B1199D"/>
    <w:rsid w:val="00B27238"/>
    <w:rsid w:val="00B33A81"/>
    <w:rsid w:val="00B4079E"/>
    <w:rsid w:val="00B43CFB"/>
    <w:rsid w:val="00B444A5"/>
    <w:rsid w:val="00B508D4"/>
    <w:rsid w:val="00B50D21"/>
    <w:rsid w:val="00B50FF0"/>
    <w:rsid w:val="00B60DFA"/>
    <w:rsid w:val="00B63730"/>
    <w:rsid w:val="00B642DB"/>
    <w:rsid w:val="00B674CA"/>
    <w:rsid w:val="00B67C84"/>
    <w:rsid w:val="00B70CBF"/>
    <w:rsid w:val="00B733A3"/>
    <w:rsid w:val="00B745FA"/>
    <w:rsid w:val="00B74871"/>
    <w:rsid w:val="00B75E94"/>
    <w:rsid w:val="00B76FF0"/>
    <w:rsid w:val="00B80A9E"/>
    <w:rsid w:val="00B847F0"/>
    <w:rsid w:val="00B85C41"/>
    <w:rsid w:val="00B9001A"/>
    <w:rsid w:val="00B91861"/>
    <w:rsid w:val="00B93819"/>
    <w:rsid w:val="00B95252"/>
    <w:rsid w:val="00B96E4B"/>
    <w:rsid w:val="00BA1672"/>
    <w:rsid w:val="00BA38AB"/>
    <w:rsid w:val="00BA536A"/>
    <w:rsid w:val="00BB186D"/>
    <w:rsid w:val="00BB3A0F"/>
    <w:rsid w:val="00BB6408"/>
    <w:rsid w:val="00BC0E50"/>
    <w:rsid w:val="00BC297C"/>
    <w:rsid w:val="00BD39F5"/>
    <w:rsid w:val="00BE2932"/>
    <w:rsid w:val="00BE4ABA"/>
    <w:rsid w:val="00BE72EB"/>
    <w:rsid w:val="00BE7548"/>
    <w:rsid w:val="00BE7B7E"/>
    <w:rsid w:val="00BE7DB6"/>
    <w:rsid w:val="00BF70A1"/>
    <w:rsid w:val="00C01186"/>
    <w:rsid w:val="00C105FB"/>
    <w:rsid w:val="00C14834"/>
    <w:rsid w:val="00C24B2A"/>
    <w:rsid w:val="00C27A2A"/>
    <w:rsid w:val="00C34799"/>
    <w:rsid w:val="00C5030B"/>
    <w:rsid w:val="00C52266"/>
    <w:rsid w:val="00C5282E"/>
    <w:rsid w:val="00C54FFA"/>
    <w:rsid w:val="00C5630B"/>
    <w:rsid w:val="00C57029"/>
    <w:rsid w:val="00C573D9"/>
    <w:rsid w:val="00C57FB7"/>
    <w:rsid w:val="00C67DA7"/>
    <w:rsid w:val="00C7662B"/>
    <w:rsid w:val="00C76F31"/>
    <w:rsid w:val="00C8328D"/>
    <w:rsid w:val="00C840A5"/>
    <w:rsid w:val="00C84F99"/>
    <w:rsid w:val="00C9488B"/>
    <w:rsid w:val="00CA114F"/>
    <w:rsid w:val="00CA167C"/>
    <w:rsid w:val="00CA35A7"/>
    <w:rsid w:val="00CA3F71"/>
    <w:rsid w:val="00CA4D22"/>
    <w:rsid w:val="00CB2C37"/>
    <w:rsid w:val="00CB6A60"/>
    <w:rsid w:val="00CB6FC1"/>
    <w:rsid w:val="00CB7CAB"/>
    <w:rsid w:val="00CC2340"/>
    <w:rsid w:val="00CC29F6"/>
    <w:rsid w:val="00CC6CD0"/>
    <w:rsid w:val="00CD1BFF"/>
    <w:rsid w:val="00CD21A1"/>
    <w:rsid w:val="00CD323D"/>
    <w:rsid w:val="00CD50B4"/>
    <w:rsid w:val="00CE43B3"/>
    <w:rsid w:val="00CE61DB"/>
    <w:rsid w:val="00CF3914"/>
    <w:rsid w:val="00CF5F57"/>
    <w:rsid w:val="00D03118"/>
    <w:rsid w:val="00D04EF6"/>
    <w:rsid w:val="00D07C22"/>
    <w:rsid w:val="00D115B7"/>
    <w:rsid w:val="00D11DB6"/>
    <w:rsid w:val="00D13BA1"/>
    <w:rsid w:val="00D14C61"/>
    <w:rsid w:val="00D15001"/>
    <w:rsid w:val="00D17B0A"/>
    <w:rsid w:val="00D234A9"/>
    <w:rsid w:val="00D2444E"/>
    <w:rsid w:val="00D24E93"/>
    <w:rsid w:val="00D26C25"/>
    <w:rsid w:val="00D30C95"/>
    <w:rsid w:val="00D31491"/>
    <w:rsid w:val="00D349F0"/>
    <w:rsid w:val="00D36C81"/>
    <w:rsid w:val="00D434F8"/>
    <w:rsid w:val="00D43983"/>
    <w:rsid w:val="00D52EFE"/>
    <w:rsid w:val="00D5352B"/>
    <w:rsid w:val="00D55765"/>
    <w:rsid w:val="00D5750D"/>
    <w:rsid w:val="00D603A6"/>
    <w:rsid w:val="00D61626"/>
    <w:rsid w:val="00D63D66"/>
    <w:rsid w:val="00D65040"/>
    <w:rsid w:val="00D65AA9"/>
    <w:rsid w:val="00D70970"/>
    <w:rsid w:val="00D70AA4"/>
    <w:rsid w:val="00D74641"/>
    <w:rsid w:val="00D746CC"/>
    <w:rsid w:val="00D77240"/>
    <w:rsid w:val="00D77E67"/>
    <w:rsid w:val="00D8468E"/>
    <w:rsid w:val="00D84E13"/>
    <w:rsid w:val="00DA216E"/>
    <w:rsid w:val="00DA2F13"/>
    <w:rsid w:val="00DA610D"/>
    <w:rsid w:val="00DA64ED"/>
    <w:rsid w:val="00DB2A68"/>
    <w:rsid w:val="00DB2FF0"/>
    <w:rsid w:val="00DB39DF"/>
    <w:rsid w:val="00DB46B6"/>
    <w:rsid w:val="00DC285F"/>
    <w:rsid w:val="00DC5601"/>
    <w:rsid w:val="00DD1700"/>
    <w:rsid w:val="00DD232C"/>
    <w:rsid w:val="00DE0043"/>
    <w:rsid w:val="00DE5FE4"/>
    <w:rsid w:val="00DF1E6D"/>
    <w:rsid w:val="00DF5C87"/>
    <w:rsid w:val="00E1163B"/>
    <w:rsid w:val="00E1230B"/>
    <w:rsid w:val="00E22095"/>
    <w:rsid w:val="00E276BD"/>
    <w:rsid w:val="00E27905"/>
    <w:rsid w:val="00E30492"/>
    <w:rsid w:val="00E31D51"/>
    <w:rsid w:val="00E32E2C"/>
    <w:rsid w:val="00E33771"/>
    <w:rsid w:val="00E36708"/>
    <w:rsid w:val="00E37802"/>
    <w:rsid w:val="00E4464A"/>
    <w:rsid w:val="00E449E5"/>
    <w:rsid w:val="00E50F44"/>
    <w:rsid w:val="00E526AF"/>
    <w:rsid w:val="00E56CE2"/>
    <w:rsid w:val="00E618D3"/>
    <w:rsid w:val="00E61970"/>
    <w:rsid w:val="00E664CB"/>
    <w:rsid w:val="00E7025E"/>
    <w:rsid w:val="00E70D90"/>
    <w:rsid w:val="00E714E6"/>
    <w:rsid w:val="00E729F1"/>
    <w:rsid w:val="00E73895"/>
    <w:rsid w:val="00E76040"/>
    <w:rsid w:val="00E76B35"/>
    <w:rsid w:val="00E76F48"/>
    <w:rsid w:val="00E8098B"/>
    <w:rsid w:val="00E8373E"/>
    <w:rsid w:val="00E86E26"/>
    <w:rsid w:val="00E91D0E"/>
    <w:rsid w:val="00E923E6"/>
    <w:rsid w:val="00E9243E"/>
    <w:rsid w:val="00E93574"/>
    <w:rsid w:val="00E95CB6"/>
    <w:rsid w:val="00E95EDF"/>
    <w:rsid w:val="00EA0713"/>
    <w:rsid w:val="00EA7CE8"/>
    <w:rsid w:val="00EB57F1"/>
    <w:rsid w:val="00EB60E5"/>
    <w:rsid w:val="00EC06A6"/>
    <w:rsid w:val="00EC16E7"/>
    <w:rsid w:val="00EC5E5F"/>
    <w:rsid w:val="00EC709F"/>
    <w:rsid w:val="00ED2CCF"/>
    <w:rsid w:val="00ED487F"/>
    <w:rsid w:val="00ED7243"/>
    <w:rsid w:val="00EE1885"/>
    <w:rsid w:val="00EE1BD3"/>
    <w:rsid w:val="00EE2B20"/>
    <w:rsid w:val="00EF1158"/>
    <w:rsid w:val="00EF534D"/>
    <w:rsid w:val="00F0168F"/>
    <w:rsid w:val="00F01F33"/>
    <w:rsid w:val="00F050D1"/>
    <w:rsid w:val="00F11892"/>
    <w:rsid w:val="00F124F5"/>
    <w:rsid w:val="00F13AB1"/>
    <w:rsid w:val="00F14E09"/>
    <w:rsid w:val="00F1703A"/>
    <w:rsid w:val="00F21E10"/>
    <w:rsid w:val="00F22211"/>
    <w:rsid w:val="00F23149"/>
    <w:rsid w:val="00F240C3"/>
    <w:rsid w:val="00F32016"/>
    <w:rsid w:val="00F337C9"/>
    <w:rsid w:val="00F33E9D"/>
    <w:rsid w:val="00F3493D"/>
    <w:rsid w:val="00F356E7"/>
    <w:rsid w:val="00F36797"/>
    <w:rsid w:val="00F37670"/>
    <w:rsid w:val="00F37CB0"/>
    <w:rsid w:val="00F4163F"/>
    <w:rsid w:val="00F42D5E"/>
    <w:rsid w:val="00F442B1"/>
    <w:rsid w:val="00F47028"/>
    <w:rsid w:val="00F4760C"/>
    <w:rsid w:val="00F47F3B"/>
    <w:rsid w:val="00F50C57"/>
    <w:rsid w:val="00F52741"/>
    <w:rsid w:val="00F52A60"/>
    <w:rsid w:val="00F53941"/>
    <w:rsid w:val="00F57D42"/>
    <w:rsid w:val="00F605CB"/>
    <w:rsid w:val="00F6084C"/>
    <w:rsid w:val="00F67B3A"/>
    <w:rsid w:val="00F7079B"/>
    <w:rsid w:val="00F73662"/>
    <w:rsid w:val="00F746FE"/>
    <w:rsid w:val="00F76663"/>
    <w:rsid w:val="00F76C99"/>
    <w:rsid w:val="00F83747"/>
    <w:rsid w:val="00F83F9B"/>
    <w:rsid w:val="00F842B4"/>
    <w:rsid w:val="00F84BE5"/>
    <w:rsid w:val="00F866E0"/>
    <w:rsid w:val="00F9209D"/>
    <w:rsid w:val="00F923CD"/>
    <w:rsid w:val="00F962E4"/>
    <w:rsid w:val="00F97D7F"/>
    <w:rsid w:val="00FA4759"/>
    <w:rsid w:val="00FA64F2"/>
    <w:rsid w:val="00FA7F6B"/>
    <w:rsid w:val="00FB4BAB"/>
    <w:rsid w:val="00FB4F87"/>
    <w:rsid w:val="00FB73DB"/>
    <w:rsid w:val="00FC06D1"/>
    <w:rsid w:val="00FC15DE"/>
    <w:rsid w:val="00FC2C80"/>
    <w:rsid w:val="00FC62E7"/>
    <w:rsid w:val="00FD082D"/>
    <w:rsid w:val="00FD1FE1"/>
    <w:rsid w:val="00FD3EDD"/>
    <w:rsid w:val="00FD4862"/>
    <w:rsid w:val="00FD4C21"/>
    <w:rsid w:val="00FD7056"/>
    <w:rsid w:val="00FD7E3D"/>
    <w:rsid w:val="00FE0B04"/>
    <w:rsid w:val="00FE13C6"/>
    <w:rsid w:val="00FE3DFF"/>
    <w:rsid w:val="00FE4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5C75F"/>
  <w15:docId w15:val="{1C5459A7-A231-474B-A928-BC58CD1A9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03C"/>
    <w:pPr>
      <w:spacing w:line="312"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8A3D7D"/>
    <w:pPr>
      <w:keepNext/>
      <w:keepLines/>
      <w:pageBreakBefore/>
      <w:numPr>
        <w:numId w:val="4"/>
      </w:numPr>
      <w:spacing w:after="360"/>
      <w:ind w:right="567"/>
      <w:jc w:val="center"/>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8A3D7D"/>
    <w:pPr>
      <w:keepNext/>
      <w:keepLines/>
      <w:numPr>
        <w:ilvl w:val="1"/>
        <w:numId w:val="4"/>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D349F0"/>
    <w:pPr>
      <w:keepNext/>
      <w:keepLines/>
      <w:numPr>
        <w:ilvl w:val="2"/>
        <w:numId w:val="4"/>
      </w:numPr>
      <w:spacing w:before="120"/>
      <w:jc w:val="left"/>
      <w:outlineLvl w:val="2"/>
    </w:pPr>
    <w:rPr>
      <w:rFonts w:eastAsia="Times New Roman" w:cs="Angsana New"/>
      <w:b/>
      <w:bCs/>
      <w:szCs w:val="35"/>
    </w:rPr>
  </w:style>
  <w:style w:type="paragraph" w:styleId="Heading4">
    <w:name w:val="heading 4"/>
    <w:basedOn w:val="Normal"/>
    <w:next w:val="Normal"/>
    <w:link w:val="Heading4Char"/>
    <w:uiPriority w:val="9"/>
    <w:unhideWhenUsed/>
    <w:qFormat/>
    <w:rsid w:val="008A3D7D"/>
    <w:pPr>
      <w:keepNext/>
      <w:keepLines/>
      <w:numPr>
        <w:ilvl w:val="3"/>
        <w:numId w:val="4"/>
      </w:numPr>
      <w:spacing w:before="120"/>
      <w:ind w:left="993" w:hanging="284"/>
      <w:jc w:val="left"/>
      <w:outlineLvl w:val="3"/>
    </w:pPr>
    <w:rPr>
      <w:rFonts w:eastAsia="Times New Roman" w:cs="Angsana New"/>
      <w:b/>
      <w:bCs/>
      <w:iCs/>
      <w:szCs w:val="35"/>
    </w:rPr>
  </w:style>
  <w:style w:type="paragraph" w:styleId="Heading5">
    <w:name w:val="heading 5"/>
    <w:basedOn w:val="Normal"/>
    <w:next w:val="Normal"/>
    <w:link w:val="Heading5Char"/>
    <w:uiPriority w:val="9"/>
    <w:semiHidden/>
    <w:unhideWhenUsed/>
    <w:qFormat/>
    <w:rsid w:val="00CB6A60"/>
    <w:pPr>
      <w:keepNext/>
      <w:keepLines/>
      <w:numPr>
        <w:ilvl w:val="4"/>
        <w:numId w:val="1"/>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60F1C"/>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200A6E"/>
    <w:rPr>
      <w:rFonts w:ascii="Times New Roman" w:eastAsia="Times New Roman" w:hAnsi="Times New Roman" w:cs="Angsana New"/>
      <w:b/>
      <w:bCs/>
      <w:sz w:val="28"/>
      <w:szCs w:val="33"/>
      <w:lang w:val="en-AU" w:bidi="th-TH"/>
    </w:rPr>
  </w:style>
  <w:style w:type="character" w:customStyle="1" w:styleId="Heading3Char">
    <w:name w:val="Heading 3 Char"/>
    <w:link w:val="Heading3"/>
    <w:uiPriority w:val="9"/>
    <w:rsid w:val="00D349F0"/>
    <w:rPr>
      <w:rFonts w:ascii="Times New Roman" w:eastAsia="Times New Roman" w:hAnsi="Times New Roman" w:cs="Angsana New"/>
      <w:b/>
      <w:bCs/>
      <w:sz w:val="28"/>
      <w:szCs w:val="35"/>
      <w:lang w:val="en-AU" w:bidi="th-TH"/>
    </w:rPr>
  </w:style>
  <w:style w:type="character" w:customStyle="1" w:styleId="Heading4Char">
    <w:name w:val="Heading 4 Char"/>
    <w:link w:val="Heading4"/>
    <w:uiPriority w:val="9"/>
    <w:rsid w:val="008A3D7D"/>
    <w:rPr>
      <w:rFonts w:ascii="Times New Roman" w:eastAsia="Times New Roman" w:hAnsi="Times New Roman" w:cs="Angsana New"/>
      <w:b/>
      <w:bCs/>
      <w:iCs/>
      <w:sz w:val="28"/>
      <w:szCs w:val="35"/>
      <w:lang w:val="en-AU" w:bidi="th-TH"/>
    </w:rPr>
  </w:style>
  <w:style w:type="character" w:customStyle="1" w:styleId="Heading5Char">
    <w:name w:val="Heading 5 Char"/>
    <w:link w:val="Heading5"/>
    <w:uiPriority w:val="9"/>
    <w:semiHidden/>
    <w:rsid w:val="00CB6A60"/>
    <w:rPr>
      <w:rFonts w:ascii="Cambria" w:eastAsia="Times New Roman" w:hAnsi="Cambria" w:cs="Angsana New"/>
      <w:color w:val="243F60"/>
      <w:sz w:val="28"/>
      <w:szCs w:val="35"/>
      <w:lang w:val="en-AU" w:bidi="th-TH"/>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lang w:val="en-AU" w:bidi="th-TH"/>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lang w:val="en-AU" w:bidi="th-TH"/>
    </w:rPr>
  </w:style>
  <w:style w:type="character" w:customStyle="1" w:styleId="Heading8Char">
    <w:name w:val="Heading 8 Char"/>
    <w:link w:val="Heading8"/>
    <w:uiPriority w:val="9"/>
    <w:semiHidden/>
    <w:rsid w:val="00CB6A60"/>
    <w:rPr>
      <w:rFonts w:ascii="Cambria" w:eastAsia="Times New Roman" w:hAnsi="Cambria" w:cs="Angsana New"/>
      <w:color w:val="404040"/>
      <w:szCs w:val="25"/>
      <w:lang w:val="en-AU" w:bidi="th-TH"/>
    </w:rPr>
  </w:style>
  <w:style w:type="character" w:customStyle="1" w:styleId="Heading9Char">
    <w:name w:val="Heading 9 Char"/>
    <w:link w:val="Heading9"/>
    <w:uiPriority w:val="9"/>
    <w:semiHidden/>
    <w:rsid w:val="00CB6A60"/>
    <w:rPr>
      <w:rFonts w:ascii="Cambria" w:eastAsia="Times New Roman" w:hAnsi="Cambria" w:cs="Angsana New"/>
      <w:i/>
      <w:iCs/>
      <w:color w:val="404040"/>
      <w:szCs w:val="25"/>
      <w:lang w:val="en-AU" w:bidi="th-TH"/>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8A3D7D"/>
    <w:pPr>
      <w:tabs>
        <w:tab w:val="right" w:leader="dot" w:pos="9344"/>
      </w:tabs>
      <w:spacing w:before="120" w:line="240" w:lineRule="auto"/>
      <w:ind w:right="1134" w:firstLine="0"/>
      <w:contextualSpacing/>
    </w:pPr>
    <w:rPr>
      <w:b/>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3B0621"/>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before="120"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before="120"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spacing w:before="120"/>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8A3D7D"/>
    <w:pPr>
      <w:numPr>
        <w:numId w:val="2"/>
      </w:numPr>
    </w:pPr>
  </w:style>
  <w:style w:type="numbering" w:customStyle="1" w:styleId="UListHanging">
    <w:name w:val="UList.Hanging"/>
    <w:uiPriority w:val="99"/>
    <w:rsid w:val="00C54FFA"/>
    <w:pPr>
      <w:numPr>
        <w:numId w:val="3"/>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styleId="ListParagraph">
    <w:name w:val="List Paragraph"/>
    <w:basedOn w:val="Normal"/>
    <w:uiPriority w:val="34"/>
    <w:qFormat/>
    <w:rsid w:val="00583AED"/>
    <w:pPr>
      <w:ind w:left="720"/>
      <w:contextualSpacing/>
    </w:pPr>
    <w:rPr>
      <w:szCs w:val="35"/>
    </w:rPr>
  </w:style>
  <w:style w:type="character" w:customStyle="1" w:styleId="normaltextrun">
    <w:name w:val="normaltextrun"/>
    <w:basedOn w:val="DefaultParagraphFont"/>
    <w:rsid w:val="001B64FB"/>
  </w:style>
  <w:style w:type="paragraph" w:styleId="NormalWeb">
    <w:name w:val="Normal (Web)"/>
    <w:basedOn w:val="Normal"/>
    <w:uiPriority w:val="99"/>
    <w:unhideWhenUsed/>
    <w:rsid w:val="00C01186"/>
    <w:pPr>
      <w:spacing w:before="100" w:beforeAutospacing="1" w:after="100" w:afterAutospacing="1" w:line="240" w:lineRule="auto"/>
      <w:ind w:firstLine="0"/>
      <w:jc w:val="left"/>
    </w:pPr>
    <w:rPr>
      <w:rFonts w:eastAsia="Times New Roman" w:cs="Times New Roman"/>
      <w:sz w:val="24"/>
      <w:szCs w:val="24"/>
      <w:lang w:val="vi-VN" w:eastAsia="vi-VN" w:bidi="ar-SA"/>
    </w:rPr>
  </w:style>
  <w:style w:type="character" w:styleId="UnresolvedMention">
    <w:name w:val="Unresolved Mention"/>
    <w:basedOn w:val="DefaultParagraphFont"/>
    <w:uiPriority w:val="99"/>
    <w:semiHidden/>
    <w:unhideWhenUsed/>
    <w:rsid w:val="00E923E6"/>
    <w:rPr>
      <w:color w:val="605E5C"/>
      <w:shd w:val="clear" w:color="auto" w:fill="E1DFDD"/>
    </w:rPr>
  </w:style>
  <w:style w:type="table" w:styleId="PlainTable1">
    <w:name w:val="Plain Table 1"/>
    <w:basedOn w:val="TableNormal"/>
    <w:uiPriority w:val="41"/>
    <w:rsid w:val="0046793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13596">
      <w:bodyDiv w:val="1"/>
      <w:marLeft w:val="0"/>
      <w:marRight w:val="0"/>
      <w:marTop w:val="0"/>
      <w:marBottom w:val="0"/>
      <w:divBdr>
        <w:top w:val="none" w:sz="0" w:space="0" w:color="auto"/>
        <w:left w:val="none" w:sz="0" w:space="0" w:color="auto"/>
        <w:bottom w:val="none" w:sz="0" w:space="0" w:color="auto"/>
        <w:right w:val="none" w:sz="0" w:space="0" w:color="auto"/>
      </w:divBdr>
    </w:div>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318198141">
      <w:bodyDiv w:val="1"/>
      <w:marLeft w:val="0"/>
      <w:marRight w:val="0"/>
      <w:marTop w:val="0"/>
      <w:marBottom w:val="0"/>
      <w:divBdr>
        <w:top w:val="none" w:sz="0" w:space="0" w:color="auto"/>
        <w:left w:val="none" w:sz="0" w:space="0" w:color="auto"/>
        <w:bottom w:val="none" w:sz="0" w:space="0" w:color="auto"/>
        <w:right w:val="none" w:sz="0" w:space="0" w:color="auto"/>
      </w:divBdr>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477770860">
      <w:bodyDiv w:val="1"/>
      <w:marLeft w:val="0"/>
      <w:marRight w:val="0"/>
      <w:marTop w:val="0"/>
      <w:marBottom w:val="0"/>
      <w:divBdr>
        <w:top w:val="none" w:sz="0" w:space="0" w:color="auto"/>
        <w:left w:val="none" w:sz="0" w:space="0" w:color="auto"/>
        <w:bottom w:val="none" w:sz="0" w:space="0" w:color="auto"/>
        <w:right w:val="none" w:sz="0" w:space="0" w:color="auto"/>
      </w:divBdr>
    </w:div>
    <w:div w:id="534586170">
      <w:bodyDiv w:val="1"/>
      <w:marLeft w:val="0"/>
      <w:marRight w:val="0"/>
      <w:marTop w:val="0"/>
      <w:marBottom w:val="0"/>
      <w:divBdr>
        <w:top w:val="none" w:sz="0" w:space="0" w:color="auto"/>
        <w:left w:val="none" w:sz="0" w:space="0" w:color="auto"/>
        <w:bottom w:val="none" w:sz="0" w:space="0" w:color="auto"/>
        <w:right w:val="none" w:sz="0" w:space="0" w:color="auto"/>
      </w:divBdr>
    </w:div>
    <w:div w:id="542788306">
      <w:bodyDiv w:val="1"/>
      <w:marLeft w:val="0"/>
      <w:marRight w:val="0"/>
      <w:marTop w:val="0"/>
      <w:marBottom w:val="0"/>
      <w:divBdr>
        <w:top w:val="none" w:sz="0" w:space="0" w:color="auto"/>
        <w:left w:val="none" w:sz="0" w:space="0" w:color="auto"/>
        <w:bottom w:val="none" w:sz="0" w:space="0" w:color="auto"/>
        <w:right w:val="none" w:sz="0" w:space="0" w:color="auto"/>
      </w:divBdr>
    </w:div>
    <w:div w:id="561336512">
      <w:bodyDiv w:val="1"/>
      <w:marLeft w:val="0"/>
      <w:marRight w:val="0"/>
      <w:marTop w:val="0"/>
      <w:marBottom w:val="0"/>
      <w:divBdr>
        <w:top w:val="none" w:sz="0" w:space="0" w:color="auto"/>
        <w:left w:val="none" w:sz="0" w:space="0" w:color="auto"/>
        <w:bottom w:val="none" w:sz="0" w:space="0" w:color="auto"/>
        <w:right w:val="none" w:sz="0" w:space="0" w:color="auto"/>
      </w:divBdr>
      <w:divsChild>
        <w:div w:id="360978324">
          <w:marLeft w:val="0"/>
          <w:marRight w:val="0"/>
          <w:marTop w:val="0"/>
          <w:marBottom w:val="0"/>
          <w:divBdr>
            <w:top w:val="none" w:sz="0" w:space="0" w:color="auto"/>
            <w:left w:val="none" w:sz="0" w:space="0" w:color="auto"/>
            <w:bottom w:val="none" w:sz="0" w:space="0" w:color="auto"/>
            <w:right w:val="none" w:sz="0" w:space="0" w:color="auto"/>
          </w:divBdr>
          <w:divsChild>
            <w:div w:id="276764894">
              <w:marLeft w:val="0"/>
              <w:marRight w:val="0"/>
              <w:marTop w:val="0"/>
              <w:marBottom w:val="0"/>
              <w:divBdr>
                <w:top w:val="none" w:sz="0" w:space="0" w:color="auto"/>
                <w:left w:val="none" w:sz="0" w:space="0" w:color="auto"/>
                <w:bottom w:val="none" w:sz="0" w:space="0" w:color="auto"/>
                <w:right w:val="none" w:sz="0" w:space="0" w:color="auto"/>
              </w:divBdr>
              <w:divsChild>
                <w:div w:id="1233349199">
                  <w:marLeft w:val="0"/>
                  <w:marRight w:val="0"/>
                  <w:marTop w:val="0"/>
                  <w:marBottom w:val="0"/>
                  <w:divBdr>
                    <w:top w:val="none" w:sz="0" w:space="0" w:color="auto"/>
                    <w:left w:val="none" w:sz="0" w:space="0" w:color="auto"/>
                    <w:bottom w:val="none" w:sz="0" w:space="0" w:color="auto"/>
                    <w:right w:val="none" w:sz="0" w:space="0" w:color="auto"/>
                  </w:divBdr>
                  <w:divsChild>
                    <w:div w:id="66074012">
                      <w:marLeft w:val="0"/>
                      <w:marRight w:val="0"/>
                      <w:marTop w:val="0"/>
                      <w:marBottom w:val="0"/>
                      <w:divBdr>
                        <w:top w:val="none" w:sz="0" w:space="0" w:color="auto"/>
                        <w:left w:val="none" w:sz="0" w:space="0" w:color="auto"/>
                        <w:bottom w:val="none" w:sz="0" w:space="0" w:color="auto"/>
                        <w:right w:val="none" w:sz="0" w:space="0" w:color="auto"/>
                      </w:divBdr>
                      <w:divsChild>
                        <w:div w:id="892232004">
                          <w:marLeft w:val="0"/>
                          <w:marRight w:val="0"/>
                          <w:marTop w:val="0"/>
                          <w:marBottom w:val="0"/>
                          <w:divBdr>
                            <w:top w:val="none" w:sz="0" w:space="0" w:color="auto"/>
                            <w:left w:val="none" w:sz="0" w:space="0" w:color="auto"/>
                            <w:bottom w:val="none" w:sz="0" w:space="0" w:color="auto"/>
                            <w:right w:val="none" w:sz="0" w:space="0" w:color="auto"/>
                          </w:divBdr>
                          <w:divsChild>
                            <w:div w:id="19280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55111188">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686562715">
      <w:bodyDiv w:val="1"/>
      <w:marLeft w:val="0"/>
      <w:marRight w:val="0"/>
      <w:marTop w:val="0"/>
      <w:marBottom w:val="0"/>
      <w:divBdr>
        <w:top w:val="none" w:sz="0" w:space="0" w:color="auto"/>
        <w:left w:val="none" w:sz="0" w:space="0" w:color="auto"/>
        <w:bottom w:val="none" w:sz="0" w:space="0" w:color="auto"/>
        <w:right w:val="none" w:sz="0" w:space="0" w:color="auto"/>
      </w:divBdr>
    </w:div>
    <w:div w:id="700129472">
      <w:bodyDiv w:val="1"/>
      <w:marLeft w:val="0"/>
      <w:marRight w:val="0"/>
      <w:marTop w:val="0"/>
      <w:marBottom w:val="0"/>
      <w:divBdr>
        <w:top w:val="none" w:sz="0" w:space="0" w:color="auto"/>
        <w:left w:val="none" w:sz="0" w:space="0" w:color="auto"/>
        <w:bottom w:val="none" w:sz="0" w:space="0" w:color="auto"/>
        <w:right w:val="none" w:sz="0" w:space="0" w:color="auto"/>
      </w:divBdr>
    </w:div>
    <w:div w:id="772820903">
      <w:bodyDiv w:val="1"/>
      <w:marLeft w:val="0"/>
      <w:marRight w:val="0"/>
      <w:marTop w:val="0"/>
      <w:marBottom w:val="0"/>
      <w:divBdr>
        <w:top w:val="none" w:sz="0" w:space="0" w:color="auto"/>
        <w:left w:val="none" w:sz="0" w:space="0" w:color="auto"/>
        <w:bottom w:val="none" w:sz="0" w:space="0" w:color="auto"/>
        <w:right w:val="none" w:sz="0" w:space="0" w:color="auto"/>
      </w:divBdr>
    </w:div>
    <w:div w:id="800803595">
      <w:bodyDiv w:val="1"/>
      <w:marLeft w:val="0"/>
      <w:marRight w:val="0"/>
      <w:marTop w:val="0"/>
      <w:marBottom w:val="0"/>
      <w:divBdr>
        <w:top w:val="none" w:sz="0" w:space="0" w:color="auto"/>
        <w:left w:val="none" w:sz="0" w:space="0" w:color="auto"/>
        <w:bottom w:val="none" w:sz="0" w:space="0" w:color="auto"/>
        <w:right w:val="none" w:sz="0" w:space="0" w:color="auto"/>
      </w:divBdr>
    </w:div>
    <w:div w:id="829753785">
      <w:bodyDiv w:val="1"/>
      <w:marLeft w:val="0"/>
      <w:marRight w:val="0"/>
      <w:marTop w:val="0"/>
      <w:marBottom w:val="0"/>
      <w:divBdr>
        <w:top w:val="none" w:sz="0" w:space="0" w:color="auto"/>
        <w:left w:val="none" w:sz="0" w:space="0" w:color="auto"/>
        <w:bottom w:val="none" w:sz="0" w:space="0" w:color="auto"/>
        <w:right w:val="none" w:sz="0" w:space="0" w:color="auto"/>
      </w:divBdr>
    </w:div>
    <w:div w:id="830098671">
      <w:bodyDiv w:val="1"/>
      <w:marLeft w:val="0"/>
      <w:marRight w:val="0"/>
      <w:marTop w:val="0"/>
      <w:marBottom w:val="0"/>
      <w:divBdr>
        <w:top w:val="none" w:sz="0" w:space="0" w:color="auto"/>
        <w:left w:val="none" w:sz="0" w:space="0" w:color="auto"/>
        <w:bottom w:val="none" w:sz="0" w:space="0" w:color="auto"/>
        <w:right w:val="none" w:sz="0" w:space="0" w:color="auto"/>
      </w:divBdr>
    </w:div>
    <w:div w:id="835455900">
      <w:bodyDiv w:val="1"/>
      <w:marLeft w:val="0"/>
      <w:marRight w:val="0"/>
      <w:marTop w:val="0"/>
      <w:marBottom w:val="0"/>
      <w:divBdr>
        <w:top w:val="none" w:sz="0" w:space="0" w:color="auto"/>
        <w:left w:val="none" w:sz="0" w:space="0" w:color="auto"/>
        <w:bottom w:val="none" w:sz="0" w:space="0" w:color="auto"/>
        <w:right w:val="none" w:sz="0" w:space="0" w:color="auto"/>
      </w:divBdr>
    </w:div>
    <w:div w:id="840044289">
      <w:bodyDiv w:val="1"/>
      <w:marLeft w:val="0"/>
      <w:marRight w:val="0"/>
      <w:marTop w:val="0"/>
      <w:marBottom w:val="0"/>
      <w:divBdr>
        <w:top w:val="none" w:sz="0" w:space="0" w:color="auto"/>
        <w:left w:val="none" w:sz="0" w:space="0" w:color="auto"/>
        <w:bottom w:val="none" w:sz="0" w:space="0" w:color="auto"/>
        <w:right w:val="none" w:sz="0" w:space="0" w:color="auto"/>
      </w:divBdr>
    </w:div>
    <w:div w:id="844831405">
      <w:bodyDiv w:val="1"/>
      <w:marLeft w:val="0"/>
      <w:marRight w:val="0"/>
      <w:marTop w:val="0"/>
      <w:marBottom w:val="0"/>
      <w:divBdr>
        <w:top w:val="none" w:sz="0" w:space="0" w:color="auto"/>
        <w:left w:val="none" w:sz="0" w:space="0" w:color="auto"/>
        <w:bottom w:val="none" w:sz="0" w:space="0" w:color="auto"/>
        <w:right w:val="none" w:sz="0" w:space="0" w:color="auto"/>
      </w:divBdr>
    </w:div>
    <w:div w:id="874930790">
      <w:bodyDiv w:val="1"/>
      <w:marLeft w:val="0"/>
      <w:marRight w:val="0"/>
      <w:marTop w:val="0"/>
      <w:marBottom w:val="0"/>
      <w:divBdr>
        <w:top w:val="none" w:sz="0" w:space="0" w:color="auto"/>
        <w:left w:val="none" w:sz="0" w:space="0" w:color="auto"/>
        <w:bottom w:val="none" w:sz="0" w:space="0" w:color="auto"/>
        <w:right w:val="none" w:sz="0" w:space="0" w:color="auto"/>
      </w:divBdr>
    </w:div>
    <w:div w:id="999310262">
      <w:bodyDiv w:val="1"/>
      <w:marLeft w:val="0"/>
      <w:marRight w:val="0"/>
      <w:marTop w:val="0"/>
      <w:marBottom w:val="0"/>
      <w:divBdr>
        <w:top w:val="none" w:sz="0" w:space="0" w:color="auto"/>
        <w:left w:val="none" w:sz="0" w:space="0" w:color="auto"/>
        <w:bottom w:val="none" w:sz="0" w:space="0" w:color="auto"/>
        <w:right w:val="none" w:sz="0" w:space="0" w:color="auto"/>
      </w:divBdr>
    </w:div>
    <w:div w:id="1267497078">
      <w:bodyDiv w:val="1"/>
      <w:marLeft w:val="0"/>
      <w:marRight w:val="0"/>
      <w:marTop w:val="0"/>
      <w:marBottom w:val="0"/>
      <w:divBdr>
        <w:top w:val="none" w:sz="0" w:space="0" w:color="auto"/>
        <w:left w:val="none" w:sz="0" w:space="0" w:color="auto"/>
        <w:bottom w:val="none" w:sz="0" w:space="0" w:color="auto"/>
        <w:right w:val="none" w:sz="0" w:space="0" w:color="auto"/>
      </w:divBdr>
    </w:div>
    <w:div w:id="1320578349">
      <w:bodyDiv w:val="1"/>
      <w:marLeft w:val="0"/>
      <w:marRight w:val="0"/>
      <w:marTop w:val="0"/>
      <w:marBottom w:val="0"/>
      <w:divBdr>
        <w:top w:val="none" w:sz="0" w:space="0" w:color="auto"/>
        <w:left w:val="none" w:sz="0" w:space="0" w:color="auto"/>
        <w:bottom w:val="none" w:sz="0" w:space="0" w:color="auto"/>
        <w:right w:val="none" w:sz="0" w:space="0" w:color="auto"/>
      </w:divBdr>
    </w:div>
    <w:div w:id="1326129605">
      <w:bodyDiv w:val="1"/>
      <w:marLeft w:val="0"/>
      <w:marRight w:val="0"/>
      <w:marTop w:val="0"/>
      <w:marBottom w:val="0"/>
      <w:divBdr>
        <w:top w:val="none" w:sz="0" w:space="0" w:color="auto"/>
        <w:left w:val="none" w:sz="0" w:space="0" w:color="auto"/>
        <w:bottom w:val="none" w:sz="0" w:space="0" w:color="auto"/>
        <w:right w:val="none" w:sz="0" w:space="0" w:color="auto"/>
      </w:divBdr>
    </w:div>
    <w:div w:id="1350444379">
      <w:bodyDiv w:val="1"/>
      <w:marLeft w:val="0"/>
      <w:marRight w:val="0"/>
      <w:marTop w:val="0"/>
      <w:marBottom w:val="0"/>
      <w:divBdr>
        <w:top w:val="none" w:sz="0" w:space="0" w:color="auto"/>
        <w:left w:val="none" w:sz="0" w:space="0" w:color="auto"/>
        <w:bottom w:val="none" w:sz="0" w:space="0" w:color="auto"/>
        <w:right w:val="none" w:sz="0" w:space="0" w:color="auto"/>
      </w:divBdr>
    </w:div>
    <w:div w:id="1403018524">
      <w:bodyDiv w:val="1"/>
      <w:marLeft w:val="0"/>
      <w:marRight w:val="0"/>
      <w:marTop w:val="0"/>
      <w:marBottom w:val="0"/>
      <w:divBdr>
        <w:top w:val="none" w:sz="0" w:space="0" w:color="auto"/>
        <w:left w:val="none" w:sz="0" w:space="0" w:color="auto"/>
        <w:bottom w:val="none" w:sz="0" w:space="0" w:color="auto"/>
        <w:right w:val="none" w:sz="0" w:space="0" w:color="auto"/>
      </w:divBdr>
    </w:div>
    <w:div w:id="1406804894">
      <w:bodyDiv w:val="1"/>
      <w:marLeft w:val="0"/>
      <w:marRight w:val="0"/>
      <w:marTop w:val="0"/>
      <w:marBottom w:val="0"/>
      <w:divBdr>
        <w:top w:val="none" w:sz="0" w:space="0" w:color="auto"/>
        <w:left w:val="none" w:sz="0" w:space="0" w:color="auto"/>
        <w:bottom w:val="none" w:sz="0" w:space="0" w:color="auto"/>
        <w:right w:val="none" w:sz="0" w:space="0" w:color="auto"/>
      </w:divBdr>
    </w:div>
    <w:div w:id="1418861867">
      <w:bodyDiv w:val="1"/>
      <w:marLeft w:val="0"/>
      <w:marRight w:val="0"/>
      <w:marTop w:val="0"/>
      <w:marBottom w:val="0"/>
      <w:divBdr>
        <w:top w:val="none" w:sz="0" w:space="0" w:color="auto"/>
        <w:left w:val="none" w:sz="0" w:space="0" w:color="auto"/>
        <w:bottom w:val="none" w:sz="0" w:space="0" w:color="auto"/>
        <w:right w:val="none" w:sz="0" w:space="0" w:color="auto"/>
      </w:divBdr>
    </w:div>
    <w:div w:id="1574974585">
      <w:bodyDiv w:val="1"/>
      <w:marLeft w:val="0"/>
      <w:marRight w:val="0"/>
      <w:marTop w:val="0"/>
      <w:marBottom w:val="0"/>
      <w:divBdr>
        <w:top w:val="none" w:sz="0" w:space="0" w:color="auto"/>
        <w:left w:val="none" w:sz="0" w:space="0" w:color="auto"/>
        <w:bottom w:val="none" w:sz="0" w:space="0" w:color="auto"/>
        <w:right w:val="none" w:sz="0" w:space="0" w:color="auto"/>
      </w:divBdr>
    </w:div>
    <w:div w:id="1602562351">
      <w:bodyDiv w:val="1"/>
      <w:marLeft w:val="0"/>
      <w:marRight w:val="0"/>
      <w:marTop w:val="0"/>
      <w:marBottom w:val="0"/>
      <w:divBdr>
        <w:top w:val="none" w:sz="0" w:space="0" w:color="auto"/>
        <w:left w:val="none" w:sz="0" w:space="0" w:color="auto"/>
        <w:bottom w:val="none" w:sz="0" w:space="0" w:color="auto"/>
        <w:right w:val="none" w:sz="0" w:space="0" w:color="auto"/>
      </w:divBdr>
    </w:div>
    <w:div w:id="1628900258">
      <w:bodyDiv w:val="1"/>
      <w:marLeft w:val="0"/>
      <w:marRight w:val="0"/>
      <w:marTop w:val="0"/>
      <w:marBottom w:val="0"/>
      <w:divBdr>
        <w:top w:val="none" w:sz="0" w:space="0" w:color="auto"/>
        <w:left w:val="none" w:sz="0" w:space="0" w:color="auto"/>
        <w:bottom w:val="none" w:sz="0" w:space="0" w:color="auto"/>
        <w:right w:val="none" w:sz="0" w:space="0" w:color="auto"/>
      </w:divBdr>
    </w:div>
    <w:div w:id="1657689613">
      <w:bodyDiv w:val="1"/>
      <w:marLeft w:val="0"/>
      <w:marRight w:val="0"/>
      <w:marTop w:val="0"/>
      <w:marBottom w:val="0"/>
      <w:divBdr>
        <w:top w:val="none" w:sz="0" w:space="0" w:color="auto"/>
        <w:left w:val="none" w:sz="0" w:space="0" w:color="auto"/>
        <w:bottom w:val="none" w:sz="0" w:space="0" w:color="auto"/>
        <w:right w:val="none" w:sz="0" w:space="0" w:color="auto"/>
      </w:divBdr>
    </w:div>
    <w:div w:id="1674339028">
      <w:bodyDiv w:val="1"/>
      <w:marLeft w:val="0"/>
      <w:marRight w:val="0"/>
      <w:marTop w:val="0"/>
      <w:marBottom w:val="0"/>
      <w:divBdr>
        <w:top w:val="none" w:sz="0" w:space="0" w:color="auto"/>
        <w:left w:val="none" w:sz="0" w:space="0" w:color="auto"/>
        <w:bottom w:val="none" w:sz="0" w:space="0" w:color="auto"/>
        <w:right w:val="none" w:sz="0" w:space="0" w:color="auto"/>
      </w:divBdr>
    </w:div>
    <w:div w:id="1700082856">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1830293554">
      <w:bodyDiv w:val="1"/>
      <w:marLeft w:val="0"/>
      <w:marRight w:val="0"/>
      <w:marTop w:val="0"/>
      <w:marBottom w:val="0"/>
      <w:divBdr>
        <w:top w:val="none" w:sz="0" w:space="0" w:color="auto"/>
        <w:left w:val="none" w:sz="0" w:space="0" w:color="auto"/>
        <w:bottom w:val="none" w:sz="0" w:space="0" w:color="auto"/>
        <w:right w:val="none" w:sz="0" w:space="0" w:color="auto"/>
      </w:divBdr>
    </w:div>
    <w:div w:id="1845969207">
      <w:bodyDiv w:val="1"/>
      <w:marLeft w:val="0"/>
      <w:marRight w:val="0"/>
      <w:marTop w:val="0"/>
      <w:marBottom w:val="0"/>
      <w:divBdr>
        <w:top w:val="none" w:sz="0" w:space="0" w:color="auto"/>
        <w:left w:val="none" w:sz="0" w:space="0" w:color="auto"/>
        <w:bottom w:val="none" w:sz="0" w:space="0" w:color="auto"/>
        <w:right w:val="none" w:sz="0" w:space="0" w:color="auto"/>
      </w:divBdr>
    </w:div>
    <w:div w:id="1882286576">
      <w:bodyDiv w:val="1"/>
      <w:marLeft w:val="0"/>
      <w:marRight w:val="0"/>
      <w:marTop w:val="0"/>
      <w:marBottom w:val="0"/>
      <w:divBdr>
        <w:top w:val="none" w:sz="0" w:space="0" w:color="auto"/>
        <w:left w:val="none" w:sz="0" w:space="0" w:color="auto"/>
        <w:bottom w:val="none" w:sz="0" w:space="0" w:color="auto"/>
        <w:right w:val="none" w:sz="0" w:space="0" w:color="auto"/>
      </w:divBdr>
    </w:div>
    <w:div w:id="1944799495">
      <w:bodyDiv w:val="1"/>
      <w:marLeft w:val="0"/>
      <w:marRight w:val="0"/>
      <w:marTop w:val="0"/>
      <w:marBottom w:val="0"/>
      <w:divBdr>
        <w:top w:val="none" w:sz="0" w:space="0" w:color="auto"/>
        <w:left w:val="none" w:sz="0" w:space="0" w:color="auto"/>
        <w:bottom w:val="none" w:sz="0" w:space="0" w:color="auto"/>
        <w:right w:val="none" w:sz="0" w:space="0" w:color="auto"/>
      </w:divBdr>
    </w:div>
    <w:div w:id="2062360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200lab.io/blog/spring-boot-la-g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developer.android.com/studio/intro"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D:\Sync\GDrive\_Templates\&#272;&#7891;%20&#225;n%20t&#7889;t%20nghi&#7879;p%20&#273;&#7841;i%20h&#7885;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C8F412-EC53-469C-97E7-9B7CD252B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Đồ án tốt nghiệp đại học.dot</Template>
  <TotalTime>321</TotalTime>
  <Pages>51</Pages>
  <Words>9961</Words>
  <Characters>56781</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66609</CharactersWithSpaces>
  <SharedDoc>false</SharedDoc>
  <HLinks>
    <vt:vector size="450" baseType="variant">
      <vt:variant>
        <vt:i4>1769528</vt:i4>
      </vt:variant>
      <vt:variant>
        <vt:i4>458</vt:i4>
      </vt:variant>
      <vt:variant>
        <vt:i4>0</vt:i4>
      </vt:variant>
      <vt:variant>
        <vt:i4>5</vt:i4>
      </vt:variant>
      <vt:variant>
        <vt:lpwstr/>
      </vt:variant>
      <vt:variant>
        <vt:lpwstr>_Toc357983438</vt:lpwstr>
      </vt:variant>
      <vt:variant>
        <vt:i4>1769528</vt:i4>
      </vt:variant>
      <vt:variant>
        <vt:i4>452</vt:i4>
      </vt:variant>
      <vt:variant>
        <vt:i4>0</vt:i4>
      </vt:variant>
      <vt:variant>
        <vt:i4>5</vt:i4>
      </vt:variant>
      <vt:variant>
        <vt:lpwstr/>
      </vt:variant>
      <vt:variant>
        <vt:lpwstr>_Toc357983437</vt:lpwstr>
      </vt:variant>
      <vt:variant>
        <vt:i4>1769528</vt:i4>
      </vt:variant>
      <vt:variant>
        <vt:i4>446</vt:i4>
      </vt:variant>
      <vt:variant>
        <vt:i4>0</vt:i4>
      </vt:variant>
      <vt:variant>
        <vt:i4>5</vt:i4>
      </vt:variant>
      <vt:variant>
        <vt:lpwstr/>
      </vt:variant>
      <vt:variant>
        <vt:lpwstr>_Toc357983436</vt:lpwstr>
      </vt:variant>
      <vt:variant>
        <vt:i4>1769528</vt:i4>
      </vt:variant>
      <vt:variant>
        <vt:i4>440</vt:i4>
      </vt:variant>
      <vt:variant>
        <vt:i4>0</vt:i4>
      </vt:variant>
      <vt:variant>
        <vt:i4>5</vt:i4>
      </vt:variant>
      <vt:variant>
        <vt:lpwstr/>
      </vt:variant>
      <vt:variant>
        <vt:lpwstr>_Toc357983435</vt:lpwstr>
      </vt:variant>
      <vt:variant>
        <vt:i4>1769528</vt:i4>
      </vt:variant>
      <vt:variant>
        <vt:i4>434</vt:i4>
      </vt:variant>
      <vt:variant>
        <vt:i4>0</vt:i4>
      </vt:variant>
      <vt:variant>
        <vt:i4>5</vt:i4>
      </vt:variant>
      <vt:variant>
        <vt:lpwstr/>
      </vt:variant>
      <vt:variant>
        <vt:lpwstr>_Toc357983434</vt:lpwstr>
      </vt:variant>
      <vt:variant>
        <vt:i4>1441845</vt:i4>
      </vt:variant>
      <vt:variant>
        <vt:i4>425</vt:i4>
      </vt:variant>
      <vt:variant>
        <vt:i4>0</vt:i4>
      </vt:variant>
      <vt:variant>
        <vt:i4>5</vt:i4>
      </vt:variant>
      <vt:variant>
        <vt:lpwstr/>
      </vt:variant>
      <vt:variant>
        <vt:lpwstr>_Toc452402320</vt:lpwstr>
      </vt:variant>
      <vt:variant>
        <vt:i4>1376309</vt:i4>
      </vt:variant>
      <vt:variant>
        <vt:i4>419</vt:i4>
      </vt:variant>
      <vt:variant>
        <vt:i4>0</vt:i4>
      </vt:variant>
      <vt:variant>
        <vt:i4>5</vt:i4>
      </vt:variant>
      <vt:variant>
        <vt:lpwstr/>
      </vt:variant>
      <vt:variant>
        <vt:lpwstr>_Toc452402319</vt:lpwstr>
      </vt:variant>
      <vt:variant>
        <vt:i4>1376309</vt:i4>
      </vt:variant>
      <vt:variant>
        <vt:i4>413</vt:i4>
      </vt:variant>
      <vt:variant>
        <vt:i4>0</vt:i4>
      </vt:variant>
      <vt:variant>
        <vt:i4>5</vt:i4>
      </vt:variant>
      <vt:variant>
        <vt:lpwstr/>
      </vt:variant>
      <vt:variant>
        <vt:lpwstr>_Toc452402318</vt:lpwstr>
      </vt:variant>
      <vt:variant>
        <vt:i4>1376309</vt:i4>
      </vt:variant>
      <vt:variant>
        <vt:i4>407</vt:i4>
      </vt:variant>
      <vt:variant>
        <vt:i4>0</vt:i4>
      </vt:variant>
      <vt:variant>
        <vt:i4>5</vt:i4>
      </vt:variant>
      <vt:variant>
        <vt:lpwstr/>
      </vt:variant>
      <vt:variant>
        <vt:lpwstr>_Toc452402317</vt:lpwstr>
      </vt:variant>
      <vt:variant>
        <vt:i4>1376309</vt:i4>
      </vt:variant>
      <vt:variant>
        <vt:i4>401</vt:i4>
      </vt:variant>
      <vt:variant>
        <vt:i4>0</vt:i4>
      </vt:variant>
      <vt:variant>
        <vt:i4>5</vt:i4>
      </vt:variant>
      <vt:variant>
        <vt:lpwstr/>
      </vt:variant>
      <vt:variant>
        <vt:lpwstr>_Toc452402316</vt:lpwstr>
      </vt:variant>
      <vt:variant>
        <vt:i4>1376309</vt:i4>
      </vt:variant>
      <vt:variant>
        <vt:i4>395</vt:i4>
      </vt:variant>
      <vt:variant>
        <vt:i4>0</vt:i4>
      </vt:variant>
      <vt:variant>
        <vt:i4>5</vt:i4>
      </vt:variant>
      <vt:variant>
        <vt:lpwstr/>
      </vt:variant>
      <vt:variant>
        <vt:lpwstr>_Toc452402315</vt:lpwstr>
      </vt:variant>
      <vt:variant>
        <vt:i4>1376309</vt:i4>
      </vt:variant>
      <vt:variant>
        <vt:i4>389</vt:i4>
      </vt:variant>
      <vt:variant>
        <vt:i4>0</vt:i4>
      </vt:variant>
      <vt:variant>
        <vt:i4>5</vt:i4>
      </vt:variant>
      <vt:variant>
        <vt:lpwstr/>
      </vt:variant>
      <vt:variant>
        <vt:lpwstr>_Toc452402314</vt:lpwstr>
      </vt:variant>
      <vt:variant>
        <vt:i4>1376309</vt:i4>
      </vt:variant>
      <vt:variant>
        <vt:i4>383</vt:i4>
      </vt:variant>
      <vt:variant>
        <vt:i4>0</vt:i4>
      </vt:variant>
      <vt:variant>
        <vt:i4>5</vt:i4>
      </vt:variant>
      <vt:variant>
        <vt:lpwstr/>
      </vt:variant>
      <vt:variant>
        <vt:lpwstr>_Toc452402313</vt:lpwstr>
      </vt:variant>
      <vt:variant>
        <vt:i4>1376309</vt:i4>
      </vt:variant>
      <vt:variant>
        <vt:i4>377</vt:i4>
      </vt:variant>
      <vt:variant>
        <vt:i4>0</vt:i4>
      </vt:variant>
      <vt:variant>
        <vt:i4>5</vt:i4>
      </vt:variant>
      <vt:variant>
        <vt:lpwstr/>
      </vt:variant>
      <vt:variant>
        <vt:lpwstr>_Toc452402312</vt:lpwstr>
      </vt:variant>
      <vt:variant>
        <vt:i4>1376309</vt:i4>
      </vt:variant>
      <vt:variant>
        <vt:i4>371</vt:i4>
      </vt:variant>
      <vt:variant>
        <vt:i4>0</vt:i4>
      </vt:variant>
      <vt:variant>
        <vt:i4>5</vt:i4>
      </vt:variant>
      <vt:variant>
        <vt:lpwstr/>
      </vt:variant>
      <vt:variant>
        <vt:lpwstr>_Toc452402311</vt:lpwstr>
      </vt:variant>
      <vt:variant>
        <vt:i4>1376309</vt:i4>
      </vt:variant>
      <vt:variant>
        <vt:i4>365</vt:i4>
      </vt:variant>
      <vt:variant>
        <vt:i4>0</vt:i4>
      </vt:variant>
      <vt:variant>
        <vt:i4>5</vt:i4>
      </vt:variant>
      <vt:variant>
        <vt:lpwstr/>
      </vt:variant>
      <vt:variant>
        <vt:lpwstr>_Toc452402310</vt:lpwstr>
      </vt:variant>
      <vt:variant>
        <vt:i4>2031664</vt:i4>
      </vt:variant>
      <vt:variant>
        <vt:i4>344</vt:i4>
      </vt:variant>
      <vt:variant>
        <vt:i4>0</vt:i4>
      </vt:variant>
      <vt:variant>
        <vt:i4>5</vt:i4>
      </vt:variant>
      <vt:variant>
        <vt:lpwstr/>
      </vt:variant>
      <vt:variant>
        <vt:lpwstr>_Toc452409601</vt:lpwstr>
      </vt:variant>
      <vt:variant>
        <vt:i4>2031664</vt:i4>
      </vt:variant>
      <vt:variant>
        <vt:i4>338</vt:i4>
      </vt:variant>
      <vt:variant>
        <vt:i4>0</vt:i4>
      </vt:variant>
      <vt:variant>
        <vt:i4>5</vt:i4>
      </vt:variant>
      <vt:variant>
        <vt:lpwstr/>
      </vt:variant>
      <vt:variant>
        <vt:lpwstr>_Toc452409600</vt:lpwstr>
      </vt:variant>
      <vt:variant>
        <vt:i4>1441843</vt:i4>
      </vt:variant>
      <vt:variant>
        <vt:i4>332</vt:i4>
      </vt:variant>
      <vt:variant>
        <vt:i4>0</vt:i4>
      </vt:variant>
      <vt:variant>
        <vt:i4>5</vt:i4>
      </vt:variant>
      <vt:variant>
        <vt:lpwstr/>
      </vt:variant>
      <vt:variant>
        <vt:lpwstr>_Toc452409599</vt:lpwstr>
      </vt:variant>
      <vt:variant>
        <vt:i4>1441843</vt:i4>
      </vt:variant>
      <vt:variant>
        <vt:i4>326</vt:i4>
      </vt:variant>
      <vt:variant>
        <vt:i4>0</vt:i4>
      </vt:variant>
      <vt:variant>
        <vt:i4>5</vt:i4>
      </vt:variant>
      <vt:variant>
        <vt:lpwstr/>
      </vt:variant>
      <vt:variant>
        <vt:lpwstr>_Toc452409598</vt:lpwstr>
      </vt:variant>
      <vt:variant>
        <vt:i4>1441843</vt:i4>
      </vt:variant>
      <vt:variant>
        <vt:i4>320</vt:i4>
      </vt:variant>
      <vt:variant>
        <vt:i4>0</vt:i4>
      </vt:variant>
      <vt:variant>
        <vt:i4>5</vt:i4>
      </vt:variant>
      <vt:variant>
        <vt:lpwstr/>
      </vt:variant>
      <vt:variant>
        <vt:lpwstr>_Toc452409597</vt:lpwstr>
      </vt:variant>
      <vt:variant>
        <vt:i4>1441843</vt:i4>
      </vt:variant>
      <vt:variant>
        <vt:i4>314</vt:i4>
      </vt:variant>
      <vt:variant>
        <vt:i4>0</vt:i4>
      </vt:variant>
      <vt:variant>
        <vt:i4>5</vt:i4>
      </vt:variant>
      <vt:variant>
        <vt:lpwstr/>
      </vt:variant>
      <vt:variant>
        <vt:lpwstr>_Toc452409596</vt:lpwstr>
      </vt:variant>
      <vt:variant>
        <vt:i4>1441843</vt:i4>
      </vt:variant>
      <vt:variant>
        <vt:i4>308</vt:i4>
      </vt:variant>
      <vt:variant>
        <vt:i4>0</vt:i4>
      </vt:variant>
      <vt:variant>
        <vt:i4>5</vt:i4>
      </vt:variant>
      <vt:variant>
        <vt:lpwstr/>
      </vt:variant>
      <vt:variant>
        <vt:lpwstr>_Toc452409595</vt:lpwstr>
      </vt:variant>
      <vt:variant>
        <vt:i4>1441843</vt:i4>
      </vt:variant>
      <vt:variant>
        <vt:i4>302</vt:i4>
      </vt:variant>
      <vt:variant>
        <vt:i4>0</vt:i4>
      </vt:variant>
      <vt:variant>
        <vt:i4>5</vt:i4>
      </vt:variant>
      <vt:variant>
        <vt:lpwstr/>
      </vt:variant>
      <vt:variant>
        <vt:lpwstr>_Toc452409594</vt:lpwstr>
      </vt:variant>
      <vt:variant>
        <vt:i4>1441843</vt:i4>
      </vt:variant>
      <vt:variant>
        <vt:i4>296</vt:i4>
      </vt:variant>
      <vt:variant>
        <vt:i4>0</vt:i4>
      </vt:variant>
      <vt:variant>
        <vt:i4>5</vt:i4>
      </vt:variant>
      <vt:variant>
        <vt:lpwstr/>
      </vt:variant>
      <vt:variant>
        <vt:lpwstr>_Toc452409593</vt:lpwstr>
      </vt:variant>
      <vt:variant>
        <vt:i4>1441843</vt:i4>
      </vt:variant>
      <vt:variant>
        <vt:i4>290</vt:i4>
      </vt:variant>
      <vt:variant>
        <vt:i4>0</vt:i4>
      </vt:variant>
      <vt:variant>
        <vt:i4>5</vt:i4>
      </vt:variant>
      <vt:variant>
        <vt:lpwstr/>
      </vt:variant>
      <vt:variant>
        <vt:lpwstr>_Toc452409592</vt:lpwstr>
      </vt:variant>
      <vt:variant>
        <vt:i4>1441843</vt:i4>
      </vt:variant>
      <vt:variant>
        <vt:i4>284</vt:i4>
      </vt:variant>
      <vt:variant>
        <vt:i4>0</vt:i4>
      </vt:variant>
      <vt:variant>
        <vt:i4>5</vt:i4>
      </vt:variant>
      <vt:variant>
        <vt:lpwstr/>
      </vt:variant>
      <vt:variant>
        <vt:lpwstr>_Toc452409591</vt:lpwstr>
      </vt:variant>
      <vt:variant>
        <vt:i4>1441843</vt:i4>
      </vt:variant>
      <vt:variant>
        <vt:i4>278</vt:i4>
      </vt:variant>
      <vt:variant>
        <vt:i4>0</vt:i4>
      </vt:variant>
      <vt:variant>
        <vt:i4>5</vt:i4>
      </vt:variant>
      <vt:variant>
        <vt:lpwstr/>
      </vt:variant>
      <vt:variant>
        <vt:lpwstr>_Toc452409590</vt:lpwstr>
      </vt:variant>
      <vt:variant>
        <vt:i4>1507379</vt:i4>
      </vt:variant>
      <vt:variant>
        <vt:i4>272</vt:i4>
      </vt:variant>
      <vt:variant>
        <vt:i4>0</vt:i4>
      </vt:variant>
      <vt:variant>
        <vt:i4>5</vt:i4>
      </vt:variant>
      <vt:variant>
        <vt:lpwstr/>
      </vt:variant>
      <vt:variant>
        <vt:lpwstr>_Toc452409589</vt:lpwstr>
      </vt:variant>
      <vt:variant>
        <vt:i4>1507379</vt:i4>
      </vt:variant>
      <vt:variant>
        <vt:i4>266</vt:i4>
      </vt:variant>
      <vt:variant>
        <vt:i4>0</vt:i4>
      </vt:variant>
      <vt:variant>
        <vt:i4>5</vt:i4>
      </vt:variant>
      <vt:variant>
        <vt:lpwstr/>
      </vt:variant>
      <vt:variant>
        <vt:lpwstr>_Toc452409588</vt:lpwstr>
      </vt:variant>
      <vt:variant>
        <vt:i4>1507379</vt:i4>
      </vt:variant>
      <vt:variant>
        <vt:i4>260</vt:i4>
      </vt:variant>
      <vt:variant>
        <vt:i4>0</vt:i4>
      </vt:variant>
      <vt:variant>
        <vt:i4>5</vt:i4>
      </vt:variant>
      <vt:variant>
        <vt:lpwstr/>
      </vt:variant>
      <vt:variant>
        <vt:lpwstr>_Toc452409587</vt:lpwstr>
      </vt:variant>
      <vt:variant>
        <vt:i4>1507379</vt:i4>
      </vt:variant>
      <vt:variant>
        <vt:i4>254</vt:i4>
      </vt:variant>
      <vt:variant>
        <vt:i4>0</vt:i4>
      </vt:variant>
      <vt:variant>
        <vt:i4>5</vt:i4>
      </vt:variant>
      <vt:variant>
        <vt:lpwstr/>
      </vt:variant>
      <vt:variant>
        <vt:lpwstr>_Toc452409586</vt:lpwstr>
      </vt:variant>
      <vt:variant>
        <vt:i4>1507379</vt:i4>
      </vt:variant>
      <vt:variant>
        <vt:i4>248</vt:i4>
      </vt:variant>
      <vt:variant>
        <vt:i4>0</vt:i4>
      </vt:variant>
      <vt:variant>
        <vt:i4>5</vt:i4>
      </vt:variant>
      <vt:variant>
        <vt:lpwstr/>
      </vt:variant>
      <vt:variant>
        <vt:lpwstr>_Toc452409585</vt:lpwstr>
      </vt:variant>
      <vt:variant>
        <vt:i4>1507379</vt:i4>
      </vt:variant>
      <vt:variant>
        <vt:i4>242</vt:i4>
      </vt:variant>
      <vt:variant>
        <vt:i4>0</vt:i4>
      </vt:variant>
      <vt:variant>
        <vt:i4>5</vt:i4>
      </vt:variant>
      <vt:variant>
        <vt:lpwstr/>
      </vt:variant>
      <vt:variant>
        <vt:lpwstr>_Toc452409584</vt:lpwstr>
      </vt:variant>
      <vt:variant>
        <vt:i4>1507379</vt:i4>
      </vt:variant>
      <vt:variant>
        <vt:i4>236</vt:i4>
      </vt:variant>
      <vt:variant>
        <vt:i4>0</vt:i4>
      </vt:variant>
      <vt:variant>
        <vt:i4>5</vt:i4>
      </vt:variant>
      <vt:variant>
        <vt:lpwstr/>
      </vt:variant>
      <vt:variant>
        <vt:lpwstr>_Toc452409583</vt:lpwstr>
      </vt:variant>
      <vt:variant>
        <vt:i4>1507379</vt:i4>
      </vt:variant>
      <vt:variant>
        <vt:i4>230</vt:i4>
      </vt:variant>
      <vt:variant>
        <vt:i4>0</vt:i4>
      </vt:variant>
      <vt:variant>
        <vt:i4>5</vt:i4>
      </vt:variant>
      <vt:variant>
        <vt:lpwstr/>
      </vt:variant>
      <vt:variant>
        <vt:lpwstr>_Toc452409582</vt:lpwstr>
      </vt:variant>
      <vt:variant>
        <vt:i4>1507379</vt:i4>
      </vt:variant>
      <vt:variant>
        <vt:i4>224</vt:i4>
      </vt:variant>
      <vt:variant>
        <vt:i4>0</vt:i4>
      </vt:variant>
      <vt:variant>
        <vt:i4>5</vt:i4>
      </vt:variant>
      <vt:variant>
        <vt:lpwstr/>
      </vt:variant>
      <vt:variant>
        <vt:lpwstr>_Toc452409581</vt:lpwstr>
      </vt:variant>
      <vt:variant>
        <vt:i4>1507379</vt:i4>
      </vt:variant>
      <vt:variant>
        <vt:i4>218</vt:i4>
      </vt:variant>
      <vt:variant>
        <vt:i4>0</vt:i4>
      </vt:variant>
      <vt:variant>
        <vt:i4>5</vt:i4>
      </vt:variant>
      <vt:variant>
        <vt:lpwstr/>
      </vt:variant>
      <vt:variant>
        <vt:lpwstr>_Toc452409580</vt:lpwstr>
      </vt:variant>
      <vt:variant>
        <vt:i4>1572915</vt:i4>
      </vt:variant>
      <vt:variant>
        <vt:i4>212</vt:i4>
      </vt:variant>
      <vt:variant>
        <vt:i4>0</vt:i4>
      </vt:variant>
      <vt:variant>
        <vt:i4>5</vt:i4>
      </vt:variant>
      <vt:variant>
        <vt:lpwstr/>
      </vt:variant>
      <vt:variant>
        <vt:lpwstr>_Toc452409579</vt:lpwstr>
      </vt:variant>
      <vt:variant>
        <vt:i4>1572915</vt:i4>
      </vt:variant>
      <vt:variant>
        <vt:i4>206</vt:i4>
      </vt:variant>
      <vt:variant>
        <vt:i4>0</vt:i4>
      </vt:variant>
      <vt:variant>
        <vt:i4>5</vt:i4>
      </vt:variant>
      <vt:variant>
        <vt:lpwstr/>
      </vt:variant>
      <vt:variant>
        <vt:lpwstr>_Toc452409578</vt:lpwstr>
      </vt:variant>
      <vt:variant>
        <vt:i4>1572915</vt:i4>
      </vt:variant>
      <vt:variant>
        <vt:i4>200</vt:i4>
      </vt:variant>
      <vt:variant>
        <vt:i4>0</vt:i4>
      </vt:variant>
      <vt:variant>
        <vt:i4>5</vt:i4>
      </vt:variant>
      <vt:variant>
        <vt:lpwstr/>
      </vt:variant>
      <vt:variant>
        <vt:lpwstr>_Toc452409577</vt:lpwstr>
      </vt:variant>
      <vt:variant>
        <vt:i4>1572915</vt:i4>
      </vt:variant>
      <vt:variant>
        <vt:i4>194</vt:i4>
      </vt:variant>
      <vt:variant>
        <vt:i4>0</vt:i4>
      </vt:variant>
      <vt:variant>
        <vt:i4>5</vt:i4>
      </vt:variant>
      <vt:variant>
        <vt:lpwstr/>
      </vt:variant>
      <vt:variant>
        <vt:lpwstr>_Toc452409576</vt:lpwstr>
      </vt:variant>
      <vt:variant>
        <vt:i4>1572915</vt:i4>
      </vt:variant>
      <vt:variant>
        <vt:i4>188</vt:i4>
      </vt:variant>
      <vt:variant>
        <vt:i4>0</vt:i4>
      </vt:variant>
      <vt:variant>
        <vt:i4>5</vt:i4>
      </vt:variant>
      <vt:variant>
        <vt:lpwstr/>
      </vt:variant>
      <vt:variant>
        <vt:lpwstr>_Toc452409575</vt:lpwstr>
      </vt:variant>
      <vt:variant>
        <vt:i4>1572915</vt:i4>
      </vt:variant>
      <vt:variant>
        <vt:i4>182</vt:i4>
      </vt:variant>
      <vt:variant>
        <vt:i4>0</vt:i4>
      </vt:variant>
      <vt:variant>
        <vt:i4>5</vt:i4>
      </vt:variant>
      <vt:variant>
        <vt:lpwstr/>
      </vt:variant>
      <vt:variant>
        <vt:lpwstr>_Toc452409574</vt:lpwstr>
      </vt:variant>
      <vt:variant>
        <vt:i4>1572915</vt:i4>
      </vt:variant>
      <vt:variant>
        <vt:i4>176</vt:i4>
      </vt:variant>
      <vt:variant>
        <vt:i4>0</vt:i4>
      </vt:variant>
      <vt:variant>
        <vt:i4>5</vt:i4>
      </vt:variant>
      <vt:variant>
        <vt:lpwstr/>
      </vt:variant>
      <vt:variant>
        <vt:lpwstr>_Toc452409573</vt:lpwstr>
      </vt:variant>
      <vt:variant>
        <vt:i4>1572915</vt:i4>
      </vt:variant>
      <vt:variant>
        <vt:i4>170</vt:i4>
      </vt:variant>
      <vt:variant>
        <vt:i4>0</vt:i4>
      </vt:variant>
      <vt:variant>
        <vt:i4>5</vt:i4>
      </vt:variant>
      <vt:variant>
        <vt:lpwstr/>
      </vt:variant>
      <vt:variant>
        <vt:lpwstr>_Toc452409572</vt:lpwstr>
      </vt:variant>
      <vt:variant>
        <vt:i4>1572915</vt:i4>
      </vt:variant>
      <vt:variant>
        <vt:i4>164</vt:i4>
      </vt:variant>
      <vt:variant>
        <vt:i4>0</vt:i4>
      </vt:variant>
      <vt:variant>
        <vt:i4>5</vt:i4>
      </vt:variant>
      <vt:variant>
        <vt:lpwstr/>
      </vt:variant>
      <vt:variant>
        <vt:lpwstr>_Toc452409571</vt:lpwstr>
      </vt:variant>
      <vt:variant>
        <vt:i4>1572915</vt:i4>
      </vt:variant>
      <vt:variant>
        <vt:i4>158</vt:i4>
      </vt:variant>
      <vt:variant>
        <vt:i4>0</vt:i4>
      </vt:variant>
      <vt:variant>
        <vt:i4>5</vt:i4>
      </vt:variant>
      <vt:variant>
        <vt:lpwstr/>
      </vt:variant>
      <vt:variant>
        <vt:lpwstr>_Toc452409570</vt:lpwstr>
      </vt:variant>
      <vt:variant>
        <vt:i4>1638451</vt:i4>
      </vt:variant>
      <vt:variant>
        <vt:i4>152</vt:i4>
      </vt:variant>
      <vt:variant>
        <vt:i4>0</vt:i4>
      </vt:variant>
      <vt:variant>
        <vt:i4>5</vt:i4>
      </vt:variant>
      <vt:variant>
        <vt:lpwstr/>
      </vt:variant>
      <vt:variant>
        <vt:lpwstr>_Toc452409569</vt:lpwstr>
      </vt:variant>
      <vt:variant>
        <vt:i4>1638451</vt:i4>
      </vt:variant>
      <vt:variant>
        <vt:i4>146</vt:i4>
      </vt:variant>
      <vt:variant>
        <vt:i4>0</vt:i4>
      </vt:variant>
      <vt:variant>
        <vt:i4>5</vt:i4>
      </vt:variant>
      <vt:variant>
        <vt:lpwstr/>
      </vt:variant>
      <vt:variant>
        <vt:lpwstr>_Toc452409568</vt:lpwstr>
      </vt:variant>
      <vt:variant>
        <vt:i4>1638451</vt:i4>
      </vt:variant>
      <vt:variant>
        <vt:i4>140</vt:i4>
      </vt:variant>
      <vt:variant>
        <vt:i4>0</vt:i4>
      </vt:variant>
      <vt:variant>
        <vt:i4>5</vt:i4>
      </vt:variant>
      <vt:variant>
        <vt:lpwstr/>
      </vt:variant>
      <vt:variant>
        <vt:lpwstr>_Toc452409567</vt:lpwstr>
      </vt:variant>
      <vt:variant>
        <vt:i4>1638451</vt:i4>
      </vt:variant>
      <vt:variant>
        <vt:i4>134</vt:i4>
      </vt:variant>
      <vt:variant>
        <vt:i4>0</vt:i4>
      </vt:variant>
      <vt:variant>
        <vt:i4>5</vt:i4>
      </vt:variant>
      <vt:variant>
        <vt:lpwstr/>
      </vt:variant>
      <vt:variant>
        <vt:lpwstr>_Toc452409566</vt:lpwstr>
      </vt:variant>
      <vt:variant>
        <vt:i4>1638451</vt:i4>
      </vt:variant>
      <vt:variant>
        <vt:i4>128</vt:i4>
      </vt:variant>
      <vt:variant>
        <vt:i4>0</vt:i4>
      </vt:variant>
      <vt:variant>
        <vt:i4>5</vt:i4>
      </vt:variant>
      <vt:variant>
        <vt:lpwstr/>
      </vt:variant>
      <vt:variant>
        <vt:lpwstr>_Toc452409565</vt:lpwstr>
      </vt:variant>
      <vt:variant>
        <vt:i4>1638451</vt:i4>
      </vt:variant>
      <vt:variant>
        <vt:i4>122</vt:i4>
      </vt:variant>
      <vt:variant>
        <vt:i4>0</vt:i4>
      </vt:variant>
      <vt:variant>
        <vt:i4>5</vt:i4>
      </vt:variant>
      <vt:variant>
        <vt:lpwstr/>
      </vt:variant>
      <vt:variant>
        <vt:lpwstr>_Toc452409564</vt:lpwstr>
      </vt:variant>
      <vt:variant>
        <vt:i4>1638451</vt:i4>
      </vt:variant>
      <vt:variant>
        <vt:i4>116</vt:i4>
      </vt:variant>
      <vt:variant>
        <vt:i4>0</vt:i4>
      </vt:variant>
      <vt:variant>
        <vt:i4>5</vt:i4>
      </vt:variant>
      <vt:variant>
        <vt:lpwstr/>
      </vt:variant>
      <vt:variant>
        <vt:lpwstr>_Toc452409563</vt:lpwstr>
      </vt:variant>
      <vt:variant>
        <vt:i4>1638451</vt:i4>
      </vt:variant>
      <vt:variant>
        <vt:i4>110</vt:i4>
      </vt:variant>
      <vt:variant>
        <vt:i4>0</vt:i4>
      </vt:variant>
      <vt:variant>
        <vt:i4>5</vt:i4>
      </vt:variant>
      <vt:variant>
        <vt:lpwstr/>
      </vt:variant>
      <vt:variant>
        <vt:lpwstr>_Toc452409562</vt:lpwstr>
      </vt:variant>
      <vt:variant>
        <vt:i4>1638451</vt:i4>
      </vt:variant>
      <vt:variant>
        <vt:i4>104</vt:i4>
      </vt:variant>
      <vt:variant>
        <vt:i4>0</vt:i4>
      </vt:variant>
      <vt:variant>
        <vt:i4>5</vt:i4>
      </vt:variant>
      <vt:variant>
        <vt:lpwstr/>
      </vt:variant>
      <vt:variant>
        <vt:lpwstr>_Toc452409561</vt:lpwstr>
      </vt:variant>
      <vt:variant>
        <vt:i4>1638451</vt:i4>
      </vt:variant>
      <vt:variant>
        <vt:i4>98</vt:i4>
      </vt:variant>
      <vt:variant>
        <vt:i4>0</vt:i4>
      </vt:variant>
      <vt:variant>
        <vt:i4>5</vt:i4>
      </vt:variant>
      <vt:variant>
        <vt:lpwstr/>
      </vt:variant>
      <vt:variant>
        <vt:lpwstr>_Toc452409560</vt:lpwstr>
      </vt:variant>
      <vt:variant>
        <vt:i4>1703987</vt:i4>
      </vt:variant>
      <vt:variant>
        <vt:i4>92</vt:i4>
      </vt:variant>
      <vt:variant>
        <vt:i4>0</vt:i4>
      </vt:variant>
      <vt:variant>
        <vt:i4>5</vt:i4>
      </vt:variant>
      <vt:variant>
        <vt:lpwstr/>
      </vt:variant>
      <vt:variant>
        <vt:lpwstr>_Toc452409559</vt:lpwstr>
      </vt:variant>
      <vt:variant>
        <vt:i4>1703987</vt:i4>
      </vt:variant>
      <vt:variant>
        <vt:i4>86</vt:i4>
      </vt:variant>
      <vt:variant>
        <vt:i4>0</vt:i4>
      </vt:variant>
      <vt:variant>
        <vt:i4>5</vt:i4>
      </vt:variant>
      <vt:variant>
        <vt:lpwstr/>
      </vt:variant>
      <vt:variant>
        <vt:lpwstr>_Toc452409558</vt:lpwstr>
      </vt:variant>
      <vt:variant>
        <vt:i4>1703987</vt:i4>
      </vt:variant>
      <vt:variant>
        <vt:i4>80</vt:i4>
      </vt:variant>
      <vt:variant>
        <vt:i4>0</vt:i4>
      </vt:variant>
      <vt:variant>
        <vt:i4>5</vt:i4>
      </vt:variant>
      <vt:variant>
        <vt:lpwstr/>
      </vt:variant>
      <vt:variant>
        <vt:lpwstr>_Toc452409557</vt:lpwstr>
      </vt:variant>
      <vt:variant>
        <vt:i4>1703987</vt:i4>
      </vt:variant>
      <vt:variant>
        <vt:i4>74</vt:i4>
      </vt:variant>
      <vt:variant>
        <vt:i4>0</vt:i4>
      </vt:variant>
      <vt:variant>
        <vt:i4>5</vt:i4>
      </vt:variant>
      <vt:variant>
        <vt:lpwstr/>
      </vt:variant>
      <vt:variant>
        <vt:lpwstr>_Toc452409556</vt:lpwstr>
      </vt:variant>
      <vt:variant>
        <vt:i4>1703987</vt:i4>
      </vt:variant>
      <vt:variant>
        <vt:i4>68</vt:i4>
      </vt:variant>
      <vt:variant>
        <vt:i4>0</vt:i4>
      </vt:variant>
      <vt:variant>
        <vt:i4>5</vt:i4>
      </vt:variant>
      <vt:variant>
        <vt:lpwstr/>
      </vt:variant>
      <vt:variant>
        <vt:lpwstr>_Toc452409555</vt:lpwstr>
      </vt:variant>
      <vt:variant>
        <vt:i4>1703987</vt:i4>
      </vt:variant>
      <vt:variant>
        <vt:i4>62</vt:i4>
      </vt:variant>
      <vt:variant>
        <vt:i4>0</vt:i4>
      </vt:variant>
      <vt:variant>
        <vt:i4>5</vt:i4>
      </vt:variant>
      <vt:variant>
        <vt:lpwstr/>
      </vt:variant>
      <vt:variant>
        <vt:lpwstr>_Toc452409554</vt:lpwstr>
      </vt:variant>
      <vt:variant>
        <vt:i4>1703987</vt:i4>
      </vt:variant>
      <vt:variant>
        <vt:i4>56</vt:i4>
      </vt:variant>
      <vt:variant>
        <vt:i4>0</vt:i4>
      </vt:variant>
      <vt:variant>
        <vt:i4>5</vt:i4>
      </vt:variant>
      <vt:variant>
        <vt:lpwstr/>
      </vt:variant>
      <vt:variant>
        <vt:lpwstr>_Toc452409553</vt:lpwstr>
      </vt:variant>
      <vt:variant>
        <vt:i4>1703987</vt:i4>
      </vt:variant>
      <vt:variant>
        <vt:i4>50</vt:i4>
      </vt:variant>
      <vt:variant>
        <vt:i4>0</vt:i4>
      </vt:variant>
      <vt:variant>
        <vt:i4>5</vt:i4>
      </vt:variant>
      <vt:variant>
        <vt:lpwstr/>
      </vt:variant>
      <vt:variant>
        <vt:lpwstr>_Toc452409552</vt:lpwstr>
      </vt:variant>
      <vt:variant>
        <vt:i4>1703987</vt:i4>
      </vt:variant>
      <vt:variant>
        <vt:i4>44</vt:i4>
      </vt:variant>
      <vt:variant>
        <vt:i4>0</vt:i4>
      </vt:variant>
      <vt:variant>
        <vt:i4>5</vt:i4>
      </vt:variant>
      <vt:variant>
        <vt:lpwstr/>
      </vt:variant>
      <vt:variant>
        <vt:lpwstr>_Toc452409551</vt:lpwstr>
      </vt:variant>
      <vt:variant>
        <vt:i4>1703987</vt:i4>
      </vt:variant>
      <vt:variant>
        <vt:i4>38</vt:i4>
      </vt:variant>
      <vt:variant>
        <vt:i4>0</vt:i4>
      </vt:variant>
      <vt:variant>
        <vt:i4>5</vt:i4>
      </vt:variant>
      <vt:variant>
        <vt:lpwstr/>
      </vt:variant>
      <vt:variant>
        <vt:lpwstr>_Toc452409550</vt:lpwstr>
      </vt:variant>
      <vt:variant>
        <vt:i4>1769523</vt:i4>
      </vt:variant>
      <vt:variant>
        <vt:i4>32</vt:i4>
      </vt:variant>
      <vt:variant>
        <vt:i4>0</vt:i4>
      </vt:variant>
      <vt:variant>
        <vt:i4>5</vt:i4>
      </vt:variant>
      <vt:variant>
        <vt:lpwstr/>
      </vt:variant>
      <vt:variant>
        <vt:lpwstr>_Toc452409549</vt:lpwstr>
      </vt:variant>
      <vt:variant>
        <vt:i4>1769523</vt:i4>
      </vt:variant>
      <vt:variant>
        <vt:i4>26</vt:i4>
      </vt:variant>
      <vt:variant>
        <vt:i4>0</vt:i4>
      </vt:variant>
      <vt:variant>
        <vt:i4>5</vt:i4>
      </vt:variant>
      <vt:variant>
        <vt:lpwstr/>
      </vt:variant>
      <vt:variant>
        <vt:lpwstr>_Toc452409548</vt:lpwstr>
      </vt:variant>
      <vt:variant>
        <vt:i4>1769523</vt:i4>
      </vt:variant>
      <vt:variant>
        <vt:i4>20</vt:i4>
      </vt:variant>
      <vt:variant>
        <vt:i4>0</vt:i4>
      </vt:variant>
      <vt:variant>
        <vt:i4>5</vt:i4>
      </vt:variant>
      <vt:variant>
        <vt:lpwstr/>
      </vt:variant>
      <vt:variant>
        <vt:lpwstr>_Toc452409547</vt:lpwstr>
      </vt:variant>
      <vt:variant>
        <vt:i4>1769523</vt:i4>
      </vt:variant>
      <vt:variant>
        <vt:i4>14</vt:i4>
      </vt:variant>
      <vt:variant>
        <vt:i4>0</vt:i4>
      </vt:variant>
      <vt:variant>
        <vt:i4>5</vt:i4>
      </vt:variant>
      <vt:variant>
        <vt:lpwstr/>
      </vt:variant>
      <vt:variant>
        <vt:lpwstr>_Toc452409546</vt:lpwstr>
      </vt:variant>
      <vt:variant>
        <vt:i4>1769523</vt:i4>
      </vt:variant>
      <vt:variant>
        <vt:i4>8</vt:i4>
      </vt:variant>
      <vt:variant>
        <vt:i4>0</vt:i4>
      </vt:variant>
      <vt:variant>
        <vt:i4>5</vt:i4>
      </vt:variant>
      <vt:variant>
        <vt:lpwstr/>
      </vt:variant>
      <vt:variant>
        <vt:lpwstr>_Toc452409545</vt:lpwstr>
      </vt:variant>
      <vt:variant>
        <vt:i4>1769523</vt:i4>
      </vt:variant>
      <vt:variant>
        <vt:i4>2</vt:i4>
      </vt:variant>
      <vt:variant>
        <vt:i4>0</vt:i4>
      </vt:variant>
      <vt:variant>
        <vt:i4>5</vt:i4>
      </vt:variant>
      <vt:variant>
        <vt:lpwstr/>
      </vt:variant>
      <vt:variant>
        <vt:lpwstr>_Toc452409544</vt:lpwstr>
      </vt:variant>
      <vt:variant>
        <vt:i4>2424958</vt:i4>
      </vt:variant>
      <vt:variant>
        <vt:i4>192654</vt:i4>
      </vt:variant>
      <vt:variant>
        <vt:i4>1215</vt:i4>
      </vt:variant>
      <vt:variant>
        <vt:i4>1</vt:i4>
      </vt:variant>
      <vt:variant>
        <vt:lpwstr>http://upload.wikimedia.org/wikipedia/commons/thumb/1/18/Oaep-diagram-20080305.png/250px-Oaep-diagram-20080305.png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Tuan Anh</dc:creator>
  <cp:lastModifiedBy>tuyen ngduc</cp:lastModifiedBy>
  <cp:revision>5</cp:revision>
  <dcterms:created xsi:type="dcterms:W3CDTF">2026-02-20T09:31:00Z</dcterms:created>
  <dcterms:modified xsi:type="dcterms:W3CDTF">2026-05-18T21:08:00Z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